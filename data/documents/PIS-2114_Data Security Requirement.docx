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Default Extension="pptx" ContentType="application/vnd.openxmlformats-officedocument.presentationml.presentation"/>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5C087F" w14:textId="77777777" w:rsidR="00224450" w:rsidRPr="00906BF2" w:rsidRDefault="00CD33F3" w:rsidP="00A04E77">
      <w:pPr>
        <w:spacing w:before="120"/>
        <w:rPr>
          <w:rFonts w:ascii="Arial" w:hAnsi="Arial" w:cs="Arial"/>
          <w:b/>
          <w:sz w:val="36"/>
          <w:szCs w:val="36"/>
        </w:rPr>
      </w:pPr>
      <w:r w:rsidRPr="00906BF2">
        <w:rPr>
          <w:rFonts w:ascii="Arial" w:hAnsi="Arial" w:cs="Arial"/>
          <w:b/>
          <w:sz w:val="36"/>
          <w:szCs w:val="36"/>
        </w:rPr>
        <w:t>Spec Tracking Number: PIS</w:t>
      </w:r>
      <w:r w:rsidRPr="00906BF2">
        <w:rPr>
          <w:rFonts w:ascii="Arial" w:hAnsi="Arial" w:cs="Arial" w:hint="eastAsia"/>
          <w:b/>
          <w:sz w:val="36"/>
          <w:szCs w:val="36"/>
        </w:rPr>
        <w:t>2</w:t>
      </w:r>
      <w:r w:rsidR="00380F85" w:rsidRPr="00906BF2">
        <w:rPr>
          <w:rFonts w:ascii="Arial" w:hAnsi="Arial" w:cs="Arial" w:hint="eastAsia"/>
          <w:b/>
          <w:sz w:val="36"/>
          <w:szCs w:val="36"/>
        </w:rPr>
        <w:t>114</w:t>
      </w:r>
    </w:p>
    <w:p w14:paraId="44BEF2A9" w14:textId="77777777" w:rsidR="00A04E77" w:rsidRPr="00906BF2" w:rsidRDefault="00A04E77" w:rsidP="00A04E77">
      <w:pPr>
        <w:rPr>
          <w:rFonts w:ascii="Arial" w:hAnsi="Arial" w:cs="Arial"/>
          <w:b/>
          <w:sz w:val="36"/>
          <w:szCs w:val="36"/>
        </w:rPr>
      </w:pPr>
    </w:p>
    <w:p w14:paraId="6C70276A" w14:textId="77777777" w:rsidR="008A5439" w:rsidRPr="00906BF2" w:rsidRDefault="006A15B9" w:rsidP="00224450">
      <w:pPr>
        <w:widowControl/>
        <w:spacing w:after="200" w:line="276" w:lineRule="auto"/>
        <w:jc w:val="left"/>
        <w:rPr>
          <w:rFonts w:ascii="Arial" w:hAnsi="Arial" w:cs="Arial"/>
          <w:b/>
          <w:kern w:val="0"/>
          <w:sz w:val="28"/>
          <w:szCs w:val="32"/>
        </w:rPr>
      </w:pPr>
      <w:r w:rsidRPr="00906BF2">
        <w:rPr>
          <w:rFonts w:ascii="Arial" w:hAnsi="Arial" w:cs="Arial"/>
          <w:b/>
          <w:sz w:val="60"/>
        </w:rPr>
        <w:t>D</w:t>
      </w:r>
      <w:r w:rsidRPr="00906BF2">
        <w:rPr>
          <w:rFonts w:ascii="Arial" w:hAnsi="Arial" w:cs="Arial" w:hint="eastAsia"/>
          <w:b/>
          <w:sz w:val="60"/>
        </w:rPr>
        <w:t>ata</w:t>
      </w:r>
      <w:r w:rsidR="00380F85" w:rsidRPr="00906BF2">
        <w:rPr>
          <w:rFonts w:ascii="Arial" w:hAnsi="Arial" w:cs="Arial"/>
          <w:b/>
          <w:sz w:val="60"/>
        </w:rPr>
        <w:t xml:space="preserve"> </w:t>
      </w:r>
      <w:r w:rsidRPr="00906BF2">
        <w:rPr>
          <w:rFonts w:ascii="Arial" w:hAnsi="Arial" w:cs="Arial"/>
          <w:b/>
          <w:sz w:val="60"/>
        </w:rPr>
        <w:t>Security</w:t>
      </w:r>
      <w:r w:rsidR="00380F85" w:rsidRPr="00906BF2">
        <w:rPr>
          <w:rFonts w:ascii="Arial" w:hAnsi="Arial" w:cs="Arial"/>
          <w:b/>
          <w:sz w:val="60"/>
        </w:rPr>
        <w:t xml:space="preserve"> Requirement</w:t>
      </w:r>
    </w:p>
    <w:p w14:paraId="25A50E89" w14:textId="77777777" w:rsidR="00224450" w:rsidRPr="00906BF2" w:rsidRDefault="00224450" w:rsidP="00224450">
      <w:pPr>
        <w:widowControl/>
        <w:spacing w:after="200" w:line="276" w:lineRule="auto"/>
        <w:jc w:val="left"/>
        <w:rPr>
          <w:rFonts w:ascii="Arial" w:eastAsia="MS Mincho" w:hAnsi="Arial" w:cs="Arial"/>
          <w:b/>
          <w:kern w:val="0"/>
          <w:sz w:val="28"/>
          <w:szCs w:val="32"/>
          <w:lang w:eastAsia="en-US"/>
        </w:rPr>
      </w:pPr>
      <w:r w:rsidRPr="00906BF2">
        <w:rPr>
          <w:rFonts w:ascii="Arial" w:eastAsia="MS Mincho" w:hAnsi="Arial" w:cs="Arial"/>
          <w:b/>
          <w:kern w:val="0"/>
          <w:sz w:val="28"/>
          <w:szCs w:val="32"/>
          <w:lang w:eastAsia="en-US"/>
        </w:rPr>
        <w:t>Document Owner</w:t>
      </w:r>
    </w:p>
    <w:p w14:paraId="482B6F84" w14:textId="77777777" w:rsidR="00224450" w:rsidRPr="00906BF2" w:rsidRDefault="00224450" w:rsidP="00224450">
      <w:pPr>
        <w:widowControl/>
        <w:spacing w:line="276" w:lineRule="auto"/>
        <w:jc w:val="left"/>
        <w:rPr>
          <w:rFonts w:ascii="Arial" w:eastAsia="MS Mincho" w:hAnsi="Arial" w:cs="Arial"/>
          <w:kern w:val="0"/>
          <w:sz w:val="20"/>
          <w:szCs w:val="20"/>
          <w:lang w:val="en-GB" w:eastAsia="en-US"/>
        </w:rPr>
      </w:pPr>
      <w:r w:rsidRPr="00906BF2">
        <w:rPr>
          <w:rFonts w:ascii="Arial" w:eastAsia="MS Mincho" w:hAnsi="Arial" w:cs="Arial"/>
          <w:kern w:val="0"/>
          <w:sz w:val="20"/>
          <w:szCs w:val="20"/>
          <w:lang w:val="en-GB" w:eastAsia="en-US"/>
        </w:rPr>
        <w:t>This specification is owned by:</w:t>
      </w:r>
    </w:p>
    <w:p w14:paraId="4561FB50" w14:textId="77777777" w:rsidR="00224450" w:rsidRPr="00906BF2" w:rsidRDefault="00144A52" w:rsidP="00224450">
      <w:pPr>
        <w:widowControl/>
        <w:spacing w:line="276" w:lineRule="auto"/>
        <w:ind w:left="720"/>
        <w:jc w:val="left"/>
        <w:rPr>
          <w:rFonts w:ascii="Arial" w:hAnsi="Arial" w:cs="Arial"/>
          <w:kern w:val="0"/>
          <w:sz w:val="20"/>
          <w:szCs w:val="20"/>
          <w:lang w:val="en-GB"/>
        </w:rPr>
      </w:pPr>
      <w:r w:rsidRPr="00906BF2">
        <w:rPr>
          <w:rFonts w:ascii="Arial" w:hAnsi="Arial" w:cs="Arial" w:hint="eastAsia"/>
          <w:kern w:val="0"/>
          <w:sz w:val="20"/>
          <w:szCs w:val="20"/>
          <w:lang w:val="en-GB"/>
        </w:rPr>
        <w:t>Zheng</w:t>
      </w:r>
      <w:r w:rsidRPr="00906BF2">
        <w:rPr>
          <w:rFonts w:ascii="Arial" w:hAnsi="Arial" w:cs="Arial"/>
          <w:kern w:val="0"/>
          <w:sz w:val="20"/>
          <w:szCs w:val="20"/>
          <w:lang w:val="en-GB"/>
        </w:rPr>
        <w:t xml:space="preserve"> </w:t>
      </w:r>
      <w:r w:rsidRPr="00906BF2">
        <w:rPr>
          <w:rFonts w:ascii="Arial" w:hAnsi="Arial" w:cs="Arial" w:hint="eastAsia"/>
          <w:kern w:val="0"/>
          <w:sz w:val="20"/>
          <w:szCs w:val="20"/>
          <w:lang w:val="en-GB"/>
        </w:rPr>
        <w:t>Pan</w:t>
      </w:r>
    </w:p>
    <w:p w14:paraId="5AF2F62A" w14:textId="77777777" w:rsidR="00224450" w:rsidRPr="00906BF2" w:rsidRDefault="00224450" w:rsidP="00224450">
      <w:pPr>
        <w:widowControl/>
        <w:spacing w:line="276" w:lineRule="auto"/>
        <w:ind w:left="720"/>
        <w:jc w:val="left"/>
        <w:rPr>
          <w:rFonts w:ascii="Arial" w:hAnsi="Arial" w:cs="Arial"/>
          <w:kern w:val="0"/>
          <w:sz w:val="20"/>
          <w:szCs w:val="20"/>
          <w:lang w:val="en-GB"/>
        </w:rPr>
      </w:pPr>
      <w:r w:rsidRPr="00906BF2">
        <w:rPr>
          <w:rFonts w:ascii="Arial" w:hAnsi="Arial" w:cs="Arial"/>
          <w:kern w:val="0"/>
          <w:sz w:val="20"/>
          <w:szCs w:val="20"/>
          <w:lang w:val="en-GB"/>
        </w:rPr>
        <w:t>Infotainment Group, ELEC, PATAC</w:t>
      </w:r>
    </w:p>
    <w:p w14:paraId="35DA9BC0" w14:textId="77777777" w:rsidR="00224450" w:rsidRPr="00906BF2" w:rsidRDefault="008E28A0" w:rsidP="00224450">
      <w:pPr>
        <w:widowControl/>
        <w:spacing w:line="276" w:lineRule="auto"/>
        <w:ind w:left="720"/>
        <w:jc w:val="left"/>
        <w:rPr>
          <w:rFonts w:ascii="Arial" w:hAnsi="Arial" w:cs="Arial"/>
          <w:kern w:val="0"/>
          <w:sz w:val="20"/>
          <w:szCs w:val="20"/>
          <w:lang w:val="en-GB"/>
        </w:rPr>
      </w:pPr>
      <w:r w:rsidRPr="00906BF2">
        <w:rPr>
          <w:rFonts w:ascii="Arial" w:hAnsi="Arial" w:cs="Arial"/>
          <w:kern w:val="0"/>
          <w:sz w:val="20"/>
          <w:szCs w:val="20"/>
          <w:lang w:val="en-GB"/>
        </w:rPr>
        <w:t>+86 21 50165</w:t>
      </w:r>
      <w:r w:rsidR="00144A52" w:rsidRPr="00906BF2">
        <w:rPr>
          <w:rFonts w:ascii="Arial" w:hAnsi="Arial" w:cs="Arial"/>
          <w:kern w:val="0"/>
          <w:sz w:val="20"/>
          <w:szCs w:val="20"/>
          <w:lang w:val="en-GB"/>
        </w:rPr>
        <w:t>294</w:t>
      </w:r>
    </w:p>
    <w:p w14:paraId="1E95DD35" w14:textId="77777777" w:rsidR="004C093E" w:rsidRPr="00906BF2" w:rsidRDefault="00144A52" w:rsidP="004C093E">
      <w:pPr>
        <w:widowControl/>
        <w:spacing w:line="276" w:lineRule="auto"/>
        <w:ind w:left="720"/>
        <w:jc w:val="left"/>
        <w:rPr>
          <w:rFonts w:ascii="Arial" w:hAnsi="Arial" w:cs="Arial"/>
          <w:kern w:val="0"/>
          <w:sz w:val="20"/>
          <w:szCs w:val="20"/>
          <w:u w:val="single"/>
          <w:lang w:val="en-GB"/>
        </w:rPr>
      </w:pPr>
      <w:r w:rsidRPr="00906BF2">
        <w:rPr>
          <w:rFonts w:ascii="Arial" w:hAnsi="Arial" w:cs="Arial" w:hint="eastAsia"/>
          <w:kern w:val="0"/>
          <w:sz w:val="20"/>
          <w:szCs w:val="20"/>
          <w:u w:val="single"/>
          <w:lang w:val="en-GB"/>
        </w:rPr>
        <w:t>pan</w:t>
      </w:r>
      <w:r w:rsidRPr="00906BF2">
        <w:rPr>
          <w:rFonts w:ascii="Arial" w:hAnsi="Arial" w:cs="Arial"/>
          <w:kern w:val="0"/>
          <w:sz w:val="20"/>
          <w:szCs w:val="20"/>
          <w:u w:val="single"/>
          <w:lang w:val="en-GB"/>
        </w:rPr>
        <w:t>_zheng</w:t>
      </w:r>
      <w:r w:rsidR="00380F85" w:rsidRPr="00906BF2">
        <w:rPr>
          <w:rFonts w:ascii="Arial" w:hAnsi="Arial" w:cs="Arial"/>
          <w:kern w:val="0"/>
          <w:sz w:val="20"/>
          <w:szCs w:val="20"/>
          <w:u w:val="single"/>
          <w:lang w:val="en-GB"/>
        </w:rPr>
        <w:t>@patac.com.cn</w:t>
      </w:r>
    </w:p>
    <w:p w14:paraId="76540687" w14:textId="77777777" w:rsidR="00224450" w:rsidRPr="00906BF2" w:rsidRDefault="00224450">
      <w:pPr>
        <w:widowControl/>
        <w:jc w:val="left"/>
        <w:rPr>
          <w:rFonts w:ascii="Arial" w:hAnsi="Arial" w:cs="Arial"/>
          <w:kern w:val="0"/>
          <w:sz w:val="20"/>
          <w:szCs w:val="20"/>
          <w:lang w:val="en-GB"/>
        </w:rPr>
      </w:pPr>
      <w:r w:rsidRPr="00906BF2">
        <w:rPr>
          <w:rFonts w:ascii="Arial" w:hAnsi="Arial" w:cs="Arial"/>
          <w:kern w:val="0"/>
          <w:sz w:val="20"/>
          <w:szCs w:val="20"/>
          <w:lang w:val="en-GB"/>
        </w:rPr>
        <w:br w:type="page"/>
      </w:r>
    </w:p>
    <w:p w14:paraId="108B65CD" w14:textId="77777777" w:rsidR="00224450" w:rsidRPr="00906BF2" w:rsidRDefault="00224450" w:rsidP="00F331C7">
      <w:pPr>
        <w:jc w:val="center"/>
        <w:rPr>
          <w:sz w:val="36"/>
          <w:lang w:val="en-GB"/>
        </w:rPr>
      </w:pPr>
      <w:r w:rsidRPr="00906BF2">
        <w:rPr>
          <w:rFonts w:hint="eastAsia"/>
          <w:sz w:val="36"/>
          <w:lang w:val="en-GB"/>
        </w:rPr>
        <w:lastRenderedPageBreak/>
        <w:t>目录</w:t>
      </w:r>
    </w:p>
    <w:p w14:paraId="4ECD2D95" w14:textId="77777777" w:rsidR="00291B78" w:rsidRPr="00906BF2" w:rsidRDefault="004638BB">
      <w:pPr>
        <w:pStyle w:val="TOC1"/>
        <w:tabs>
          <w:tab w:val="right" w:leader="dot" w:pos="9742"/>
        </w:tabs>
        <w:rPr>
          <w:noProof/>
        </w:rPr>
      </w:pPr>
      <w:r w:rsidRPr="00906BF2">
        <w:fldChar w:fldCharType="begin"/>
      </w:r>
      <w:r w:rsidRPr="00906BF2">
        <w:instrText xml:space="preserve"> TOC \o "1-3" \h \z \u </w:instrText>
      </w:r>
      <w:r w:rsidRPr="00906BF2">
        <w:fldChar w:fldCharType="separate"/>
      </w:r>
      <w:hyperlink w:anchor="_Toc163467281" w:history="1">
        <w:r w:rsidR="00291B78" w:rsidRPr="00906BF2">
          <w:rPr>
            <w:rStyle w:val="Hyperlink"/>
            <w:noProof/>
            <w:color w:val="auto"/>
          </w:rPr>
          <w:t xml:space="preserve">1 </w:t>
        </w:r>
        <w:r w:rsidR="00291B78" w:rsidRPr="00906BF2">
          <w:rPr>
            <w:rStyle w:val="Hyperlink"/>
            <w:noProof/>
            <w:color w:val="auto"/>
          </w:rPr>
          <w:t>需求概述</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_Toc163467281 \h </w:instrText>
        </w:r>
        <w:r w:rsidR="00291B78" w:rsidRPr="00906BF2">
          <w:rPr>
            <w:noProof/>
            <w:webHidden/>
          </w:rPr>
        </w:r>
        <w:r w:rsidR="00291B78" w:rsidRPr="00906BF2">
          <w:rPr>
            <w:noProof/>
            <w:webHidden/>
          </w:rPr>
          <w:fldChar w:fldCharType="separate"/>
        </w:r>
        <w:r w:rsidR="00291B78" w:rsidRPr="00906BF2">
          <w:rPr>
            <w:noProof/>
            <w:webHidden/>
          </w:rPr>
          <w:t>4</w:t>
        </w:r>
        <w:r w:rsidR="00291B78" w:rsidRPr="00906BF2">
          <w:rPr>
            <w:noProof/>
            <w:webHidden/>
          </w:rPr>
          <w:fldChar w:fldCharType="end"/>
        </w:r>
      </w:hyperlink>
    </w:p>
    <w:p w14:paraId="305A8B3D" w14:textId="77777777" w:rsidR="00291B78" w:rsidRPr="00906BF2" w:rsidRDefault="000B4D0D">
      <w:pPr>
        <w:pStyle w:val="TOC2"/>
        <w:tabs>
          <w:tab w:val="right" w:leader="dot" w:pos="9742"/>
        </w:tabs>
        <w:rPr>
          <w:noProof/>
        </w:rPr>
      </w:pPr>
      <w:hyperlink w:anchor="_Toc163467282" w:history="1">
        <w:r w:rsidR="00291B78" w:rsidRPr="00906BF2">
          <w:rPr>
            <w:rStyle w:val="Hyperlink"/>
            <w:noProof/>
            <w:color w:val="auto"/>
          </w:rPr>
          <w:t xml:space="preserve">1.1 </w:t>
        </w:r>
        <w:r w:rsidR="00291B78" w:rsidRPr="00906BF2">
          <w:rPr>
            <w:rStyle w:val="Hyperlink"/>
            <w:noProof/>
            <w:color w:val="auto"/>
          </w:rPr>
          <w:t>背景价值</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_Toc163467282 \h </w:instrText>
        </w:r>
        <w:r w:rsidR="00291B78" w:rsidRPr="00906BF2">
          <w:rPr>
            <w:noProof/>
            <w:webHidden/>
          </w:rPr>
        </w:r>
        <w:r w:rsidR="00291B78" w:rsidRPr="00906BF2">
          <w:rPr>
            <w:noProof/>
            <w:webHidden/>
          </w:rPr>
          <w:fldChar w:fldCharType="separate"/>
        </w:r>
        <w:r w:rsidR="00291B78" w:rsidRPr="00906BF2">
          <w:rPr>
            <w:noProof/>
            <w:webHidden/>
          </w:rPr>
          <w:t>4</w:t>
        </w:r>
        <w:r w:rsidR="00291B78" w:rsidRPr="00906BF2">
          <w:rPr>
            <w:noProof/>
            <w:webHidden/>
          </w:rPr>
          <w:fldChar w:fldCharType="end"/>
        </w:r>
      </w:hyperlink>
    </w:p>
    <w:p w14:paraId="1C9C8266" w14:textId="77777777" w:rsidR="00291B78" w:rsidRPr="00906BF2" w:rsidRDefault="000B4D0D">
      <w:pPr>
        <w:pStyle w:val="TOC2"/>
        <w:tabs>
          <w:tab w:val="right" w:leader="dot" w:pos="9742"/>
        </w:tabs>
        <w:rPr>
          <w:noProof/>
        </w:rPr>
      </w:pPr>
      <w:hyperlink w:anchor="_Toc163467283" w:history="1">
        <w:r w:rsidR="00291B78" w:rsidRPr="00906BF2">
          <w:rPr>
            <w:rStyle w:val="Hyperlink"/>
            <w:noProof/>
            <w:color w:val="auto"/>
          </w:rPr>
          <w:t xml:space="preserve">1.2 </w:t>
        </w:r>
        <w:r w:rsidR="00291B78" w:rsidRPr="00906BF2">
          <w:rPr>
            <w:rStyle w:val="Hyperlink"/>
            <w:noProof/>
            <w:color w:val="auto"/>
          </w:rPr>
          <w:t>名词解释</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_Toc163467283 \h </w:instrText>
        </w:r>
        <w:r w:rsidR="00291B78" w:rsidRPr="00906BF2">
          <w:rPr>
            <w:noProof/>
            <w:webHidden/>
          </w:rPr>
        </w:r>
        <w:r w:rsidR="00291B78" w:rsidRPr="00906BF2">
          <w:rPr>
            <w:noProof/>
            <w:webHidden/>
          </w:rPr>
          <w:fldChar w:fldCharType="separate"/>
        </w:r>
        <w:r w:rsidR="00291B78" w:rsidRPr="00906BF2">
          <w:rPr>
            <w:noProof/>
            <w:webHidden/>
          </w:rPr>
          <w:t>4</w:t>
        </w:r>
        <w:r w:rsidR="00291B78" w:rsidRPr="00906BF2">
          <w:rPr>
            <w:noProof/>
            <w:webHidden/>
          </w:rPr>
          <w:fldChar w:fldCharType="end"/>
        </w:r>
      </w:hyperlink>
    </w:p>
    <w:p w14:paraId="3B43315C" w14:textId="77777777" w:rsidR="00291B78" w:rsidRPr="00906BF2" w:rsidRDefault="000B4D0D">
      <w:pPr>
        <w:pStyle w:val="TOC2"/>
        <w:tabs>
          <w:tab w:val="right" w:leader="dot" w:pos="9742"/>
        </w:tabs>
        <w:rPr>
          <w:noProof/>
        </w:rPr>
      </w:pPr>
      <w:hyperlink w:anchor="_Toc163467284" w:history="1">
        <w:r w:rsidR="00291B78" w:rsidRPr="00906BF2">
          <w:rPr>
            <w:rStyle w:val="Hyperlink"/>
            <w:noProof/>
            <w:color w:val="auto"/>
          </w:rPr>
          <w:t xml:space="preserve">1.3 </w:t>
        </w:r>
        <w:r w:rsidR="00291B78" w:rsidRPr="00906BF2">
          <w:rPr>
            <w:rStyle w:val="Hyperlink"/>
            <w:noProof/>
            <w:color w:val="auto"/>
          </w:rPr>
          <w:t>功能全景</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_Toc163467284 \h </w:instrText>
        </w:r>
        <w:r w:rsidR="00291B78" w:rsidRPr="00906BF2">
          <w:rPr>
            <w:noProof/>
            <w:webHidden/>
          </w:rPr>
        </w:r>
        <w:r w:rsidR="00291B78" w:rsidRPr="00906BF2">
          <w:rPr>
            <w:noProof/>
            <w:webHidden/>
          </w:rPr>
          <w:fldChar w:fldCharType="separate"/>
        </w:r>
        <w:r w:rsidR="00291B78" w:rsidRPr="00906BF2">
          <w:rPr>
            <w:noProof/>
            <w:webHidden/>
          </w:rPr>
          <w:t>5</w:t>
        </w:r>
        <w:r w:rsidR="00291B78" w:rsidRPr="00906BF2">
          <w:rPr>
            <w:noProof/>
            <w:webHidden/>
          </w:rPr>
          <w:fldChar w:fldCharType="end"/>
        </w:r>
      </w:hyperlink>
    </w:p>
    <w:p w14:paraId="1BC97A01" w14:textId="77777777" w:rsidR="00291B78" w:rsidRPr="00906BF2" w:rsidRDefault="000B4D0D">
      <w:pPr>
        <w:pStyle w:val="TOC1"/>
        <w:tabs>
          <w:tab w:val="right" w:leader="dot" w:pos="9742"/>
        </w:tabs>
        <w:rPr>
          <w:noProof/>
        </w:rPr>
      </w:pPr>
      <w:hyperlink w:anchor="_Toc163467285" w:history="1">
        <w:r w:rsidR="00291B78" w:rsidRPr="00906BF2">
          <w:rPr>
            <w:rStyle w:val="Hyperlink"/>
            <w:noProof/>
            <w:color w:val="auto"/>
          </w:rPr>
          <w:t xml:space="preserve">2 </w:t>
        </w:r>
        <w:r w:rsidR="00291B78" w:rsidRPr="00906BF2">
          <w:rPr>
            <w:rStyle w:val="Hyperlink"/>
            <w:noProof/>
            <w:color w:val="auto"/>
          </w:rPr>
          <w:t>需求列表</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_Toc163467285 \h </w:instrText>
        </w:r>
        <w:r w:rsidR="00291B78" w:rsidRPr="00906BF2">
          <w:rPr>
            <w:noProof/>
            <w:webHidden/>
          </w:rPr>
        </w:r>
        <w:r w:rsidR="00291B78" w:rsidRPr="00906BF2">
          <w:rPr>
            <w:noProof/>
            <w:webHidden/>
          </w:rPr>
          <w:fldChar w:fldCharType="separate"/>
        </w:r>
        <w:r w:rsidR="00291B78" w:rsidRPr="00906BF2">
          <w:rPr>
            <w:noProof/>
            <w:webHidden/>
          </w:rPr>
          <w:t>6</w:t>
        </w:r>
        <w:r w:rsidR="00291B78" w:rsidRPr="00906BF2">
          <w:rPr>
            <w:noProof/>
            <w:webHidden/>
          </w:rPr>
          <w:fldChar w:fldCharType="end"/>
        </w:r>
      </w:hyperlink>
    </w:p>
    <w:p w14:paraId="1B5A3B34" w14:textId="77777777" w:rsidR="00291B78" w:rsidRPr="00906BF2" w:rsidRDefault="000B4D0D">
      <w:pPr>
        <w:pStyle w:val="TOC1"/>
        <w:tabs>
          <w:tab w:val="right" w:leader="dot" w:pos="9742"/>
        </w:tabs>
        <w:rPr>
          <w:noProof/>
        </w:rPr>
      </w:pPr>
      <w:hyperlink w:anchor="_Toc163467286" w:history="1">
        <w:r w:rsidR="00291B78" w:rsidRPr="00906BF2">
          <w:rPr>
            <w:rStyle w:val="Hyperlink"/>
            <w:noProof/>
            <w:color w:val="auto"/>
          </w:rPr>
          <w:t xml:space="preserve">3 </w:t>
        </w:r>
        <w:r w:rsidR="00291B78" w:rsidRPr="00906BF2">
          <w:rPr>
            <w:rStyle w:val="Hyperlink"/>
            <w:noProof/>
            <w:color w:val="auto"/>
          </w:rPr>
          <w:t>需求描述</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_Toc163467286 \h </w:instrText>
        </w:r>
        <w:r w:rsidR="00291B78" w:rsidRPr="00906BF2">
          <w:rPr>
            <w:noProof/>
            <w:webHidden/>
          </w:rPr>
        </w:r>
        <w:r w:rsidR="00291B78" w:rsidRPr="00906BF2">
          <w:rPr>
            <w:noProof/>
            <w:webHidden/>
          </w:rPr>
          <w:fldChar w:fldCharType="separate"/>
        </w:r>
        <w:r w:rsidR="00291B78" w:rsidRPr="00906BF2">
          <w:rPr>
            <w:noProof/>
            <w:webHidden/>
          </w:rPr>
          <w:t>6</w:t>
        </w:r>
        <w:r w:rsidR="00291B78" w:rsidRPr="00906BF2">
          <w:rPr>
            <w:noProof/>
            <w:webHidden/>
          </w:rPr>
          <w:fldChar w:fldCharType="end"/>
        </w:r>
      </w:hyperlink>
    </w:p>
    <w:p w14:paraId="6F9DEE43" w14:textId="77777777" w:rsidR="00291B78" w:rsidRPr="00906BF2" w:rsidRDefault="000B4D0D">
      <w:pPr>
        <w:pStyle w:val="TOC2"/>
        <w:tabs>
          <w:tab w:val="right" w:leader="dot" w:pos="9742"/>
        </w:tabs>
        <w:rPr>
          <w:noProof/>
        </w:rPr>
      </w:pPr>
      <w:hyperlink w:anchor="_Toc163467287" w:history="1">
        <w:r w:rsidR="00291B78" w:rsidRPr="00906BF2">
          <w:rPr>
            <w:rStyle w:val="Hyperlink"/>
            <w:noProof/>
            <w:color w:val="auto"/>
          </w:rPr>
          <w:t xml:space="preserve">3.1 </w:t>
        </w:r>
        <w:r w:rsidR="00291B78" w:rsidRPr="00906BF2">
          <w:rPr>
            <w:rStyle w:val="Hyperlink"/>
            <w:noProof/>
            <w:color w:val="auto"/>
          </w:rPr>
          <w:t>数据安全大协议授权</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_Toc163467287 \h </w:instrText>
        </w:r>
        <w:r w:rsidR="00291B78" w:rsidRPr="00906BF2">
          <w:rPr>
            <w:noProof/>
            <w:webHidden/>
          </w:rPr>
        </w:r>
        <w:r w:rsidR="00291B78" w:rsidRPr="00906BF2">
          <w:rPr>
            <w:noProof/>
            <w:webHidden/>
          </w:rPr>
          <w:fldChar w:fldCharType="separate"/>
        </w:r>
        <w:r w:rsidR="00291B78" w:rsidRPr="00906BF2">
          <w:rPr>
            <w:noProof/>
            <w:webHidden/>
          </w:rPr>
          <w:t>6</w:t>
        </w:r>
        <w:r w:rsidR="00291B78" w:rsidRPr="00906BF2">
          <w:rPr>
            <w:noProof/>
            <w:webHidden/>
          </w:rPr>
          <w:fldChar w:fldCharType="end"/>
        </w:r>
      </w:hyperlink>
    </w:p>
    <w:p w14:paraId="18CA7F45" w14:textId="77777777" w:rsidR="00291B78" w:rsidRPr="00906BF2" w:rsidRDefault="000B4D0D">
      <w:pPr>
        <w:pStyle w:val="TOC3"/>
        <w:tabs>
          <w:tab w:val="right" w:leader="dot" w:pos="9742"/>
        </w:tabs>
        <w:rPr>
          <w:noProof/>
        </w:rPr>
      </w:pPr>
      <w:hyperlink w:anchor="_Toc163467288" w:history="1">
        <w:r w:rsidR="00291B78" w:rsidRPr="00906BF2">
          <w:rPr>
            <w:rStyle w:val="Hyperlink"/>
            <w:noProof/>
            <w:color w:val="auto"/>
          </w:rPr>
          <w:t xml:space="preserve">3.1.1 </w:t>
        </w:r>
        <w:r w:rsidR="00291B78" w:rsidRPr="00906BF2">
          <w:rPr>
            <w:rStyle w:val="Hyperlink"/>
            <w:noProof/>
            <w:color w:val="auto"/>
          </w:rPr>
          <w:t>授权弹窗</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_Toc163467288 \h </w:instrText>
        </w:r>
        <w:r w:rsidR="00291B78" w:rsidRPr="00906BF2">
          <w:rPr>
            <w:noProof/>
            <w:webHidden/>
          </w:rPr>
        </w:r>
        <w:r w:rsidR="00291B78" w:rsidRPr="00906BF2">
          <w:rPr>
            <w:noProof/>
            <w:webHidden/>
          </w:rPr>
          <w:fldChar w:fldCharType="separate"/>
        </w:r>
        <w:r w:rsidR="00291B78" w:rsidRPr="00906BF2">
          <w:rPr>
            <w:noProof/>
            <w:webHidden/>
          </w:rPr>
          <w:t>7</w:t>
        </w:r>
        <w:r w:rsidR="00291B78" w:rsidRPr="00906BF2">
          <w:rPr>
            <w:noProof/>
            <w:webHidden/>
          </w:rPr>
          <w:fldChar w:fldCharType="end"/>
        </w:r>
      </w:hyperlink>
    </w:p>
    <w:p w14:paraId="2B814885" w14:textId="77777777" w:rsidR="00291B78" w:rsidRPr="00906BF2" w:rsidRDefault="000B4D0D">
      <w:pPr>
        <w:pStyle w:val="TOC3"/>
        <w:tabs>
          <w:tab w:val="right" w:leader="dot" w:pos="9742"/>
        </w:tabs>
        <w:rPr>
          <w:noProof/>
        </w:rPr>
      </w:pPr>
      <w:hyperlink w:anchor="_Toc163467289" w:history="1">
        <w:r w:rsidR="00291B78" w:rsidRPr="00906BF2">
          <w:rPr>
            <w:rStyle w:val="Hyperlink"/>
            <w:noProof/>
            <w:color w:val="auto"/>
          </w:rPr>
          <w:t xml:space="preserve">3.1.2 </w:t>
        </w:r>
        <w:r w:rsidR="00291B78" w:rsidRPr="00906BF2">
          <w:rPr>
            <w:rStyle w:val="Hyperlink"/>
            <w:noProof/>
            <w:color w:val="auto"/>
          </w:rPr>
          <w:t>授权状态</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_Toc163467289 \h </w:instrText>
        </w:r>
        <w:r w:rsidR="00291B78" w:rsidRPr="00906BF2">
          <w:rPr>
            <w:noProof/>
            <w:webHidden/>
          </w:rPr>
        </w:r>
        <w:r w:rsidR="00291B78" w:rsidRPr="00906BF2">
          <w:rPr>
            <w:noProof/>
            <w:webHidden/>
          </w:rPr>
          <w:fldChar w:fldCharType="separate"/>
        </w:r>
        <w:r w:rsidR="00291B78" w:rsidRPr="00906BF2">
          <w:rPr>
            <w:noProof/>
            <w:webHidden/>
          </w:rPr>
          <w:t>8</w:t>
        </w:r>
        <w:r w:rsidR="00291B78" w:rsidRPr="00906BF2">
          <w:rPr>
            <w:noProof/>
            <w:webHidden/>
          </w:rPr>
          <w:fldChar w:fldCharType="end"/>
        </w:r>
      </w:hyperlink>
    </w:p>
    <w:p w14:paraId="19C7D09D" w14:textId="77777777" w:rsidR="00291B78" w:rsidRPr="00906BF2" w:rsidRDefault="000B4D0D">
      <w:pPr>
        <w:pStyle w:val="TOC3"/>
        <w:tabs>
          <w:tab w:val="right" w:leader="dot" w:pos="9742"/>
        </w:tabs>
        <w:rPr>
          <w:noProof/>
        </w:rPr>
      </w:pPr>
      <w:hyperlink w:anchor="_Toc163467290" w:history="1">
        <w:r w:rsidR="00291B78" w:rsidRPr="00906BF2">
          <w:rPr>
            <w:rStyle w:val="Hyperlink"/>
            <w:noProof/>
            <w:color w:val="auto"/>
          </w:rPr>
          <w:t xml:space="preserve">3.1.3 </w:t>
        </w:r>
        <w:r w:rsidR="00291B78" w:rsidRPr="00906BF2">
          <w:rPr>
            <w:rStyle w:val="Hyperlink"/>
            <w:noProof/>
            <w:color w:val="auto"/>
          </w:rPr>
          <w:t>常驻显示</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_Toc163467290 \h </w:instrText>
        </w:r>
        <w:r w:rsidR="00291B78" w:rsidRPr="00906BF2">
          <w:rPr>
            <w:noProof/>
            <w:webHidden/>
          </w:rPr>
        </w:r>
        <w:r w:rsidR="00291B78" w:rsidRPr="00906BF2">
          <w:rPr>
            <w:noProof/>
            <w:webHidden/>
          </w:rPr>
          <w:fldChar w:fldCharType="separate"/>
        </w:r>
        <w:r w:rsidR="00291B78" w:rsidRPr="00906BF2">
          <w:rPr>
            <w:noProof/>
            <w:webHidden/>
          </w:rPr>
          <w:t>9</w:t>
        </w:r>
        <w:r w:rsidR="00291B78" w:rsidRPr="00906BF2">
          <w:rPr>
            <w:noProof/>
            <w:webHidden/>
          </w:rPr>
          <w:fldChar w:fldCharType="end"/>
        </w:r>
      </w:hyperlink>
    </w:p>
    <w:p w14:paraId="219AD6A7" w14:textId="77777777" w:rsidR="00291B78" w:rsidRPr="00906BF2" w:rsidRDefault="000B4D0D">
      <w:pPr>
        <w:pStyle w:val="TOC2"/>
        <w:tabs>
          <w:tab w:val="right" w:leader="dot" w:pos="9742"/>
        </w:tabs>
        <w:rPr>
          <w:noProof/>
        </w:rPr>
      </w:pPr>
      <w:hyperlink w:anchor="_Toc163467291" w:history="1">
        <w:r w:rsidR="00291B78" w:rsidRPr="00906BF2">
          <w:rPr>
            <w:rStyle w:val="Hyperlink"/>
            <w:noProof/>
            <w:color w:val="auto"/>
          </w:rPr>
          <w:t xml:space="preserve">3.2 </w:t>
        </w:r>
        <w:r w:rsidR="00291B78" w:rsidRPr="00906BF2">
          <w:rPr>
            <w:rStyle w:val="Hyperlink"/>
            <w:noProof/>
            <w:color w:val="auto"/>
          </w:rPr>
          <w:t>敏感信息授权</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_Toc163467291 \h </w:instrText>
        </w:r>
        <w:r w:rsidR="00291B78" w:rsidRPr="00906BF2">
          <w:rPr>
            <w:noProof/>
            <w:webHidden/>
          </w:rPr>
        </w:r>
        <w:r w:rsidR="00291B78" w:rsidRPr="00906BF2">
          <w:rPr>
            <w:noProof/>
            <w:webHidden/>
          </w:rPr>
          <w:fldChar w:fldCharType="separate"/>
        </w:r>
        <w:r w:rsidR="00291B78" w:rsidRPr="00906BF2">
          <w:rPr>
            <w:noProof/>
            <w:webHidden/>
          </w:rPr>
          <w:t>9</w:t>
        </w:r>
        <w:r w:rsidR="00291B78" w:rsidRPr="00906BF2">
          <w:rPr>
            <w:noProof/>
            <w:webHidden/>
          </w:rPr>
          <w:fldChar w:fldCharType="end"/>
        </w:r>
      </w:hyperlink>
    </w:p>
    <w:p w14:paraId="4C29804F" w14:textId="77777777" w:rsidR="00291B78" w:rsidRPr="00906BF2" w:rsidRDefault="000B4D0D">
      <w:pPr>
        <w:pStyle w:val="TOC3"/>
        <w:tabs>
          <w:tab w:val="right" w:leader="dot" w:pos="9742"/>
        </w:tabs>
        <w:rPr>
          <w:noProof/>
        </w:rPr>
      </w:pPr>
      <w:hyperlink w:anchor="_Toc163467292" w:history="1">
        <w:r w:rsidR="00291B78" w:rsidRPr="00906BF2">
          <w:rPr>
            <w:rStyle w:val="Hyperlink"/>
            <w:noProof/>
            <w:color w:val="auto"/>
          </w:rPr>
          <w:t xml:space="preserve">3.2.1 </w:t>
        </w:r>
        <w:r w:rsidR="00291B78" w:rsidRPr="00906BF2">
          <w:rPr>
            <w:rStyle w:val="Hyperlink"/>
            <w:noProof/>
            <w:color w:val="auto"/>
          </w:rPr>
          <w:t>授权弹窗</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_Toc163467292 \h </w:instrText>
        </w:r>
        <w:r w:rsidR="00291B78" w:rsidRPr="00906BF2">
          <w:rPr>
            <w:noProof/>
            <w:webHidden/>
          </w:rPr>
        </w:r>
        <w:r w:rsidR="00291B78" w:rsidRPr="00906BF2">
          <w:rPr>
            <w:noProof/>
            <w:webHidden/>
          </w:rPr>
          <w:fldChar w:fldCharType="separate"/>
        </w:r>
        <w:r w:rsidR="00291B78" w:rsidRPr="00906BF2">
          <w:rPr>
            <w:noProof/>
            <w:webHidden/>
          </w:rPr>
          <w:t>10</w:t>
        </w:r>
        <w:r w:rsidR="00291B78" w:rsidRPr="00906BF2">
          <w:rPr>
            <w:noProof/>
            <w:webHidden/>
          </w:rPr>
          <w:fldChar w:fldCharType="end"/>
        </w:r>
      </w:hyperlink>
    </w:p>
    <w:p w14:paraId="6F2C4704" w14:textId="77777777" w:rsidR="00291B78" w:rsidRPr="00906BF2" w:rsidRDefault="000B4D0D">
      <w:pPr>
        <w:pStyle w:val="TOC3"/>
        <w:tabs>
          <w:tab w:val="right" w:leader="dot" w:pos="9742"/>
        </w:tabs>
        <w:rPr>
          <w:noProof/>
        </w:rPr>
      </w:pPr>
      <w:hyperlink w:anchor="_Toc163467293" w:history="1">
        <w:r w:rsidR="00291B78" w:rsidRPr="00906BF2">
          <w:rPr>
            <w:rStyle w:val="Hyperlink"/>
            <w:noProof/>
            <w:color w:val="auto"/>
          </w:rPr>
          <w:t xml:space="preserve">3.2.2 </w:t>
        </w:r>
        <w:r w:rsidR="00291B78" w:rsidRPr="00906BF2">
          <w:rPr>
            <w:rStyle w:val="Hyperlink"/>
            <w:noProof/>
            <w:color w:val="auto"/>
          </w:rPr>
          <w:t>授权设置项</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_Toc163467293 \h </w:instrText>
        </w:r>
        <w:r w:rsidR="00291B78" w:rsidRPr="00906BF2">
          <w:rPr>
            <w:noProof/>
            <w:webHidden/>
          </w:rPr>
        </w:r>
        <w:r w:rsidR="00291B78" w:rsidRPr="00906BF2">
          <w:rPr>
            <w:noProof/>
            <w:webHidden/>
          </w:rPr>
          <w:fldChar w:fldCharType="separate"/>
        </w:r>
        <w:r w:rsidR="00291B78" w:rsidRPr="00906BF2">
          <w:rPr>
            <w:noProof/>
            <w:webHidden/>
          </w:rPr>
          <w:t>10</w:t>
        </w:r>
        <w:r w:rsidR="00291B78" w:rsidRPr="00906BF2">
          <w:rPr>
            <w:noProof/>
            <w:webHidden/>
          </w:rPr>
          <w:fldChar w:fldCharType="end"/>
        </w:r>
      </w:hyperlink>
    </w:p>
    <w:p w14:paraId="10AD4903" w14:textId="77777777" w:rsidR="00291B78" w:rsidRPr="00906BF2" w:rsidRDefault="000B4D0D">
      <w:pPr>
        <w:pStyle w:val="TOC3"/>
        <w:tabs>
          <w:tab w:val="right" w:leader="dot" w:pos="9742"/>
        </w:tabs>
        <w:rPr>
          <w:noProof/>
        </w:rPr>
      </w:pPr>
      <w:hyperlink w:anchor="_Toc163467294" w:history="1">
        <w:r w:rsidR="00291B78" w:rsidRPr="00906BF2">
          <w:rPr>
            <w:rStyle w:val="Hyperlink"/>
            <w:noProof/>
            <w:color w:val="auto"/>
          </w:rPr>
          <w:t xml:space="preserve">3.2.3 </w:t>
        </w:r>
        <w:r w:rsidR="00291B78" w:rsidRPr="00906BF2">
          <w:rPr>
            <w:rStyle w:val="Hyperlink"/>
            <w:noProof/>
            <w:color w:val="auto"/>
          </w:rPr>
          <w:t>授权状态</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_Toc163467294 \h </w:instrText>
        </w:r>
        <w:r w:rsidR="00291B78" w:rsidRPr="00906BF2">
          <w:rPr>
            <w:noProof/>
            <w:webHidden/>
          </w:rPr>
        </w:r>
        <w:r w:rsidR="00291B78" w:rsidRPr="00906BF2">
          <w:rPr>
            <w:noProof/>
            <w:webHidden/>
          </w:rPr>
          <w:fldChar w:fldCharType="separate"/>
        </w:r>
        <w:r w:rsidR="00291B78" w:rsidRPr="00906BF2">
          <w:rPr>
            <w:noProof/>
            <w:webHidden/>
          </w:rPr>
          <w:t>11</w:t>
        </w:r>
        <w:r w:rsidR="00291B78" w:rsidRPr="00906BF2">
          <w:rPr>
            <w:noProof/>
            <w:webHidden/>
          </w:rPr>
          <w:fldChar w:fldCharType="end"/>
        </w:r>
      </w:hyperlink>
    </w:p>
    <w:p w14:paraId="62D6A293" w14:textId="77777777" w:rsidR="00291B78" w:rsidRPr="00906BF2" w:rsidRDefault="000B4D0D">
      <w:pPr>
        <w:pStyle w:val="TOC3"/>
        <w:tabs>
          <w:tab w:val="right" w:leader="dot" w:pos="9742"/>
        </w:tabs>
        <w:rPr>
          <w:noProof/>
        </w:rPr>
      </w:pPr>
      <w:hyperlink w:anchor="_Toc163467295" w:history="1">
        <w:r w:rsidR="00291B78" w:rsidRPr="00906BF2">
          <w:rPr>
            <w:rStyle w:val="Hyperlink"/>
            <w:noProof/>
            <w:color w:val="auto"/>
          </w:rPr>
          <w:t xml:space="preserve">3.2.4 </w:t>
        </w:r>
        <w:r w:rsidR="00291B78" w:rsidRPr="00906BF2">
          <w:rPr>
            <w:rStyle w:val="Hyperlink"/>
            <w:noProof/>
            <w:color w:val="auto"/>
          </w:rPr>
          <w:t>敏感信息持续收集过程显示</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_Toc163467295 \h </w:instrText>
        </w:r>
        <w:r w:rsidR="00291B78" w:rsidRPr="00906BF2">
          <w:rPr>
            <w:noProof/>
            <w:webHidden/>
          </w:rPr>
        </w:r>
        <w:r w:rsidR="00291B78" w:rsidRPr="00906BF2">
          <w:rPr>
            <w:noProof/>
            <w:webHidden/>
          </w:rPr>
          <w:fldChar w:fldCharType="separate"/>
        </w:r>
        <w:r w:rsidR="00291B78" w:rsidRPr="00906BF2">
          <w:rPr>
            <w:noProof/>
            <w:webHidden/>
          </w:rPr>
          <w:t>12</w:t>
        </w:r>
        <w:r w:rsidR="00291B78" w:rsidRPr="00906BF2">
          <w:rPr>
            <w:noProof/>
            <w:webHidden/>
          </w:rPr>
          <w:fldChar w:fldCharType="end"/>
        </w:r>
      </w:hyperlink>
    </w:p>
    <w:p w14:paraId="5F27BADD" w14:textId="77777777" w:rsidR="00291B78" w:rsidRPr="00906BF2" w:rsidRDefault="000B4D0D">
      <w:pPr>
        <w:pStyle w:val="TOC2"/>
        <w:tabs>
          <w:tab w:val="right" w:leader="dot" w:pos="9742"/>
        </w:tabs>
        <w:rPr>
          <w:noProof/>
        </w:rPr>
      </w:pPr>
      <w:hyperlink w:anchor="_Toc163467296" w:history="1">
        <w:r w:rsidR="00291B78" w:rsidRPr="00906BF2">
          <w:rPr>
            <w:rStyle w:val="Hyperlink"/>
            <w:noProof/>
            <w:color w:val="auto"/>
          </w:rPr>
          <w:t xml:space="preserve">3.3 </w:t>
        </w:r>
        <w:r w:rsidR="00291B78" w:rsidRPr="00906BF2">
          <w:rPr>
            <w:rStyle w:val="Hyperlink"/>
            <w:noProof/>
            <w:color w:val="auto"/>
          </w:rPr>
          <w:t>车内数据收集硬件权限</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_Toc163467296 \h </w:instrText>
        </w:r>
        <w:r w:rsidR="00291B78" w:rsidRPr="00906BF2">
          <w:rPr>
            <w:noProof/>
            <w:webHidden/>
          </w:rPr>
        </w:r>
        <w:r w:rsidR="00291B78" w:rsidRPr="00906BF2">
          <w:rPr>
            <w:noProof/>
            <w:webHidden/>
          </w:rPr>
          <w:fldChar w:fldCharType="separate"/>
        </w:r>
        <w:r w:rsidR="00291B78" w:rsidRPr="00906BF2">
          <w:rPr>
            <w:noProof/>
            <w:webHidden/>
          </w:rPr>
          <w:t>13</w:t>
        </w:r>
        <w:r w:rsidR="00291B78" w:rsidRPr="00906BF2">
          <w:rPr>
            <w:noProof/>
            <w:webHidden/>
          </w:rPr>
          <w:fldChar w:fldCharType="end"/>
        </w:r>
      </w:hyperlink>
    </w:p>
    <w:p w14:paraId="1238ABD8" w14:textId="77777777" w:rsidR="00291B78" w:rsidRPr="00906BF2" w:rsidRDefault="000B4D0D">
      <w:pPr>
        <w:pStyle w:val="TOC3"/>
        <w:tabs>
          <w:tab w:val="right" w:leader="dot" w:pos="9742"/>
        </w:tabs>
        <w:rPr>
          <w:noProof/>
        </w:rPr>
      </w:pPr>
      <w:hyperlink w:anchor="_Toc163467297" w:history="1">
        <w:r w:rsidR="00291B78" w:rsidRPr="00906BF2">
          <w:rPr>
            <w:rStyle w:val="Hyperlink"/>
            <w:strike/>
            <w:noProof/>
            <w:color w:val="auto"/>
          </w:rPr>
          <w:t xml:space="preserve">3.3.1 </w:t>
        </w:r>
        <w:r w:rsidR="00291B78" w:rsidRPr="00906BF2">
          <w:rPr>
            <w:rStyle w:val="Hyperlink"/>
            <w:strike/>
            <w:noProof/>
            <w:color w:val="auto"/>
          </w:rPr>
          <w:t>授权弹窗</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_Toc163467297 \h </w:instrText>
        </w:r>
        <w:r w:rsidR="00291B78" w:rsidRPr="00906BF2">
          <w:rPr>
            <w:noProof/>
            <w:webHidden/>
          </w:rPr>
        </w:r>
        <w:r w:rsidR="00291B78" w:rsidRPr="00906BF2">
          <w:rPr>
            <w:noProof/>
            <w:webHidden/>
          </w:rPr>
          <w:fldChar w:fldCharType="separate"/>
        </w:r>
        <w:r w:rsidR="00291B78" w:rsidRPr="00906BF2">
          <w:rPr>
            <w:noProof/>
            <w:webHidden/>
          </w:rPr>
          <w:t>13</w:t>
        </w:r>
        <w:r w:rsidR="00291B78" w:rsidRPr="00906BF2">
          <w:rPr>
            <w:noProof/>
            <w:webHidden/>
          </w:rPr>
          <w:fldChar w:fldCharType="end"/>
        </w:r>
      </w:hyperlink>
    </w:p>
    <w:p w14:paraId="2325451A" w14:textId="77777777" w:rsidR="00291B78" w:rsidRPr="00906BF2" w:rsidRDefault="000B4D0D">
      <w:pPr>
        <w:pStyle w:val="TOC3"/>
        <w:tabs>
          <w:tab w:val="right" w:leader="dot" w:pos="9742"/>
        </w:tabs>
        <w:rPr>
          <w:noProof/>
        </w:rPr>
      </w:pPr>
      <w:hyperlink w:anchor="_Toc163467298" w:history="1">
        <w:r w:rsidR="00291B78" w:rsidRPr="00906BF2">
          <w:rPr>
            <w:rStyle w:val="Hyperlink"/>
            <w:strike/>
            <w:noProof/>
            <w:color w:val="auto"/>
          </w:rPr>
          <w:t xml:space="preserve">3.3.2 </w:t>
        </w:r>
        <w:r w:rsidR="00291B78" w:rsidRPr="00906BF2">
          <w:rPr>
            <w:rStyle w:val="Hyperlink"/>
            <w:strike/>
            <w:noProof/>
            <w:color w:val="auto"/>
          </w:rPr>
          <w:t>授权状态</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_Toc163467298 \h </w:instrText>
        </w:r>
        <w:r w:rsidR="00291B78" w:rsidRPr="00906BF2">
          <w:rPr>
            <w:noProof/>
            <w:webHidden/>
          </w:rPr>
        </w:r>
        <w:r w:rsidR="00291B78" w:rsidRPr="00906BF2">
          <w:rPr>
            <w:noProof/>
            <w:webHidden/>
          </w:rPr>
          <w:fldChar w:fldCharType="separate"/>
        </w:r>
        <w:r w:rsidR="00291B78" w:rsidRPr="00906BF2">
          <w:rPr>
            <w:noProof/>
            <w:webHidden/>
          </w:rPr>
          <w:t>13</w:t>
        </w:r>
        <w:r w:rsidR="00291B78" w:rsidRPr="00906BF2">
          <w:rPr>
            <w:noProof/>
            <w:webHidden/>
          </w:rPr>
          <w:fldChar w:fldCharType="end"/>
        </w:r>
      </w:hyperlink>
    </w:p>
    <w:p w14:paraId="67D8C2CC" w14:textId="77777777" w:rsidR="00291B78" w:rsidRPr="00906BF2" w:rsidRDefault="000B4D0D">
      <w:pPr>
        <w:pStyle w:val="TOC2"/>
        <w:tabs>
          <w:tab w:val="right" w:leader="dot" w:pos="9742"/>
        </w:tabs>
        <w:rPr>
          <w:noProof/>
        </w:rPr>
      </w:pPr>
      <w:hyperlink w:anchor="_Toc163467299" w:history="1">
        <w:r w:rsidR="00291B78" w:rsidRPr="00906BF2">
          <w:rPr>
            <w:rStyle w:val="Hyperlink"/>
            <w:noProof/>
            <w:color w:val="auto"/>
          </w:rPr>
          <w:t xml:space="preserve">3.4 </w:t>
        </w:r>
        <w:r w:rsidR="00291B78" w:rsidRPr="00906BF2">
          <w:rPr>
            <w:rStyle w:val="Hyperlink"/>
            <w:noProof/>
            <w:color w:val="auto"/>
          </w:rPr>
          <w:t>图像匿名化要求</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_Toc163467299 \h </w:instrText>
        </w:r>
        <w:r w:rsidR="00291B78" w:rsidRPr="00906BF2">
          <w:rPr>
            <w:noProof/>
            <w:webHidden/>
          </w:rPr>
        </w:r>
        <w:r w:rsidR="00291B78" w:rsidRPr="00906BF2">
          <w:rPr>
            <w:noProof/>
            <w:webHidden/>
          </w:rPr>
          <w:fldChar w:fldCharType="separate"/>
        </w:r>
        <w:r w:rsidR="00291B78" w:rsidRPr="00906BF2">
          <w:rPr>
            <w:noProof/>
            <w:webHidden/>
          </w:rPr>
          <w:t>14</w:t>
        </w:r>
        <w:r w:rsidR="00291B78" w:rsidRPr="00906BF2">
          <w:rPr>
            <w:noProof/>
            <w:webHidden/>
          </w:rPr>
          <w:fldChar w:fldCharType="end"/>
        </w:r>
      </w:hyperlink>
    </w:p>
    <w:p w14:paraId="01B5E979" w14:textId="77777777" w:rsidR="00291B78" w:rsidRPr="00906BF2" w:rsidRDefault="000B4D0D">
      <w:pPr>
        <w:pStyle w:val="TOC1"/>
        <w:tabs>
          <w:tab w:val="right" w:leader="dot" w:pos="9742"/>
        </w:tabs>
        <w:rPr>
          <w:noProof/>
        </w:rPr>
      </w:pPr>
      <w:hyperlink w:anchor="_Toc163467300" w:history="1">
        <w:r w:rsidR="00291B78" w:rsidRPr="00906BF2">
          <w:rPr>
            <w:rStyle w:val="Hyperlink"/>
            <w:noProof/>
            <w:color w:val="auto"/>
          </w:rPr>
          <w:t xml:space="preserve">4 </w:t>
        </w:r>
        <w:r w:rsidR="00291B78" w:rsidRPr="00906BF2">
          <w:rPr>
            <w:rStyle w:val="Hyperlink"/>
            <w:noProof/>
            <w:color w:val="auto"/>
          </w:rPr>
          <w:t>系统需求</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_Toc163467300 \h </w:instrText>
        </w:r>
        <w:r w:rsidR="00291B78" w:rsidRPr="00906BF2">
          <w:rPr>
            <w:noProof/>
            <w:webHidden/>
          </w:rPr>
        </w:r>
        <w:r w:rsidR="00291B78" w:rsidRPr="00906BF2">
          <w:rPr>
            <w:noProof/>
            <w:webHidden/>
          </w:rPr>
          <w:fldChar w:fldCharType="separate"/>
        </w:r>
        <w:r w:rsidR="00291B78" w:rsidRPr="00906BF2">
          <w:rPr>
            <w:noProof/>
            <w:webHidden/>
          </w:rPr>
          <w:t>14</w:t>
        </w:r>
        <w:r w:rsidR="00291B78" w:rsidRPr="00906BF2">
          <w:rPr>
            <w:noProof/>
            <w:webHidden/>
          </w:rPr>
          <w:fldChar w:fldCharType="end"/>
        </w:r>
      </w:hyperlink>
    </w:p>
    <w:p w14:paraId="3ACA86DF" w14:textId="77777777" w:rsidR="00291B78" w:rsidRPr="00906BF2" w:rsidRDefault="000B4D0D">
      <w:pPr>
        <w:pStyle w:val="TOC2"/>
        <w:tabs>
          <w:tab w:val="right" w:leader="dot" w:pos="9742"/>
        </w:tabs>
        <w:rPr>
          <w:noProof/>
        </w:rPr>
      </w:pPr>
      <w:hyperlink w:anchor="_Toc163467301" w:history="1">
        <w:r w:rsidR="00291B78" w:rsidRPr="00906BF2">
          <w:rPr>
            <w:rStyle w:val="Hyperlink"/>
            <w:noProof/>
            <w:color w:val="auto"/>
          </w:rPr>
          <w:t xml:space="preserve">4.1 </w:t>
        </w:r>
        <w:r w:rsidR="00291B78" w:rsidRPr="00906BF2">
          <w:rPr>
            <w:rStyle w:val="Hyperlink"/>
            <w:noProof/>
            <w:color w:val="auto"/>
          </w:rPr>
          <w:t>开机时序相关</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_Toc163467301 \h </w:instrText>
        </w:r>
        <w:r w:rsidR="00291B78" w:rsidRPr="00906BF2">
          <w:rPr>
            <w:noProof/>
            <w:webHidden/>
          </w:rPr>
        </w:r>
        <w:r w:rsidR="00291B78" w:rsidRPr="00906BF2">
          <w:rPr>
            <w:noProof/>
            <w:webHidden/>
          </w:rPr>
          <w:fldChar w:fldCharType="separate"/>
        </w:r>
        <w:r w:rsidR="00291B78" w:rsidRPr="00906BF2">
          <w:rPr>
            <w:noProof/>
            <w:webHidden/>
          </w:rPr>
          <w:t>14</w:t>
        </w:r>
        <w:r w:rsidR="00291B78" w:rsidRPr="00906BF2">
          <w:rPr>
            <w:noProof/>
            <w:webHidden/>
          </w:rPr>
          <w:fldChar w:fldCharType="end"/>
        </w:r>
      </w:hyperlink>
    </w:p>
    <w:p w14:paraId="06A4F089" w14:textId="77777777" w:rsidR="00291B78" w:rsidRPr="00906BF2" w:rsidRDefault="000B4D0D">
      <w:pPr>
        <w:pStyle w:val="TOC2"/>
        <w:tabs>
          <w:tab w:val="right" w:leader="dot" w:pos="9742"/>
        </w:tabs>
        <w:rPr>
          <w:noProof/>
        </w:rPr>
      </w:pPr>
      <w:hyperlink w:anchor="_Toc163467302" w:history="1">
        <w:r w:rsidR="00291B78" w:rsidRPr="00906BF2">
          <w:rPr>
            <w:rStyle w:val="Hyperlink"/>
            <w:noProof/>
            <w:color w:val="auto"/>
          </w:rPr>
          <w:t xml:space="preserve">4.2 </w:t>
        </w:r>
        <w:r w:rsidR="00291B78" w:rsidRPr="00906BF2">
          <w:rPr>
            <w:rStyle w:val="Hyperlink"/>
            <w:noProof/>
            <w:color w:val="auto"/>
          </w:rPr>
          <w:t>账号相关</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_Toc163467302 \h </w:instrText>
        </w:r>
        <w:r w:rsidR="00291B78" w:rsidRPr="00906BF2">
          <w:rPr>
            <w:noProof/>
            <w:webHidden/>
          </w:rPr>
        </w:r>
        <w:r w:rsidR="00291B78" w:rsidRPr="00906BF2">
          <w:rPr>
            <w:noProof/>
            <w:webHidden/>
          </w:rPr>
          <w:fldChar w:fldCharType="separate"/>
        </w:r>
        <w:r w:rsidR="00291B78" w:rsidRPr="00906BF2">
          <w:rPr>
            <w:noProof/>
            <w:webHidden/>
          </w:rPr>
          <w:t>14</w:t>
        </w:r>
        <w:r w:rsidR="00291B78" w:rsidRPr="00906BF2">
          <w:rPr>
            <w:noProof/>
            <w:webHidden/>
          </w:rPr>
          <w:fldChar w:fldCharType="end"/>
        </w:r>
      </w:hyperlink>
    </w:p>
    <w:p w14:paraId="00AC61E2" w14:textId="77777777" w:rsidR="00291B78" w:rsidRPr="00906BF2" w:rsidRDefault="000B4D0D">
      <w:pPr>
        <w:pStyle w:val="TOC2"/>
        <w:tabs>
          <w:tab w:val="right" w:leader="dot" w:pos="9742"/>
        </w:tabs>
        <w:rPr>
          <w:noProof/>
        </w:rPr>
      </w:pPr>
      <w:hyperlink w:anchor="_Toc163467303" w:history="1">
        <w:r w:rsidR="00291B78" w:rsidRPr="00906BF2">
          <w:rPr>
            <w:rStyle w:val="Hyperlink"/>
            <w:noProof/>
            <w:color w:val="auto"/>
          </w:rPr>
          <w:t xml:space="preserve">4.3 </w:t>
        </w:r>
        <w:r w:rsidR="00291B78" w:rsidRPr="00906BF2">
          <w:rPr>
            <w:rStyle w:val="Hyperlink"/>
            <w:noProof/>
            <w:color w:val="auto"/>
          </w:rPr>
          <w:t>开机自启动功能</w:t>
        </w:r>
        <w:r w:rsidR="00291B78" w:rsidRPr="00906BF2">
          <w:rPr>
            <w:rStyle w:val="Hyperlink"/>
            <w:noProof/>
            <w:color w:val="auto"/>
          </w:rPr>
          <w:t>/</w:t>
        </w:r>
        <w:r w:rsidR="00291B78" w:rsidRPr="00906BF2">
          <w:rPr>
            <w:rStyle w:val="Hyperlink"/>
            <w:noProof/>
            <w:color w:val="auto"/>
          </w:rPr>
          <w:t>应用要求</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_Toc163467303 \h </w:instrText>
        </w:r>
        <w:r w:rsidR="00291B78" w:rsidRPr="00906BF2">
          <w:rPr>
            <w:noProof/>
            <w:webHidden/>
          </w:rPr>
        </w:r>
        <w:r w:rsidR="00291B78" w:rsidRPr="00906BF2">
          <w:rPr>
            <w:noProof/>
            <w:webHidden/>
          </w:rPr>
          <w:fldChar w:fldCharType="separate"/>
        </w:r>
        <w:r w:rsidR="00291B78" w:rsidRPr="00906BF2">
          <w:rPr>
            <w:noProof/>
            <w:webHidden/>
          </w:rPr>
          <w:t>14</w:t>
        </w:r>
        <w:r w:rsidR="00291B78" w:rsidRPr="00906BF2">
          <w:rPr>
            <w:noProof/>
            <w:webHidden/>
          </w:rPr>
          <w:fldChar w:fldCharType="end"/>
        </w:r>
      </w:hyperlink>
    </w:p>
    <w:p w14:paraId="7033D1B9" w14:textId="77777777" w:rsidR="00291B78" w:rsidRPr="00906BF2" w:rsidRDefault="000B4D0D">
      <w:pPr>
        <w:pStyle w:val="TOC2"/>
        <w:tabs>
          <w:tab w:val="right" w:leader="dot" w:pos="9742"/>
        </w:tabs>
        <w:rPr>
          <w:noProof/>
        </w:rPr>
      </w:pPr>
      <w:hyperlink w:anchor="_Toc163467304" w:history="1">
        <w:r w:rsidR="00291B78" w:rsidRPr="00906BF2">
          <w:rPr>
            <w:rStyle w:val="Hyperlink"/>
            <w:noProof/>
            <w:color w:val="auto"/>
          </w:rPr>
          <w:t xml:space="preserve">4.4 </w:t>
        </w:r>
        <w:r w:rsidR="00291B78" w:rsidRPr="00906BF2">
          <w:rPr>
            <w:rStyle w:val="Hyperlink"/>
            <w:noProof/>
            <w:color w:val="auto"/>
          </w:rPr>
          <w:t>弹窗显示策略</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_Toc163467304 \h </w:instrText>
        </w:r>
        <w:r w:rsidR="00291B78" w:rsidRPr="00906BF2">
          <w:rPr>
            <w:noProof/>
            <w:webHidden/>
          </w:rPr>
        </w:r>
        <w:r w:rsidR="00291B78" w:rsidRPr="00906BF2">
          <w:rPr>
            <w:noProof/>
            <w:webHidden/>
          </w:rPr>
          <w:fldChar w:fldCharType="separate"/>
        </w:r>
        <w:r w:rsidR="00291B78" w:rsidRPr="00906BF2">
          <w:rPr>
            <w:noProof/>
            <w:webHidden/>
          </w:rPr>
          <w:t>14</w:t>
        </w:r>
        <w:r w:rsidR="00291B78" w:rsidRPr="00906BF2">
          <w:rPr>
            <w:noProof/>
            <w:webHidden/>
          </w:rPr>
          <w:fldChar w:fldCharType="end"/>
        </w:r>
      </w:hyperlink>
    </w:p>
    <w:p w14:paraId="0F019003" w14:textId="77777777" w:rsidR="00291B78" w:rsidRPr="00906BF2" w:rsidRDefault="000B4D0D">
      <w:pPr>
        <w:pStyle w:val="TOC2"/>
        <w:tabs>
          <w:tab w:val="right" w:leader="dot" w:pos="9742"/>
        </w:tabs>
        <w:rPr>
          <w:noProof/>
        </w:rPr>
      </w:pPr>
      <w:hyperlink w:anchor="_Toc163467305" w:history="1">
        <w:r w:rsidR="00291B78" w:rsidRPr="00906BF2">
          <w:rPr>
            <w:rStyle w:val="Hyperlink"/>
            <w:noProof/>
            <w:color w:val="auto"/>
          </w:rPr>
          <w:t xml:space="preserve">4.5 </w:t>
        </w:r>
        <w:r w:rsidR="00291B78" w:rsidRPr="00906BF2">
          <w:rPr>
            <w:rStyle w:val="Hyperlink"/>
            <w:noProof/>
            <w:color w:val="auto"/>
          </w:rPr>
          <w:t>弹窗控制策略</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_Toc163467305 \h </w:instrText>
        </w:r>
        <w:r w:rsidR="00291B78" w:rsidRPr="00906BF2">
          <w:rPr>
            <w:noProof/>
            <w:webHidden/>
          </w:rPr>
        </w:r>
        <w:r w:rsidR="00291B78" w:rsidRPr="00906BF2">
          <w:rPr>
            <w:noProof/>
            <w:webHidden/>
          </w:rPr>
          <w:fldChar w:fldCharType="separate"/>
        </w:r>
        <w:r w:rsidR="00291B78" w:rsidRPr="00906BF2">
          <w:rPr>
            <w:noProof/>
            <w:webHidden/>
          </w:rPr>
          <w:t>15</w:t>
        </w:r>
        <w:r w:rsidR="00291B78" w:rsidRPr="00906BF2">
          <w:rPr>
            <w:noProof/>
            <w:webHidden/>
          </w:rPr>
          <w:fldChar w:fldCharType="end"/>
        </w:r>
      </w:hyperlink>
    </w:p>
    <w:p w14:paraId="49FE6E06" w14:textId="77777777" w:rsidR="00291B78" w:rsidRPr="00906BF2" w:rsidRDefault="000B4D0D">
      <w:pPr>
        <w:pStyle w:val="TOC2"/>
        <w:tabs>
          <w:tab w:val="right" w:leader="dot" w:pos="9742"/>
        </w:tabs>
        <w:rPr>
          <w:noProof/>
        </w:rPr>
      </w:pPr>
      <w:hyperlink w:anchor="_Toc163467306" w:history="1">
        <w:r w:rsidR="00291B78" w:rsidRPr="00906BF2">
          <w:rPr>
            <w:rStyle w:val="Hyperlink"/>
            <w:noProof/>
            <w:color w:val="auto"/>
          </w:rPr>
          <w:t>4.6 APU</w:t>
        </w:r>
        <w:r w:rsidR="00291B78" w:rsidRPr="00906BF2">
          <w:rPr>
            <w:rStyle w:val="Hyperlink"/>
            <w:noProof/>
            <w:color w:val="auto"/>
          </w:rPr>
          <w:t>相关</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_Toc163467306 \h </w:instrText>
        </w:r>
        <w:r w:rsidR="00291B78" w:rsidRPr="00906BF2">
          <w:rPr>
            <w:noProof/>
            <w:webHidden/>
          </w:rPr>
        </w:r>
        <w:r w:rsidR="00291B78" w:rsidRPr="00906BF2">
          <w:rPr>
            <w:noProof/>
            <w:webHidden/>
          </w:rPr>
          <w:fldChar w:fldCharType="separate"/>
        </w:r>
        <w:r w:rsidR="00291B78" w:rsidRPr="00906BF2">
          <w:rPr>
            <w:noProof/>
            <w:webHidden/>
          </w:rPr>
          <w:t>15</w:t>
        </w:r>
        <w:r w:rsidR="00291B78" w:rsidRPr="00906BF2">
          <w:rPr>
            <w:noProof/>
            <w:webHidden/>
          </w:rPr>
          <w:fldChar w:fldCharType="end"/>
        </w:r>
      </w:hyperlink>
    </w:p>
    <w:p w14:paraId="40CFB917" w14:textId="77777777" w:rsidR="00291B78" w:rsidRPr="00906BF2" w:rsidRDefault="000B4D0D">
      <w:pPr>
        <w:pStyle w:val="TOC2"/>
        <w:tabs>
          <w:tab w:val="right" w:leader="dot" w:pos="9742"/>
        </w:tabs>
        <w:rPr>
          <w:noProof/>
        </w:rPr>
      </w:pPr>
      <w:hyperlink w:anchor="_Toc163467307" w:history="1">
        <w:r w:rsidR="00291B78" w:rsidRPr="00906BF2">
          <w:rPr>
            <w:rStyle w:val="Hyperlink"/>
            <w:noProof/>
            <w:color w:val="auto"/>
          </w:rPr>
          <w:t xml:space="preserve">4.7 </w:t>
        </w:r>
        <w:r w:rsidR="00291B78" w:rsidRPr="00906BF2">
          <w:rPr>
            <w:rStyle w:val="Hyperlink"/>
            <w:noProof/>
            <w:color w:val="auto"/>
          </w:rPr>
          <w:t>相关标定</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_Toc163467307 \h </w:instrText>
        </w:r>
        <w:r w:rsidR="00291B78" w:rsidRPr="00906BF2">
          <w:rPr>
            <w:noProof/>
            <w:webHidden/>
          </w:rPr>
        </w:r>
        <w:r w:rsidR="00291B78" w:rsidRPr="00906BF2">
          <w:rPr>
            <w:noProof/>
            <w:webHidden/>
          </w:rPr>
          <w:fldChar w:fldCharType="separate"/>
        </w:r>
        <w:r w:rsidR="00291B78" w:rsidRPr="00906BF2">
          <w:rPr>
            <w:noProof/>
            <w:webHidden/>
          </w:rPr>
          <w:t>17</w:t>
        </w:r>
        <w:r w:rsidR="00291B78" w:rsidRPr="00906BF2">
          <w:rPr>
            <w:noProof/>
            <w:webHidden/>
          </w:rPr>
          <w:fldChar w:fldCharType="end"/>
        </w:r>
      </w:hyperlink>
    </w:p>
    <w:p w14:paraId="7BFC8A2F" w14:textId="77777777" w:rsidR="00291B78" w:rsidRPr="00906BF2" w:rsidRDefault="000B4D0D">
      <w:pPr>
        <w:pStyle w:val="TOC2"/>
        <w:tabs>
          <w:tab w:val="right" w:leader="dot" w:pos="9742"/>
        </w:tabs>
        <w:rPr>
          <w:noProof/>
        </w:rPr>
      </w:pPr>
      <w:hyperlink w:anchor="_Toc163467308" w:history="1">
        <w:r w:rsidR="00291B78" w:rsidRPr="00906BF2">
          <w:rPr>
            <w:rStyle w:val="Hyperlink"/>
            <w:noProof/>
            <w:color w:val="auto"/>
          </w:rPr>
          <w:t xml:space="preserve">4.8 </w:t>
        </w:r>
        <w:r w:rsidR="00291B78" w:rsidRPr="00906BF2">
          <w:rPr>
            <w:rStyle w:val="Hyperlink"/>
            <w:noProof/>
            <w:color w:val="auto"/>
          </w:rPr>
          <w:t>系统更新需求</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_Toc163467308 \h </w:instrText>
        </w:r>
        <w:r w:rsidR="00291B78" w:rsidRPr="00906BF2">
          <w:rPr>
            <w:noProof/>
            <w:webHidden/>
          </w:rPr>
        </w:r>
        <w:r w:rsidR="00291B78" w:rsidRPr="00906BF2">
          <w:rPr>
            <w:noProof/>
            <w:webHidden/>
          </w:rPr>
          <w:fldChar w:fldCharType="separate"/>
        </w:r>
        <w:r w:rsidR="00291B78" w:rsidRPr="00906BF2">
          <w:rPr>
            <w:noProof/>
            <w:webHidden/>
          </w:rPr>
          <w:t>17</w:t>
        </w:r>
        <w:r w:rsidR="00291B78" w:rsidRPr="00906BF2">
          <w:rPr>
            <w:noProof/>
            <w:webHidden/>
          </w:rPr>
          <w:fldChar w:fldCharType="end"/>
        </w:r>
      </w:hyperlink>
    </w:p>
    <w:p w14:paraId="224E1D52" w14:textId="77777777" w:rsidR="00291B78" w:rsidRPr="00906BF2" w:rsidRDefault="000B4D0D">
      <w:pPr>
        <w:pStyle w:val="TOC3"/>
        <w:tabs>
          <w:tab w:val="right" w:leader="dot" w:pos="9742"/>
        </w:tabs>
        <w:rPr>
          <w:noProof/>
        </w:rPr>
      </w:pPr>
      <w:hyperlink w:anchor="_Toc163467309" w:history="1">
        <w:r w:rsidR="00291B78" w:rsidRPr="00906BF2">
          <w:rPr>
            <w:rStyle w:val="Hyperlink"/>
            <w:noProof/>
            <w:color w:val="auto"/>
          </w:rPr>
          <w:t>4.8.1 OTA</w:t>
        </w:r>
        <w:r w:rsidR="00291B78" w:rsidRPr="00906BF2">
          <w:rPr>
            <w:rStyle w:val="Hyperlink"/>
            <w:noProof/>
            <w:color w:val="auto"/>
          </w:rPr>
          <w:t>更新</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_Toc163467309 \h </w:instrText>
        </w:r>
        <w:r w:rsidR="00291B78" w:rsidRPr="00906BF2">
          <w:rPr>
            <w:noProof/>
            <w:webHidden/>
          </w:rPr>
        </w:r>
        <w:r w:rsidR="00291B78" w:rsidRPr="00906BF2">
          <w:rPr>
            <w:noProof/>
            <w:webHidden/>
          </w:rPr>
          <w:fldChar w:fldCharType="separate"/>
        </w:r>
        <w:r w:rsidR="00291B78" w:rsidRPr="00906BF2">
          <w:rPr>
            <w:noProof/>
            <w:webHidden/>
          </w:rPr>
          <w:t>17</w:t>
        </w:r>
        <w:r w:rsidR="00291B78" w:rsidRPr="00906BF2">
          <w:rPr>
            <w:noProof/>
            <w:webHidden/>
          </w:rPr>
          <w:fldChar w:fldCharType="end"/>
        </w:r>
      </w:hyperlink>
    </w:p>
    <w:p w14:paraId="29C78A2A" w14:textId="77777777" w:rsidR="00291B78" w:rsidRPr="00906BF2" w:rsidRDefault="000B4D0D">
      <w:pPr>
        <w:pStyle w:val="TOC3"/>
        <w:tabs>
          <w:tab w:val="right" w:leader="dot" w:pos="9742"/>
        </w:tabs>
        <w:rPr>
          <w:noProof/>
        </w:rPr>
      </w:pPr>
      <w:hyperlink w:anchor="_Toc163467310" w:history="1">
        <w:r w:rsidR="00291B78" w:rsidRPr="00906BF2">
          <w:rPr>
            <w:rStyle w:val="Hyperlink"/>
            <w:noProof/>
            <w:color w:val="auto"/>
          </w:rPr>
          <w:t>4.8.2 USB</w:t>
        </w:r>
        <w:r w:rsidR="00291B78" w:rsidRPr="00906BF2">
          <w:rPr>
            <w:rStyle w:val="Hyperlink"/>
            <w:noProof/>
            <w:color w:val="auto"/>
          </w:rPr>
          <w:t>更新</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_Toc163467310 \h </w:instrText>
        </w:r>
        <w:r w:rsidR="00291B78" w:rsidRPr="00906BF2">
          <w:rPr>
            <w:noProof/>
            <w:webHidden/>
          </w:rPr>
        </w:r>
        <w:r w:rsidR="00291B78" w:rsidRPr="00906BF2">
          <w:rPr>
            <w:noProof/>
            <w:webHidden/>
          </w:rPr>
          <w:fldChar w:fldCharType="separate"/>
        </w:r>
        <w:r w:rsidR="00291B78" w:rsidRPr="00906BF2">
          <w:rPr>
            <w:noProof/>
            <w:webHidden/>
          </w:rPr>
          <w:t>18</w:t>
        </w:r>
        <w:r w:rsidR="00291B78" w:rsidRPr="00906BF2">
          <w:rPr>
            <w:noProof/>
            <w:webHidden/>
          </w:rPr>
          <w:fldChar w:fldCharType="end"/>
        </w:r>
      </w:hyperlink>
    </w:p>
    <w:p w14:paraId="670C29A6" w14:textId="77777777" w:rsidR="00291B78" w:rsidRPr="00906BF2" w:rsidRDefault="000B4D0D">
      <w:pPr>
        <w:pStyle w:val="TOC2"/>
        <w:tabs>
          <w:tab w:val="right" w:leader="dot" w:pos="9742"/>
        </w:tabs>
        <w:rPr>
          <w:noProof/>
        </w:rPr>
      </w:pPr>
      <w:hyperlink w:anchor="_Toc163467311" w:history="1">
        <w:r w:rsidR="00291B78" w:rsidRPr="00906BF2">
          <w:rPr>
            <w:rStyle w:val="Hyperlink"/>
            <w:noProof/>
            <w:color w:val="auto"/>
          </w:rPr>
          <w:t xml:space="preserve">4.9 </w:t>
        </w:r>
        <w:r w:rsidR="00291B78" w:rsidRPr="00906BF2">
          <w:rPr>
            <w:rStyle w:val="Hyperlink"/>
            <w:noProof/>
            <w:color w:val="auto"/>
          </w:rPr>
          <w:t>数据埋点需求</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_Toc163467311 \h </w:instrText>
        </w:r>
        <w:r w:rsidR="00291B78" w:rsidRPr="00906BF2">
          <w:rPr>
            <w:noProof/>
            <w:webHidden/>
          </w:rPr>
        </w:r>
        <w:r w:rsidR="00291B78" w:rsidRPr="00906BF2">
          <w:rPr>
            <w:noProof/>
            <w:webHidden/>
          </w:rPr>
          <w:fldChar w:fldCharType="separate"/>
        </w:r>
        <w:r w:rsidR="00291B78" w:rsidRPr="00906BF2">
          <w:rPr>
            <w:noProof/>
            <w:webHidden/>
          </w:rPr>
          <w:t>18</w:t>
        </w:r>
        <w:r w:rsidR="00291B78" w:rsidRPr="00906BF2">
          <w:rPr>
            <w:noProof/>
            <w:webHidden/>
          </w:rPr>
          <w:fldChar w:fldCharType="end"/>
        </w:r>
      </w:hyperlink>
    </w:p>
    <w:p w14:paraId="58A6AE94" w14:textId="77777777" w:rsidR="00291B78" w:rsidRPr="00906BF2" w:rsidRDefault="000B4D0D">
      <w:pPr>
        <w:pStyle w:val="TOC1"/>
        <w:tabs>
          <w:tab w:val="right" w:leader="dot" w:pos="9742"/>
        </w:tabs>
        <w:rPr>
          <w:noProof/>
        </w:rPr>
      </w:pPr>
      <w:hyperlink w:anchor="_Toc163467312" w:history="1">
        <w:r w:rsidR="00291B78" w:rsidRPr="00906BF2">
          <w:rPr>
            <w:rStyle w:val="Hyperlink"/>
            <w:noProof/>
            <w:color w:val="auto"/>
          </w:rPr>
          <w:t xml:space="preserve">5 </w:t>
        </w:r>
        <w:r w:rsidR="00291B78" w:rsidRPr="00906BF2">
          <w:rPr>
            <w:rStyle w:val="Hyperlink"/>
            <w:noProof/>
            <w:color w:val="auto"/>
          </w:rPr>
          <w:t>附录</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_Toc163467312 \h </w:instrText>
        </w:r>
        <w:r w:rsidR="00291B78" w:rsidRPr="00906BF2">
          <w:rPr>
            <w:noProof/>
            <w:webHidden/>
          </w:rPr>
        </w:r>
        <w:r w:rsidR="00291B78" w:rsidRPr="00906BF2">
          <w:rPr>
            <w:noProof/>
            <w:webHidden/>
          </w:rPr>
          <w:fldChar w:fldCharType="separate"/>
        </w:r>
        <w:r w:rsidR="00291B78" w:rsidRPr="00906BF2">
          <w:rPr>
            <w:noProof/>
            <w:webHidden/>
          </w:rPr>
          <w:t>18</w:t>
        </w:r>
        <w:r w:rsidR="00291B78" w:rsidRPr="00906BF2">
          <w:rPr>
            <w:noProof/>
            <w:webHidden/>
          </w:rPr>
          <w:fldChar w:fldCharType="end"/>
        </w:r>
      </w:hyperlink>
    </w:p>
    <w:p w14:paraId="0D84457A" w14:textId="77777777" w:rsidR="00291B78" w:rsidRPr="00906BF2" w:rsidRDefault="000B4D0D">
      <w:pPr>
        <w:pStyle w:val="TOC1"/>
        <w:tabs>
          <w:tab w:val="right" w:leader="dot" w:pos="9742"/>
        </w:tabs>
        <w:rPr>
          <w:noProof/>
        </w:rPr>
      </w:pPr>
      <w:hyperlink w:anchor="_Toc163467313" w:history="1">
        <w:r w:rsidR="00291B78" w:rsidRPr="00906BF2">
          <w:rPr>
            <w:rStyle w:val="Hyperlink"/>
            <w:b/>
            <w:noProof/>
            <w:color w:val="auto"/>
          </w:rPr>
          <w:t>Reference</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_Toc163467313 \h </w:instrText>
        </w:r>
        <w:r w:rsidR="00291B78" w:rsidRPr="00906BF2">
          <w:rPr>
            <w:noProof/>
            <w:webHidden/>
          </w:rPr>
        </w:r>
        <w:r w:rsidR="00291B78" w:rsidRPr="00906BF2">
          <w:rPr>
            <w:noProof/>
            <w:webHidden/>
          </w:rPr>
          <w:fldChar w:fldCharType="separate"/>
        </w:r>
        <w:r w:rsidR="00291B78" w:rsidRPr="00906BF2">
          <w:rPr>
            <w:noProof/>
            <w:webHidden/>
          </w:rPr>
          <w:t>19</w:t>
        </w:r>
        <w:r w:rsidR="00291B78" w:rsidRPr="00906BF2">
          <w:rPr>
            <w:noProof/>
            <w:webHidden/>
          </w:rPr>
          <w:fldChar w:fldCharType="end"/>
        </w:r>
      </w:hyperlink>
    </w:p>
    <w:p w14:paraId="266A0767" w14:textId="77777777" w:rsidR="00291B78" w:rsidRPr="00906BF2" w:rsidRDefault="000B4D0D">
      <w:pPr>
        <w:pStyle w:val="TOC1"/>
        <w:tabs>
          <w:tab w:val="right" w:leader="dot" w:pos="9742"/>
        </w:tabs>
        <w:rPr>
          <w:noProof/>
        </w:rPr>
      </w:pPr>
      <w:hyperlink w:anchor="_Toc163467314" w:history="1">
        <w:r w:rsidR="00291B78" w:rsidRPr="00906BF2">
          <w:rPr>
            <w:rStyle w:val="Hyperlink"/>
            <w:b/>
            <w:noProof/>
            <w:color w:val="auto"/>
          </w:rPr>
          <w:t>Revision Log</w:t>
        </w:r>
        <w:r w:rsidR="00291B78" w:rsidRPr="00906BF2">
          <w:rPr>
            <w:noProof/>
            <w:webHidden/>
          </w:rPr>
          <w:tab/>
        </w:r>
        <w:r w:rsidR="00291B78" w:rsidRPr="00906BF2">
          <w:rPr>
            <w:noProof/>
            <w:webHidden/>
          </w:rPr>
          <w:fldChar w:fldCharType="begin"/>
        </w:r>
        <w:r w:rsidR="00291B78" w:rsidRPr="00906BF2">
          <w:rPr>
            <w:noProof/>
            <w:webHidden/>
          </w:rPr>
          <w:instrText xml:space="preserve"> PAGEREF _Toc163467314 \h </w:instrText>
        </w:r>
        <w:r w:rsidR="00291B78" w:rsidRPr="00906BF2">
          <w:rPr>
            <w:noProof/>
            <w:webHidden/>
          </w:rPr>
        </w:r>
        <w:r w:rsidR="00291B78" w:rsidRPr="00906BF2">
          <w:rPr>
            <w:noProof/>
            <w:webHidden/>
          </w:rPr>
          <w:fldChar w:fldCharType="separate"/>
        </w:r>
        <w:r w:rsidR="00291B78" w:rsidRPr="00906BF2">
          <w:rPr>
            <w:noProof/>
            <w:webHidden/>
          </w:rPr>
          <w:t>20</w:t>
        </w:r>
        <w:r w:rsidR="00291B78" w:rsidRPr="00906BF2">
          <w:rPr>
            <w:noProof/>
            <w:webHidden/>
          </w:rPr>
          <w:fldChar w:fldCharType="end"/>
        </w:r>
      </w:hyperlink>
    </w:p>
    <w:p w14:paraId="4CAAC918" w14:textId="77777777" w:rsidR="004C093E" w:rsidRPr="00906BF2" w:rsidRDefault="004638BB" w:rsidP="004B6FC2">
      <w:r w:rsidRPr="00906BF2">
        <w:fldChar w:fldCharType="end"/>
      </w:r>
    </w:p>
    <w:p w14:paraId="4EF16CEB" w14:textId="77777777" w:rsidR="004C093E" w:rsidRPr="00906BF2" w:rsidRDefault="004C093E" w:rsidP="004C093E">
      <w:r w:rsidRPr="00906BF2">
        <w:br w:type="page"/>
      </w:r>
    </w:p>
    <w:p w14:paraId="1EEC4CFD" w14:textId="77777777" w:rsidR="004B6FC2" w:rsidRPr="00906BF2" w:rsidRDefault="00DA3C7A" w:rsidP="00AE6C64">
      <w:pPr>
        <w:pStyle w:val="Heading1"/>
      </w:pPr>
      <w:bookmarkStart w:id="0" w:name="_Toc163467281"/>
      <w:r w:rsidRPr="00906BF2">
        <w:rPr>
          <w:rFonts w:hint="eastAsia"/>
        </w:rPr>
        <w:lastRenderedPageBreak/>
        <w:t>需求</w:t>
      </w:r>
      <w:r w:rsidR="004B6FC2" w:rsidRPr="00906BF2">
        <w:rPr>
          <w:rFonts w:hint="eastAsia"/>
        </w:rPr>
        <w:t>概述</w:t>
      </w:r>
      <w:bookmarkEnd w:id="0"/>
    </w:p>
    <w:p w14:paraId="6A5242AD" w14:textId="77777777" w:rsidR="00DA3C7A" w:rsidRPr="00906BF2" w:rsidRDefault="00DA3C7A" w:rsidP="00DA3C7A">
      <w:pPr>
        <w:pStyle w:val="Heading2"/>
      </w:pPr>
      <w:bookmarkStart w:id="1" w:name="_Toc163467282"/>
      <w:r w:rsidRPr="00906BF2">
        <w:rPr>
          <w:rFonts w:hint="eastAsia"/>
        </w:rPr>
        <w:t>背景价值</w:t>
      </w:r>
      <w:bookmarkEnd w:id="1"/>
    </w:p>
    <w:p w14:paraId="70D4CC99" w14:textId="77777777" w:rsidR="00913A35" w:rsidRPr="00906BF2" w:rsidRDefault="00CA2E56" w:rsidP="00CA2E56">
      <w:r w:rsidRPr="00906BF2">
        <w:rPr>
          <w:rFonts w:hint="eastAsia"/>
        </w:rPr>
        <w:t xml:space="preserve"> </w:t>
      </w:r>
      <w:r w:rsidRPr="00906BF2">
        <w:t xml:space="preserve">   </w:t>
      </w:r>
      <w:r w:rsidR="00A051A4" w:rsidRPr="00906BF2">
        <w:rPr>
          <w:rFonts w:hint="eastAsia"/>
        </w:rPr>
        <w:t>基于</w:t>
      </w:r>
      <w:r w:rsidR="00DC1338" w:rsidRPr="00906BF2">
        <w:rPr>
          <w:rFonts w:hint="eastAsia"/>
        </w:rPr>
        <w:t>数据安全法规，针对</w:t>
      </w:r>
      <w:r w:rsidR="00A051A4" w:rsidRPr="00906BF2">
        <w:rPr>
          <w:rFonts w:hint="eastAsia"/>
        </w:rPr>
        <w:t>车内数据采集、收集过程</w:t>
      </w:r>
      <w:r w:rsidR="005A0E52" w:rsidRPr="00906BF2">
        <w:rPr>
          <w:rFonts w:hint="eastAsia"/>
        </w:rPr>
        <w:t>，</w:t>
      </w:r>
      <w:r w:rsidR="00A051A4" w:rsidRPr="00906BF2">
        <w:rPr>
          <w:rFonts w:hint="eastAsia"/>
        </w:rPr>
        <w:t>新增合规需求</w:t>
      </w:r>
      <w:r w:rsidR="00DC1338" w:rsidRPr="00906BF2">
        <w:rPr>
          <w:rFonts w:hint="eastAsia"/>
        </w:rPr>
        <w:t>。</w:t>
      </w:r>
    </w:p>
    <w:p w14:paraId="2EB9FD0C" w14:textId="77777777" w:rsidR="00DA3C7A" w:rsidRPr="00906BF2" w:rsidRDefault="00DA3C7A" w:rsidP="00DA3C7A">
      <w:pPr>
        <w:pStyle w:val="Heading2"/>
      </w:pPr>
      <w:bookmarkStart w:id="2" w:name="_Toc163467283"/>
      <w:r w:rsidRPr="00906BF2">
        <w:rPr>
          <w:rFonts w:hint="eastAsia"/>
        </w:rPr>
        <w:t>名词解释</w:t>
      </w:r>
      <w:bookmarkEnd w:id="2"/>
    </w:p>
    <w:p w14:paraId="302D8BC1" w14:textId="77777777" w:rsidR="00B66A79" w:rsidRPr="00906BF2" w:rsidRDefault="00C2258A" w:rsidP="00CA2E56">
      <w:r w:rsidRPr="00906BF2">
        <w:rPr>
          <w:rFonts w:hint="eastAsia"/>
          <w:b/>
        </w:rPr>
        <w:t>个人信息</w:t>
      </w:r>
      <w:r w:rsidR="00311BE4" w:rsidRPr="00906BF2">
        <w:rPr>
          <w:rFonts w:hint="eastAsia"/>
          <w:b/>
          <w:vertAlign w:val="superscript"/>
        </w:rPr>
        <w:t>[</w:t>
      </w:r>
      <w:r w:rsidR="00311BE4" w:rsidRPr="00906BF2">
        <w:rPr>
          <w:b/>
          <w:vertAlign w:val="superscript"/>
        </w:rPr>
        <w:t>1]</w:t>
      </w:r>
      <w:r w:rsidRPr="00906BF2">
        <w:rPr>
          <w:rFonts w:hint="eastAsia"/>
        </w:rPr>
        <w:t>：</w:t>
      </w:r>
      <w:r w:rsidR="00B66A79" w:rsidRPr="00906BF2">
        <w:rPr>
          <w:rFonts w:hint="eastAsia"/>
        </w:rPr>
        <w:t>以电子或者其他方式记录的能够单独或者与其他信息结合识别特定自然人身份或者反映特定自然人活动情况的各种信息。</w:t>
      </w:r>
      <w:r w:rsidR="00DA282F" w:rsidRPr="00906BF2">
        <w:rPr>
          <w:rFonts w:hint="eastAsia"/>
        </w:rPr>
        <w:t>Perso</w:t>
      </w:r>
      <w:r w:rsidR="00DA282F" w:rsidRPr="00906BF2">
        <w:t>n</w:t>
      </w:r>
      <w:r w:rsidR="00DA282F" w:rsidRPr="00906BF2">
        <w:rPr>
          <w:rFonts w:hint="eastAsia"/>
        </w:rPr>
        <w:t>al</w:t>
      </w:r>
      <w:r w:rsidR="00DA282F" w:rsidRPr="00906BF2">
        <w:t xml:space="preserve"> Information</w:t>
      </w:r>
      <w:r w:rsidR="00DA282F" w:rsidRPr="00906BF2">
        <w:rPr>
          <w:rFonts w:hint="eastAsia"/>
        </w:rPr>
        <w:t>，下记</w:t>
      </w:r>
      <w:r w:rsidR="00DA282F" w:rsidRPr="00906BF2">
        <w:rPr>
          <w:rFonts w:hint="eastAsia"/>
        </w:rPr>
        <w:t>P</w:t>
      </w:r>
      <w:r w:rsidR="00DA282F" w:rsidRPr="00906BF2">
        <w:t>I</w:t>
      </w:r>
      <w:r w:rsidR="00DA282F" w:rsidRPr="00906BF2">
        <w:rPr>
          <w:rFonts w:hint="eastAsia"/>
        </w:rPr>
        <w:t>。</w:t>
      </w:r>
    </w:p>
    <w:p w14:paraId="5E572F26" w14:textId="77777777" w:rsidR="00C2258A" w:rsidRPr="00906BF2" w:rsidRDefault="00B66A79" w:rsidP="00CA2E56">
      <w:r w:rsidRPr="00906BF2">
        <w:rPr>
          <w:rFonts w:hint="eastAsia"/>
        </w:rPr>
        <w:t>注</w:t>
      </w:r>
      <w:r w:rsidRPr="00906BF2">
        <w:rPr>
          <w:rFonts w:hint="eastAsia"/>
        </w:rPr>
        <w:t xml:space="preserve">1 </w:t>
      </w:r>
      <w:r w:rsidR="008A2A10" w:rsidRPr="00906BF2">
        <w:rPr>
          <w:rFonts w:hint="eastAsia"/>
        </w:rPr>
        <w:t>：</w:t>
      </w:r>
      <w:r w:rsidRPr="00906BF2">
        <w:rPr>
          <w:rFonts w:hint="eastAsia"/>
        </w:rPr>
        <w:t>个人信息包括姓名、出生日期、身份证件号码、个人生物识别信息、住址、通信通讯联系方式、通信记录和内容、账号密码、财产信息、征信信息、行踪轨迹、住宿信息、健康生理信息、交易信息等。</w:t>
      </w:r>
    </w:p>
    <w:p w14:paraId="51B89BF2" w14:textId="77777777" w:rsidR="00DE66DD" w:rsidRPr="00906BF2" w:rsidRDefault="00DE66DD" w:rsidP="00CA2E56"/>
    <w:p w14:paraId="32437645" w14:textId="77777777" w:rsidR="00B66A79" w:rsidRPr="00906BF2" w:rsidRDefault="00B97DEE" w:rsidP="00CA2E56">
      <w:r w:rsidRPr="00906BF2">
        <w:rPr>
          <w:rFonts w:hint="eastAsia"/>
          <w:b/>
        </w:rPr>
        <w:t>敏感</w:t>
      </w:r>
      <w:r w:rsidR="00C2258A" w:rsidRPr="00906BF2">
        <w:rPr>
          <w:rFonts w:hint="eastAsia"/>
          <w:b/>
        </w:rPr>
        <w:t>个人信息</w:t>
      </w:r>
      <w:r w:rsidR="00311BE4" w:rsidRPr="00906BF2">
        <w:rPr>
          <w:b/>
          <w:vertAlign w:val="superscript"/>
        </w:rPr>
        <w:t>[1]</w:t>
      </w:r>
      <w:r w:rsidR="00C2258A" w:rsidRPr="00906BF2">
        <w:rPr>
          <w:rFonts w:hint="eastAsia"/>
        </w:rPr>
        <w:t>：</w:t>
      </w:r>
      <w:r w:rsidR="00B66A79" w:rsidRPr="00906BF2">
        <w:rPr>
          <w:rFonts w:hint="eastAsia"/>
        </w:rPr>
        <w:t>一旦泄露、非法提供或滥用可能危害人身和财产安全，极易导致个人名誉、身心健康受到损害或歧视性待遇等的个人信息。</w:t>
      </w:r>
      <w:r w:rsidR="00DA282F" w:rsidRPr="00906BF2">
        <w:rPr>
          <w:rFonts w:hint="eastAsia"/>
        </w:rPr>
        <w:t>Sensit</w:t>
      </w:r>
      <w:r w:rsidR="00DA282F" w:rsidRPr="00906BF2">
        <w:t xml:space="preserve">ive </w:t>
      </w:r>
      <w:r w:rsidR="00DA282F" w:rsidRPr="00906BF2">
        <w:rPr>
          <w:rFonts w:hint="eastAsia"/>
        </w:rPr>
        <w:t>Perso</w:t>
      </w:r>
      <w:r w:rsidR="00DA282F" w:rsidRPr="00906BF2">
        <w:t>n</w:t>
      </w:r>
      <w:r w:rsidR="00DA282F" w:rsidRPr="00906BF2">
        <w:rPr>
          <w:rFonts w:hint="eastAsia"/>
        </w:rPr>
        <w:t>al</w:t>
      </w:r>
      <w:r w:rsidR="00DA282F" w:rsidRPr="00906BF2">
        <w:t xml:space="preserve"> Information</w:t>
      </w:r>
      <w:r w:rsidR="00DA282F" w:rsidRPr="00906BF2">
        <w:rPr>
          <w:rFonts w:hint="eastAsia"/>
        </w:rPr>
        <w:t>，下记</w:t>
      </w:r>
      <w:r w:rsidR="00DA282F" w:rsidRPr="00906BF2">
        <w:rPr>
          <w:rFonts w:hint="eastAsia"/>
        </w:rPr>
        <w:t>SP</w:t>
      </w:r>
      <w:r w:rsidR="00DA282F" w:rsidRPr="00906BF2">
        <w:t>I</w:t>
      </w:r>
      <w:r w:rsidR="00DA282F" w:rsidRPr="00906BF2">
        <w:rPr>
          <w:rFonts w:hint="eastAsia"/>
        </w:rPr>
        <w:t>。</w:t>
      </w:r>
    </w:p>
    <w:p w14:paraId="611D095C" w14:textId="77777777" w:rsidR="00291260" w:rsidRPr="00906BF2" w:rsidRDefault="00B66A79" w:rsidP="00CA2E56">
      <w:r w:rsidRPr="00906BF2">
        <w:rPr>
          <w:rFonts w:hint="eastAsia"/>
        </w:rPr>
        <w:t>注</w:t>
      </w:r>
      <w:r w:rsidRPr="00906BF2">
        <w:rPr>
          <w:rFonts w:hint="eastAsia"/>
        </w:rPr>
        <w:t>1</w:t>
      </w:r>
      <w:r w:rsidRPr="00906BF2">
        <w:rPr>
          <w:rFonts w:hint="eastAsia"/>
        </w:rPr>
        <w:t>：</w:t>
      </w:r>
      <w:r w:rsidR="00B97DEE" w:rsidRPr="00906BF2">
        <w:rPr>
          <w:rFonts w:hint="eastAsia"/>
        </w:rPr>
        <w:t>敏感</w:t>
      </w:r>
      <w:r w:rsidRPr="00906BF2">
        <w:rPr>
          <w:rFonts w:hint="eastAsia"/>
        </w:rPr>
        <w:t>个人信息包括身份证件号码、个人生物识别信息、银行账户、通信记录和内容、财产信息、征信信息、行踪轨迹、住宿信息、健康生理信息、交易信息、</w:t>
      </w:r>
      <w:r w:rsidRPr="00906BF2">
        <w:rPr>
          <w:rFonts w:hint="eastAsia"/>
        </w:rPr>
        <w:t xml:space="preserve"> 14</w:t>
      </w:r>
      <w:r w:rsidRPr="00906BF2">
        <w:rPr>
          <w:rFonts w:hint="eastAsia"/>
        </w:rPr>
        <w:t>岁以下（含）儿童的个人信息等，举例见下表</w:t>
      </w:r>
      <w:r w:rsidR="00291260" w:rsidRPr="00906BF2">
        <w:rPr>
          <w:rFonts w:hint="eastAsia"/>
        </w:rPr>
        <w:t>1.1</w:t>
      </w:r>
      <w:r w:rsidRPr="00906BF2">
        <w:rPr>
          <w:rFonts w:hint="eastAsia"/>
        </w:rPr>
        <w:t>。</w:t>
      </w:r>
    </w:p>
    <w:p w14:paraId="31FCF586" w14:textId="77777777" w:rsidR="00291260" w:rsidRPr="00906BF2" w:rsidRDefault="00291260" w:rsidP="00291260">
      <w:pPr>
        <w:jc w:val="center"/>
        <w:rPr>
          <w:sz w:val="18"/>
          <w:szCs w:val="18"/>
        </w:rPr>
      </w:pPr>
      <w:r w:rsidRPr="00906BF2">
        <w:rPr>
          <w:rFonts w:hint="eastAsia"/>
          <w:sz w:val="18"/>
          <w:szCs w:val="18"/>
        </w:rPr>
        <w:t>表</w:t>
      </w:r>
      <w:r w:rsidRPr="00906BF2">
        <w:rPr>
          <w:rFonts w:hint="eastAsia"/>
          <w:sz w:val="18"/>
          <w:szCs w:val="18"/>
        </w:rPr>
        <w:t>1</w:t>
      </w:r>
      <w:r w:rsidRPr="00906BF2">
        <w:rPr>
          <w:sz w:val="18"/>
          <w:szCs w:val="18"/>
        </w:rPr>
        <w:t xml:space="preserve">.1 </w:t>
      </w:r>
      <w:r w:rsidRPr="00906BF2">
        <w:rPr>
          <w:rFonts w:hint="eastAsia"/>
          <w:sz w:val="18"/>
          <w:szCs w:val="18"/>
        </w:rPr>
        <w:t>敏感个人信息举例</w:t>
      </w:r>
    </w:p>
    <w:p w14:paraId="5063ED1F" w14:textId="77777777" w:rsidR="00B66A79" w:rsidRPr="00906BF2" w:rsidRDefault="00B66A79" w:rsidP="00B66A79">
      <w:pPr>
        <w:rPr>
          <w:sz w:val="24"/>
          <w:szCs w:val="24"/>
        </w:rPr>
      </w:pPr>
      <w:r w:rsidRPr="00906BF2">
        <w:rPr>
          <w:noProof/>
        </w:rPr>
        <w:drawing>
          <wp:inline distT="0" distB="0" distL="0" distR="0" wp14:anchorId="79C652E2" wp14:editId="48669A84">
            <wp:extent cx="5626100" cy="22163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9671"/>
                    <a:stretch/>
                  </pic:blipFill>
                  <pic:spPr bwMode="auto">
                    <a:xfrm>
                      <a:off x="0" y="0"/>
                      <a:ext cx="5653406" cy="2227105"/>
                    </a:xfrm>
                    <a:prstGeom prst="rect">
                      <a:avLst/>
                    </a:prstGeom>
                    <a:ln>
                      <a:noFill/>
                    </a:ln>
                    <a:extLst>
                      <a:ext uri="{53640926-AAD7-44D8-BBD7-CCE9431645EC}">
                        <a14:shadowObscured xmlns:a14="http://schemas.microsoft.com/office/drawing/2010/main"/>
                      </a:ext>
                    </a:extLst>
                  </pic:spPr>
                </pic:pic>
              </a:graphicData>
            </a:graphic>
          </wp:inline>
        </w:drawing>
      </w:r>
    </w:p>
    <w:p w14:paraId="248C9721" w14:textId="77777777" w:rsidR="00D0444F" w:rsidRPr="00906BF2" w:rsidRDefault="00180FA6" w:rsidP="00B66A79">
      <w:r w:rsidRPr="00906BF2">
        <w:rPr>
          <w:rFonts w:hint="eastAsia"/>
          <w:b/>
        </w:rPr>
        <w:t>个人信息主体</w:t>
      </w:r>
      <w:r w:rsidRPr="00906BF2">
        <w:rPr>
          <w:rFonts w:hint="eastAsia"/>
        </w:rPr>
        <w:t>：个人信息所标识或者关联的自然人。</w:t>
      </w:r>
    </w:p>
    <w:p w14:paraId="408E90CC" w14:textId="77777777" w:rsidR="00180FA6" w:rsidRPr="00906BF2" w:rsidRDefault="00180FA6" w:rsidP="00B66A79"/>
    <w:p w14:paraId="3855CAB6" w14:textId="77777777" w:rsidR="00180FA6" w:rsidRPr="00906BF2" w:rsidRDefault="00180FA6" w:rsidP="00B66A79">
      <w:r w:rsidRPr="00906BF2">
        <w:rPr>
          <w:rFonts w:hint="eastAsia"/>
          <w:b/>
        </w:rPr>
        <w:t>个人信息控制者</w:t>
      </w:r>
      <w:r w:rsidRPr="00906BF2">
        <w:rPr>
          <w:rFonts w:hint="eastAsia"/>
        </w:rPr>
        <w:t>：有能力决定个人信息处理目的、方式等的组织或个人。</w:t>
      </w:r>
    </w:p>
    <w:p w14:paraId="4E4E7179" w14:textId="77777777" w:rsidR="00180FA6" w:rsidRPr="00906BF2" w:rsidRDefault="00180FA6" w:rsidP="00B66A79"/>
    <w:p w14:paraId="32640221" w14:textId="77777777" w:rsidR="007464EC" w:rsidRPr="00906BF2" w:rsidRDefault="00D0444F" w:rsidP="00B66A79">
      <w:r w:rsidRPr="00906BF2">
        <w:rPr>
          <w:rFonts w:hint="eastAsia"/>
          <w:b/>
        </w:rPr>
        <w:t>收集</w:t>
      </w:r>
      <w:r w:rsidRPr="00906BF2">
        <w:rPr>
          <w:rFonts w:hint="eastAsia"/>
        </w:rPr>
        <w:t>：获得个人信息的控制权的行为。</w:t>
      </w:r>
    </w:p>
    <w:p w14:paraId="41B2774B" w14:textId="77777777" w:rsidR="00D0444F" w:rsidRPr="00906BF2" w:rsidRDefault="00D0444F" w:rsidP="00D0444F">
      <w:r w:rsidRPr="00906BF2">
        <w:rPr>
          <w:rFonts w:hint="eastAsia"/>
        </w:rPr>
        <w:t>注</w:t>
      </w:r>
      <w:r w:rsidRPr="00906BF2">
        <w:rPr>
          <w:rFonts w:hint="eastAsia"/>
        </w:rPr>
        <w:t>1</w:t>
      </w:r>
      <w:r w:rsidRPr="00906BF2">
        <w:rPr>
          <w:rFonts w:hint="eastAsia"/>
        </w:rPr>
        <w:t>：包括由个人信息主体主动提供、通过与个人信息主体交互或记录个人信息主体行为等自动采集行为，以及通过共享、转让、搜集公开信息等间接获取个人信息等行为。</w:t>
      </w:r>
    </w:p>
    <w:p w14:paraId="769740C6" w14:textId="77777777" w:rsidR="00D0444F" w:rsidRPr="00906BF2" w:rsidRDefault="00D0444F" w:rsidP="00D0444F">
      <w:r w:rsidRPr="00906BF2">
        <w:rPr>
          <w:rFonts w:hint="eastAsia"/>
        </w:rPr>
        <w:t>注</w:t>
      </w:r>
      <w:r w:rsidRPr="00906BF2">
        <w:rPr>
          <w:rFonts w:hint="eastAsia"/>
        </w:rPr>
        <w:t>2</w:t>
      </w:r>
      <w:r w:rsidRPr="00906BF2">
        <w:rPr>
          <w:rFonts w:hint="eastAsia"/>
        </w:rPr>
        <w:t>：如果产品或服务的提供者提供工具供个人信息主体使用，提供者不对个人信息进行访问的，则不属于本标准所称的收集。例如，离线导航软件在终端获取个人信息主体位置信息后，如果不回传至软件提供者，则不属于个人信息主体位置信息的收集。</w:t>
      </w:r>
    </w:p>
    <w:p w14:paraId="239CE58A" w14:textId="77777777" w:rsidR="009A3E08" w:rsidRPr="00906BF2" w:rsidRDefault="009A3E08" w:rsidP="00D0444F">
      <w:r w:rsidRPr="00906BF2">
        <w:rPr>
          <w:rFonts w:hint="eastAsia"/>
          <w:b/>
        </w:rPr>
        <w:t>V</w:t>
      </w:r>
      <w:r w:rsidRPr="00906BF2">
        <w:rPr>
          <w:b/>
        </w:rPr>
        <w:t>CU</w:t>
      </w:r>
      <w:r w:rsidRPr="00906BF2">
        <w:rPr>
          <w:rFonts w:hint="eastAsia"/>
        </w:rPr>
        <w:t>：</w:t>
      </w:r>
      <w:r w:rsidRPr="00906BF2">
        <w:t>virtual cockpit Unit</w:t>
      </w:r>
      <w:r w:rsidRPr="00906BF2">
        <w:rPr>
          <w:rFonts w:hint="eastAsia"/>
        </w:rPr>
        <w:t>，智能座舱娱乐主机。</w:t>
      </w:r>
    </w:p>
    <w:p w14:paraId="551EB17A" w14:textId="77777777" w:rsidR="009A3E08" w:rsidRPr="00906BF2" w:rsidRDefault="009A3E08" w:rsidP="00D0444F">
      <w:r w:rsidRPr="00906BF2">
        <w:rPr>
          <w:rFonts w:hint="eastAsia"/>
          <w:b/>
        </w:rPr>
        <w:t>A</w:t>
      </w:r>
      <w:r w:rsidRPr="00906BF2">
        <w:rPr>
          <w:b/>
        </w:rPr>
        <w:t>PU</w:t>
      </w:r>
      <w:r w:rsidRPr="00906BF2">
        <w:rPr>
          <w:rFonts w:hint="eastAsia"/>
        </w:rPr>
        <w:t>：</w:t>
      </w:r>
      <w:r w:rsidRPr="00906BF2">
        <w:rPr>
          <w:rFonts w:hint="eastAsia"/>
        </w:rPr>
        <w:t>Assi</w:t>
      </w:r>
      <w:r w:rsidRPr="00906BF2">
        <w:t>st Passenger Unit</w:t>
      </w:r>
      <w:r w:rsidRPr="00906BF2">
        <w:rPr>
          <w:rFonts w:hint="eastAsia"/>
        </w:rPr>
        <w:t>，后排娱乐主机。</w:t>
      </w:r>
    </w:p>
    <w:p w14:paraId="158B8710" w14:textId="77777777" w:rsidR="009A3E08" w:rsidRPr="00906BF2" w:rsidRDefault="00F36ED3" w:rsidP="00D0444F">
      <w:r w:rsidRPr="00906BF2">
        <w:rPr>
          <w:b/>
        </w:rPr>
        <w:t>STR</w:t>
      </w:r>
      <w:r w:rsidRPr="00906BF2">
        <w:rPr>
          <w:rFonts w:hint="eastAsia"/>
        </w:rPr>
        <w:t>：</w:t>
      </w:r>
      <w:r w:rsidRPr="00906BF2">
        <w:t>Suspend To R</w:t>
      </w:r>
      <w:r w:rsidR="00516A80" w:rsidRPr="00906BF2">
        <w:t>AM</w:t>
      </w:r>
      <w:r w:rsidRPr="00906BF2">
        <w:rPr>
          <w:rFonts w:hint="eastAsia"/>
        </w:rPr>
        <w:t>.</w:t>
      </w:r>
    </w:p>
    <w:p w14:paraId="24C94050" w14:textId="77777777" w:rsidR="00330B64" w:rsidRPr="00906BF2" w:rsidRDefault="00330B64" w:rsidP="00D0444F">
      <w:r w:rsidRPr="00906BF2">
        <w:rPr>
          <w:rFonts w:hint="eastAsia"/>
          <w:b/>
        </w:rPr>
        <w:t>系统启动</w:t>
      </w:r>
      <w:r w:rsidRPr="00906BF2">
        <w:rPr>
          <w:rFonts w:hint="eastAsia"/>
        </w:rPr>
        <w:t>：包括冷启动和</w:t>
      </w:r>
      <w:r w:rsidRPr="00906BF2">
        <w:rPr>
          <w:rFonts w:hint="eastAsia"/>
        </w:rPr>
        <w:t>STR</w:t>
      </w:r>
      <w:r w:rsidRPr="00906BF2">
        <w:rPr>
          <w:rFonts w:hint="eastAsia"/>
        </w:rPr>
        <w:t>恢复。</w:t>
      </w:r>
    </w:p>
    <w:p w14:paraId="57B50C30" w14:textId="77777777" w:rsidR="009A3E08" w:rsidRPr="00906BF2" w:rsidRDefault="004B6835" w:rsidP="00D0444F">
      <w:r w:rsidRPr="00906BF2">
        <w:rPr>
          <w:b/>
        </w:rPr>
        <w:t>VCU</w:t>
      </w:r>
      <w:r w:rsidR="00330B64" w:rsidRPr="00906BF2">
        <w:rPr>
          <w:rFonts w:hint="eastAsia"/>
          <w:b/>
        </w:rPr>
        <w:t>单次</w:t>
      </w:r>
      <w:r w:rsidRPr="00906BF2">
        <w:rPr>
          <w:rFonts w:hint="eastAsia"/>
          <w:b/>
        </w:rPr>
        <w:t>生命</w:t>
      </w:r>
      <w:r w:rsidR="00330B64" w:rsidRPr="00906BF2">
        <w:rPr>
          <w:rFonts w:hint="eastAsia"/>
          <w:b/>
        </w:rPr>
        <w:t>周期</w:t>
      </w:r>
      <w:r w:rsidR="00330B64" w:rsidRPr="00906BF2">
        <w:rPr>
          <w:rFonts w:hint="eastAsia"/>
        </w:rPr>
        <w:t>：从冷启动或</w:t>
      </w:r>
      <w:r w:rsidR="00330B64" w:rsidRPr="00906BF2">
        <w:rPr>
          <w:rFonts w:hint="eastAsia"/>
        </w:rPr>
        <w:t>S</w:t>
      </w:r>
      <w:r w:rsidR="00330B64" w:rsidRPr="00906BF2">
        <w:t>TR</w:t>
      </w:r>
      <w:r w:rsidR="00330B64" w:rsidRPr="00906BF2">
        <w:rPr>
          <w:rFonts w:hint="eastAsia"/>
        </w:rPr>
        <w:t>恢复到系统关机或</w:t>
      </w:r>
      <w:r w:rsidR="00330B64" w:rsidRPr="00906BF2">
        <w:rPr>
          <w:rFonts w:hint="eastAsia"/>
        </w:rPr>
        <w:t>S</w:t>
      </w:r>
      <w:r w:rsidR="00330B64" w:rsidRPr="00906BF2">
        <w:t>TR</w:t>
      </w:r>
      <w:r w:rsidR="00330B64" w:rsidRPr="00906BF2">
        <w:rPr>
          <w:rFonts w:hint="eastAsia"/>
        </w:rPr>
        <w:t>休眠的单次生命周期。</w:t>
      </w:r>
    </w:p>
    <w:p w14:paraId="57A16015" w14:textId="77777777" w:rsidR="0010284F" w:rsidRPr="00906BF2" w:rsidRDefault="0010284F" w:rsidP="0010284F">
      <w:pPr>
        <w:rPr>
          <w:b/>
        </w:rPr>
      </w:pPr>
      <w:r w:rsidRPr="00906BF2">
        <w:rPr>
          <w:rFonts w:hint="eastAsia"/>
          <w:b/>
        </w:rPr>
        <w:t>VCD</w:t>
      </w:r>
      <w:r w:rsidRPr="00906BF2">
        <w:rPr>
          <w:rFonts w:hint="eastAsia"/>
          <w:b/>
        </w:rPr>
        <w:t>：</w:t>
      </w:r>
      <w:r w:rsidRPr="00906BF2">
        <w:rPr>
          <w:rFonts w:hint="eastAsia"/>
        </w:rPr>
        <w:t>Virtual Cockpit</w:t>
      </w:r>
      <w:r w:rsidRPr="00906BF2">
        <w:t xml:space="preserve"> </w:t>
      </w:r>
      <w:r w:rsidRPr="00906BF2">
        <w:rPr>
          <w:rFonts w:hint="eastAsia"/>
        </w:rPr>
        <w:t>Display</w:t>
      </w:r>
      <w:r w:rsidRPr="00906BF2">
        <w:rPr>
          <w:rFonts w:hint="eastAsia"/>
        </w:rPr>
        <w:t>，中控显示屏</w:t>
      </w:r>
    </w:p>
    <w:p w14:paraId="64EFECE1" w14:textId="77777777" w:rsidR="0010284F" w:rsidRPr="00906BF2" w:rsidRDefault="0010284F" w:rsidP="0010284F">
      <w:pPr>
        <w:rPr>
          <w:b/>
        </w:rPr>
      </w:pPr>
      <w:r w:rsidRPr="00906BF2">
        <w:rPr>
          <w:rFonts w:hint="eastAsia"/>
          <w:b/>
        </w:rPr>
        <w:t>FPD</w:t>
      </w:r>
      <w:r w:rsidRPr="00906BF2">
        <w:rPr>
          <w:rFonts w:hint="eastAsia"/>
          <w:b/>
        </w:rPr>
        <w:t>：</w:t>
      </w:r>
      <w:r w:rsidRPr="00906BF2">
        <w:rPr>
          <w:rFonts w:hint="eastAsia"/>
        </w:rPr>
        <w:t>Front</w:t>
      </w:r>
      <w:r w:rsidRPr="00906BF2">
        <w:t xml:space="preserve"> </w:t>
      </w:r>
      <w:r w:rsidRPr="00906BF2">
        <w:rPr>
          <w:rFonts w:hint="eastAsia"/>
        </w:rPr>
        <w:t>Passenger</w:t>
      </w:r>
      <w:r w:rsidRPr="00906BF2">
        <w:t xml:space="preserve"> Display</w:t>
      </w:r>
      <w:r w:rsidRPr="00906BF2">
        <w:rPr>
          <w:rFonts w:hint="eastAsia"/>
        </w:rPr>
        <w:t>，前排副驾显示屏</w:t>
      </w:r>
    </w:p>
    <w:p w14:paraId="635F591D" w14:textId="5886F3EE" w:rsidR="0010284F" w:rsidRPr="00906BF2" w:rsidRDefault="0010284F" w:rsidP="0010284F">
      <w:pPr>
        <w:rPr>
          <w:b/>
        </w:rPr>
      </w:pPr>
      <w:r w:rsidRPr="00906BF2">
        <w:rPr>
          <w:rFonts w:hint="eastAsia"/>
          <w:b/>
        </w:rPr>
        <w:t>RI</w:t>
      </w:r>
      <w:r w:rsidRPr="00906BF2">
        <w:rPr>
          <w:b/>
        </w:rPr>
        <w:t>D</w:t>
      </w:r>
      <w:r w:rsidRPr="00906BF2">
        <w:rPr>
          <w:rFonts w:hint="eastAsia"/>
          <w:b/>
        </w:rPr>
        <w:t>：</w:t>
      </w:r>
      <w:r w:rsidRPr="00906BF2">
        <w:rPr>
          <w:rFonts w:hint="eastAsia"/>
        </w:rPr>
        <w:t>Roof</w:t>
      </w:r>
      <w:r w:rsidRPr="00906BF2">
        <w:t xml:space="preserve"> </w:t>
      </w:r>
      <w:r w:rsidRPr="00906BF2">
        <w:rPr>
          <w:rFonts w:hint="eastAsia"/>
        </w:rPr>
        <w:t>Info</w:t>
      </w:r>
      <w:r w:rsidRPr="00906BF2">
        <w:t xml:space="preserve"> </w:t>
      </w:r>
      <w:r w:rsidRPr="00906BF2">
        <w:rPr>
          <w:rFonts w:hint="eastAsia"/>
        </w:rPr>
        <w:t>Display</w:t>
      </w:r>
      <w:r w:rsidR="00DF7C05" w:rsidRPr="00906BF2">
        <w:rPr>
          <w:rFonts w:hint="eastAsia"/>
        </w:rPr>
        <w:t>，</w:t>
      </w:r>
      <w:r w:rsidRPr="00906BF2">
        <w:rPr>
          <w:rFonts w:hint="eastAsia"/>
        </w:rPr>
        <w:t>吸顶屏</w:t>
      </w:r>
    </w:p>
    <w:p w14:paraId="5BEAA485" w14:textId="34DFB530" w:rsidR="00DA16D6" w:rsidRPr="00906BF2" w:rsidRDefault="00DF7C05" w:rsidP="00D0444F">
      <w:r w:rsidRPr="00906BF2">
        <w:rPr>
          <w:rFonts w:hint="eastAsia"/>
          <w:b/>
        </w:rPr>
        <w:t>RSI</w:t>
      </w:r>
      <w:r w:rsidR="00693FEF" w:rsidRPr="00906BF2">
        <w:rPr>
          <w:rFonts w:hint="eastAsia"/>
          <w:b/>
        </w:rPr>
        <w:t>：</w:t>
      </w:r>
      <w:r w:rsidRPr="00906BF2">
        <w:t>Rear Seat Infotainmen</w:t>
      </w:r>
      <w:r w:rsidR="0083718E" w:rsidRPr="00906BF2">
        <w:rPr>
          <w:rFonts w:hint="eastAsia"/>
        </w:rPr>
        <w:t>t</w:t>
      </w:r>
      <w:r w:rsidRPr="00906BF2">
        <w:rPr>
          <w:rFonts w:hint="eastAsia"/>
        </w:rPr>
        <w:t>，头枕屏</w:t>
      </w:r>
    </w:p>
    <w:p w14:paraId="53B66D3D" w14:textId="77777777" w:rsidR="00C2258A" w:rsidRPr="00906BF2" w:rsidRDefault="00DA3C7A" w:rsidP="00DA3C7A">
      <w:pPr>
        <w:pStyle w:val="Heading2"/>
      </w:pPr>
      <w:bookmarkStart w:id="3" w:name="_Toc163467284"/>
      <w:r w:rsidRPr="00906BF2">
        <w:rPr>
          <w:rFonts w:hint="eastAsia"/>
        </w:rPr>
        <w:lastRenderedPageBreak/>
        <w:t>功能全景</w:t>
      </w:r>
      <w:bookmarkEnd w:id="3"/>
    </w:p>
    <w:p w14:paraId="18899EB8" w14:textId="77777777" w:rsidR="00291260" w:rsidRPr="00906BF2" w:rsidRDefault="008826E3" w:rsidP="00291260">
      <w:pPr>
        <w:jc w:val="center"/>
        <w:rPr>
          <w:sz w:val="24"/>
          <w:szCs w:val="24"/>
        </w:rPr>
      </w:pPr>
      <w:r w:rsidRPr="00906BF2">
        <w:rPr>
          <w:noProof/>
        </w:rPr>
        <w:drawing>
          <wp:inline distT="0" distB="0" distL="0" distR="0" wp14:anchorId="2342A1E1" wp14:editId="4E490C1B">
            <wp:extent cx="3758503" cy="32293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duotone>
                        <a:prstClr val="black"/>
                        <a:schemeClr val="accent2">
                          <a:tint val="45000"/>
                          <a:satMod val="400000"/>
                        </a:schemeClr>
                      </a:duotone>
                      <a:extLst>
                        <a:ext uri="{BEBA8EAE-BF5A-486C-A8C5-ECC9F3942E4B}">
                          <a14:imgProps xmlns:a14="http://schemas.microsoft.com/office/drawing/2010/main">
                            <a14:imgLayer r:embed="rId10">
                              <a14:imgEffect>
                                <a14:colorTemperature colorTemp="11200"/>
                              </a14:imgEffect>
                            </a14:imgLayer>
                          </a14:imgProps>
                        </a:ext>
                      </a:extLst>
                    </a:blip>
                    <a:stretch>
                      <a:fillRect/>
                    </a:stretch>
                  </pic:blipFill>
                  <pic:spPr>
                    <a:xfrm>
                      <a:off x="0" y="0"/>
                      <a:ext cx="3761020" cy="3231500"/>
                    </a:xfrm>
                    <a:prstGeom prst="rect">
                      <a:avLst/>
                    </a:prstGeom>
                  </pic:spPr>
                </pic:pic>
              </a:graphicData>
            </a:graphic>
          </wp:inline>
        </w:drawing>
      </w:r>
      <w:r w:rsidR="00A413BB" w:rsidRPr="00906BF2">
        <w:rPr>
          <w:rFonts w:hint="eastAsia"/>
          <w:sz w:val="24"/>
          <w:szCs w:val="24"/>
        </w:rPr>
        <w:t>（删除）</w:t>
      </w:r>
    </w:p>
    <w:p w14:paraId="729ABF59" w14:textId="77777777" w:rsidR="00A413BB" w:rsidRPr="00906BF2" w:rsidRDefault="00A413BB" w:rsidP="00291260">
      <w:pPr>
        <w:jc w:val="center"/>
        <w:rPr>
          <w:sz w:val="24"/>
          <w:szCs w:val="24"/>
        </w:rPr>
      </w:pPr>
    </w:p>
    <w:p w14:paraId="35ABB69D" w14:textId="77777777" w:rsidR="00A413BB" w:rsidRPr="00906BF2" w:rsidRDefault="00A413BB" w:rsidP="00291260">
      <w:pPr>
        <w:jc w:val="center"/>
        <w:rPr>
          <w:sz w:val="24"/>
          <w:szCs w:val="24"/>
        </w:rPr>
      </w:pPr>
    </w:p>
    <w:p w14:paraId="1789737D" w14:textId="77777777" w:rsidR="00A413BB" w:rsidRPr="00906BF2" w:rsidRDefault="00A413BB" w:rsidP="00291260">
      <w:pPr>
        <w:jc w:val="center"/>
        <w:rPr>
          <w:sz w:val="24"/>
          <w:szCs w:val="24"/>
        </w:rPr>
      </w:pPr>
    </w:p>
    <w:p w14:paraId="0F203CB5" w14:textId="77777777" w:rsidR="00A413BB" w:rsidRPr="00906BF2" w:rsidRDefault="00A413BB" w:rsidP="00291260">
      <w:pPr>
        <w:jc w:val="center"/>
        <w:rPr>
          <w:sz w:val="24"/>
          <w:szCs w:val="24"/>
        </w:rPr>
      </w:pPr>
    </w:p>
    <w:p w14:paraId="62C5AB5E" w14:textId="77777777" w:rsidR="00843BE5" w:rsidRPr="00906BF2" w:rsidRDefault="00291260" w:rsidP="004F4BE7">
      <w:pPr>
        <w:jc w:val="center"/>
        <w:rPr>
          <w:sz w:val="18"/>
          <w:szCs w:val="24"/>
        </w:rPr>
      </w:pPr>
      <w:r w:rsidRPr="00906BF2">
        <w:rPr>
          <w:rFonts w:hint="eastAsia"/>
          <w:sz w:val="18"/>
          <w:szCs w:val="24"/>
        </w:rPr>
        <w:t>图</w:t>
      </w:r>
      <w:r w:rsidRPr="00906BF2">
        <w:rPr>
          <w:rFonts w:hint="eastAsia"/>
          <w:sz w:val="18"/>
          <w:szCs w:val="24"/>
        </w:rPr>
        <w:t>1-1</w:t>
      </w:r>
      <w:r w:rsidRPr="00906BF2">
        <w:rPr>
          <w:sz w:val="18"/>
          <w:szCs w:val="24"/>
        </w:rPr>
        <w:t xml:space="preserve"> </w:t>
      </w:r>
      <w:r w:rsidR="00581868" w:rsidRPr="00906BF2">
        <w:rPr>
          <w:rFonts w:hint="eastAsia"/>
          <w:sz w:val="18"/>
          <w:szCs w:val="24"/>
        </w:rPr>
        <w:t>VCU</w:t>
      </w:r>
      <w:r w:rsidRPr="00906BF2">
        <w:rPr>
          <w:rFonts w:hint="eastAsia"/>
          <w:sz w:val="18"/>
          <w:szCs w:val="24"/>
        </w:rPr>
        <w:t>数据安全系统方案框图</w:t>
      </w:r>
      <w:r w:rsidR="00DB1026" w:rsidRPr="00906BF2">
        <w:rPr>
          <w:rFonts w:hint="eastAsia"/>
          <w:sz w:val="18"/>
          <w:szCs w:val="24"/>
        </w:rPr>
        <w:t>（仅</w:t>
      </w:r>
      <w:r w:rsidRPr="00906BF2">
        <w:rPr>
          <w:rFonts w:hint="eastAsia"/>
          <w:sz w:val="18"/>
          <w:szCs w:val="24"/>
        </w:rPr>
        <w:t>供参考</w:t>
      </w:r>
      <w:r w:rsidR="00DB1026" w:rsidRPr="00906BF2">
        <w:rPr>
          <w:rFonts w:hint="eastAsia"/>
          <w:sz w:val="18"/>
          <w:szCs w:val="24"/>
        </w:rPr>
        <w:t>，以实际设计为准）</w:t>
      </w:r>
    </w:p>
    <w:p w14:paraId="544C1727" w14:textId="77777777" w:rsidR="00D224B8" w:rsidRPr="00906BF2" w:rsidRDefault="00D224B8" w:rsidP="004F4BE7">
      <w:pPr>
        <w:jc w:val="center"/>
        <w:rPr>
          <w:sz w:val="18"/>
          <w:szCs w:val="24"/>
        </w:rPr>
      </w:pPr>
    </w:p>
    <w:p w14:paraId="0621237D" w14:textId="77777777" w:rsidR="00D224B8" w:rsidRPr="00906BF2" w:rsidRDefault="00D224B8" w:rsidP="004F4BE7">
      <w:pPr>
        <w:jc w:val="center"/>
        <w:rPr>
          <w:sz w:val="18"/>
          <w:szCs w:val="24"/>
        </w:rPr>
      </w:pPr>
    </w:p>
    <w:p w14:paraId="405B309A" w14:textId="77777777" w:rsidR="00D224B8" w:rsidRPr="00906BF2" w:rsidRDefault="00D224B8" w:rsidP="00D224B8">
      <w:pPr>
        <w:pStyle w:val="Heading2"/>
        <w:ind w:left="1418" w:hanging="1418"/>
      </w:pPr>
      <w:r w:rsidRPr="00906BF2">
        <w:rPr>
          <w:rFonts w:hint="eastAsia"/>
        </w:rPr>
        <w:t>文档说明</w:t>
      </w:r>
    </w:p>
    <w:p w14:paraId="056454A6" w14:textId="77777777" w:rsidR="00D224B8" w:rsidRPr="00906BF2" w:rsidRDefault="00D224B8" w:rsidP="00D224B8">
      <w:r w:rsidRPr="00906BF2">
        <w:rPr>
          <w:rFonts w:hint="eastAsia"/>
        </w:rPr>
        <w:t>本文档通过功能</w:t>
      </w:r>
      <w:r w:rsidRPr="00906BF2">
        <w:rPr>
          <w:rFonts w:hint="eastAsia"/>
        </w:rPr>
        <w:t>ID</w:t>
      </w:r>
      <w:r w:rsidRPr="00906BF2">
        <w:rPr>
          <w:rFonts w:hint="eastAsia"/>
        </w:rPr>
        <w:t>的形式对数据安全的子功能进行了标记，以便于查找和阅读。</w:t>
      </w:r>
    </w:p>
    <w:p w14:paraId="75100977" w14:textId="77777777" w:rsidR="00D224B8" w:rsidRPr="00906BF2" w:rsidRDefault="00D224B8" w:rsidP="00D224B8">
      <w:r w:rsidRPr="00906BF2">
        <w:rPr>
          <w:rFonts w:hint="eastAsia"/>
        </w:rPr>
        <w:t>标记格式为：</w:t>
      </w:r>
    </w:p>
    <w:p w14:paraId="03481E09" w14:textId="77777777" w:rsidR="00D224B8" w:rsidRPr="00906BF2" w:rsidRDefault="00966575" w:rsidP="00D224B8">
      <w:r w:rsidRPr="00906BF2">
        <w:rPr>
          <w:noProof/>
        </w:rPr>
        <w:lastRenderedPageBreak/>
        <w:drawing>
          <wp:inline distT="0" distB="0" distL="0" distR="0" wp14:anchorId="636239B4" wp14:editId="4A4C9CAF">
            <wp:extent cx="4194095" cy="1638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09191" cy="1644418"/>
                    </a:xfrm>
                    <a:prstGeom prst="rect">
                      <a:avLst/>
                    </a:prstGeom>
                    <a:noFill/>
                  </pic:spPr>
                </pic:pic>
              </a:graphicData>
            </a:graphic>
          </wp:inline>
        </w:drawing>
      </w:r>
    </w:p>
    <w:p w14:paraId="00B4DFDE" w14:textId="77777777" w:rsidR="00D224B8" w:rsidRPr="00906BF2" w:rsidRDefault="00D224B8" w:rsidP="00D224B8"/>
    <w:p w14:paraId="35FCFBA7" w14:textId="77777777" w:rsidR="00D224B8" w:rsidRPr="00906BF2" w:rsidRDefault="00D224B8" w:rsidP="00D224B8">
      <w:r w:rsidRPr="00906BF2">
        <w:rPr>
          <w:rFonts w:hint="eastAsia"/>
        </w:rPr>
        <w:t>其中：</w:t>
      </w:r>
    </w:p>
    <w:p w14:paraId="454F0264" w14:textId="77777777" w:rsidR="00D224B8" w:rsidRPr="00906BF2" w:rsidRDefault="00D224B8" w:rsidP="00311517">
      <w:pPr>
        <w:pStyle w:val="ListParagraph"/>
        <w:numPr>
          <w:ilvl w:val="1"/>
          <w:numId w:val="21"/>
        </w:numPr>
        <w:spacing w:after="0"/>
        <w:ind w:firstLineChars="0"/>
      </w:pPr>
      <w:r w:rsidRPr="00906BF2">
        <w:rPr>
          <w:rFonts w:hint="eastAsia"/>
        </w:rPr>
        <w:t>XXXX_</w:t>
      </w:r>
      <w:r w:rsidRPr="00906BF2">
        <w:rPr>
          <w:rFonts w:hint="eastAsia"/>
        </w:rPr>
        <w:t>主功能</w:t>
      </w:r>
      <w:r w:rsidRPr="00906BF2">
        <w:rPr>
          <w:rFonts w:hint="eastAsia"/>
        </w:rPr>
        <w:t>_</w:t>
      </w:r>
      <w:r w:rsidRPr="00906BF2">
        <w:rPr>
          <w:rFonts w:hint="eastAsia"/>
        </w:rPr>
        <w:t>编号：子功能</w:t>
      </w:r>
      <w:r w:rsidRPr="00906BF2">
        <w:rPr>
          <w:rFonts w:hint="eastAsia"/>
        </w:rPr>
        <w:t>ID</w:t>
      </w:r>
    </w:p>
    <w:p w14:paraId="031B7D11" w14:textId="77777777" w:rsidR="00D224B8" w:rsidRPr="00906BF2" w:rsidRDefault="00D224B8" w:rsidP="00311517">
      <w:pPr>
        <w:pStyle w:val="ListParagraph"/>
        <w:numPr>
          <w:ilvl w:val="1"/>
          <w:numId w:val="21"/>
        </w:numPr>
        <w:spacing w:after="0"/>
        <w:ind w:firstLineChars="0"/>
      </w:pPr>
      <w:r w:rsidRPr="00906BF2">
        <w:rPr>
          <w:rFonts w:hint="eastAsia"/>
        </w:rPr>
        <w:t>XXXX_</w:t>
      </w:r>
      <w:r w:rsidRPr="00906BF2">
        <w:rPr>
          <w:rFonts w:hint="eastAsia"/>
        </w:rPr>
        <w:t>主功能</w:t>
      </w:r>
      <w:r w:rsidRPr="00906BF2">
        <w:rPr>
          <w:rFonts w:hint="eastAsia"/>
        </w:rPr>
        <w:t>_</w:t>
      </w:r>
      <w:r w:rsidRPr="00906BF2">
        <w:rPr>
          <w:rFonts w:hint="eastAsia"/>
        </w:rPr>
        <w:t>编号</w:t>
      </w:r>
      <w:r w:rsidRPr="00906BF2">
        <w:rPr>
          <w:rFonts w:hint="eastAsia"/>
        </w:rPr>
        <w:t>-</w:t>
      </w:r>
      <w:r w:rsidRPr="00906BF2">
        <w:rPr>
          <w:rFonts w:hint="eastAsia"/>
        </w:rPr>
        <w:t>需求编号：需求</w:t>
      </w:r>
      <w:r w:rsidRPr="00906BF2">
        <w:rPr>
          <w:rFonts w:hint="eastAsia"/>
        </w:rPr>
        <w:t>ID</w:t>
      </w:r>
    </w:p>
    <w:p w14:paraId="50999445" w14:textId="77777777" w:rsidR="00D224B8" w:rsidRPr="00906BF2" w:rsidRDefault="00D224B8" w:rsidP="00D224B8">
      <w:pPr>
        <w:rPr>
          <w:sz w:val="18"/>
          <w:szCs w:val="24"/>
        </w:rPr>
      </w:pPr>
    </w:p>
    <w:p w14:paraId="2EDA0385" w14:textId="77777777" w:rsidR="00DA3C7A" w:rsidRPr="00906BF2" w:rsidRDefault="00DA3C7A" w:rsidP="00DA3C7A">
      <w:pPr>
        <w:pStyle w:val="Heading1"/>
      </w:pPr>
      <w:bookmarkStart w:id="4" w:name="_Toc163467285"/>
      <w:r w:rsidRPr="00906BF2">
        <w:rPr>
          <w:rFonts w:hint="eastAsia"/>
        </w:rPr>
        <w:t>需求列表</w:t>
      </w:r>
      <w:bookmarkEnd w:id="4"/>
    </w:p>
    <w:p w14:paraId="7CC5D7BC" w14:textId="77777777" w:rsidR="00DA3C7A" w:rsidRPr="00906BF2" w:rsidRDefault="00DA3C7A" w:rsidP="00CA2E56">
      <w:r w:rsidRPr="00906BF2">
        <w:rPr>
          <w:rFonts w:hint="eastAsia"/>
        </w:rPr>
        <w:t>（细分并描述需求的主要功能模块，列出功能模块的优先级：</w:t>
      </w:r>
      <w:r w:rsidRPr="00906BF2">
        <w:rPr>
          <w:rFonts w:hint="eastAsia"/>
        </w:rPr>
        <w:t>1</w:t>
      </w:r>
      <w:r w:rsidRPr="00906BF2">
        <w:rPr>
          <w:rFonts w:hint="eastAsia"/>
        </w:rPr>
        <w:t>，</w:t>
      </w:r>
      <w:r w:rsidRPr="00906BF2">
        <w:rPr>
          <w:rFonts w:hint="eastAsia"/>
        </w:rPr>
        <w:t>2</w:t>
      </w:r>
      <w:r w:rsidRPr="00906BF2">
        <w:rPr>
          <w:rFonts w:hint="eastAsia"/>
        </w:rPr>
        <w:t>，</w:t>
      </w:r>
      <w:r w:rsidRPr="00906BF2">
        <w:rPr>
          <w:rFonts w:hint="eastAsia"/>
        </w:rPr>
        <w:t>3</w:t>
      </w:r>
      <w:r w:rsidRPr="00906BF2">
        <w:rPr>
          <w:rFonts w:hint="eastAsia"/>
        </w:rPr>
        <w:t>，</w:t>
      </w:r>
      <w:r w:rsidRPr="00906BF2">
        <w:rPr>
          <w:rFonts w:hint="eastAsia"/>
        </w:rPr>
        <w:t>1</w:t>
      </w:r>
      <w:r w:rsidRPr="00906BF2">
        <w:rPr>
          <w:rFonts w:hint="eastAsia"/>
        </w:rPr>
        <w:t>最低，</w:t>
      </w:r>
      <w:r w:rsidRPr="00906BF2">
        <w:rPr>
          <w:rFonts w:hint="eastAsia"/>
        </w:rPr>
        <w:t>3</w:t>
      </w:r>
      <w:r w:rsidRPr="00906BF2">
        <w:rPr>
          <w:rFonts w:hint="eastAsia"/>
        </w:rPr>
        <w:t>最高。）</w:t>
      </w:r>
    </w:p>
    <w:p w14:paraId="4CF24002" w14:textId="77777777" w:rsidR="009A2134" w:rsidRPr="00906BF2" w:rsidRDefault="009A2134" w:rsidP="00CA2E56">
      <w:r w:rsidRPr="00906BF2">
        <w:tab/>
      </w:r>
    </w:p>
    <w:p w14:paraId="048E582F" w14:textId="77777777" w:rsidR="002E51DA" w:rsidRPr="00906BF2" w:rsidRDefault="002E51DA" w:rsidP="00DA3C7A">
      <w:pPr>
        <w:rPr>
          <w:sz w:val="24"/>
          <w:szCs w:val="24"/>
        </w:rPr>
      </w:pPr>
    </w:p>
    <w:tbl>
      <w:tblPr>
        <w:tblStyle w:val="TableGrid"/>
        <w:tblW w:w="0" w:type="auto"/>
        <w:tblLook w:val="04A0" w:firstRow="1" w:lastRow="0" w:firstColumn="1" w:lastColumn="0" w:noHBand="0" w:noVBand="1"/>
      </w:tblPr>
      <w:tblGrid>
        <w:gridCol w:w="1547"/>
        <w:gridCol w:w="1886"/>
        <w:gridCol w:w="2083"/>
        <w:gridCol w:w="3272"/>
        <w:gridCol w:w="954"/>
      </w:tblGrid>
      <w:tr w:rsidR="00906BF2" w:rsidRPr="00906BF2" w14:paraId="56D5BEC0" w14:textId="77777777" w:rsidTr="00B24248">
        <w:tc>
          <w:tcPr>
            <w:tcW w:w="1567" w:type="dxa"/>
          </w:tcPr>
          <w:p w14:paraId="63D9B32D" w14:textId="77777777" w:rsidR="00B24248" w:rsidRPr="00906BF2" w:rsidRDefault="00B24248" w:rsidP="00DA3C7A">
            <w:pPr>
              <w:rPr>
                <w:rFonts w:ascii="Times New Roman" w:hAnsi="Times New Roman" w:cs="Times New Roman"/>
                <w:sz w:val="24"/>
                <w:szCs w:val="24"/>
              </w:rPr>
            </w:pPr>
            <w:r w:rsidRPr="00906BF2">
              <w:rPr>
                <w:rFonts w:ascii="Times New Roman" w:hAnsi="Times New Roman" w:cs="Times New Roman" w:hint="eastAsia"/>
                <w:sz w:val="24"/>
                <w:szCs w:val="24"/>
              </w:rPr>
              <w:t>Main</w:t>
            </w:r>
            <w:r w:rsidRPr="00906BF2">
              <w:rPr>
                <w:rFonts w:ascii="Times New Roman" w:hAnsi="Times New Roman" w:cs="Times New Roman"/>
                <w:sz w:val="24"/>
                <w:szCs w:val="24"/>
              </w:rPr>
              <w:t xml:space="preserve"> </w:t>
            </w:r>
            <w:r w:rsidRPr="00906BF2">
              <w:rPr>
                <w:rFonts w:ascii="Times New Roman" w:hAnsi="Times New Roman" w:cs="Times New Roman" w:hint="eastAsia"/>
                <w:sz w:val="24"/>
                <w:szCs w:val="24"/>
              </w:rPr>
              <w:t>Feature</w:t>
            </w:r>
          </w:p>
        </w:tc>
        <w:tc>
          <w:tcPr>
            <w:tcW w:w="1779" w:type="dxa"/>
          </w:tcPr>
          <w:p w14:paraId="31BBB6B7" w14:textId="77777777" w:rsidR="00B24248" w:rsidRPr="00906BF2" w:rsidRDefault="00B24248" w:rsidP="00DA3C7A">
            <w:pPr>
              <w:rPr>
                <w:rFonts w:ascii="Times New Roman" w:hAnsi="Times New Roman" w:cs="Times New Roman"/>
                <w:sz w:val="24"/>
                <w:szCs w:val="24"/>
              </w:rPr>
            </w:pPr>
            <w:r w:rsidRPr="00906BF2">
              <w:rPr>
                <w:rFonts w:ascii="Times New Roman" w:hAnsi="Times New Roman" w:cs="Times New Roman" w:hint="eastAsia"/>
                <w:sz w:val="24"/>
                <w:szCs w:val="24"/>
              </w:rPr>
              <w:t>Feature</w:t>
            </w:r>
            <w:r w:rsidRPr="00906BF2">
              <w:rPr>
                <w:rFonts w:ascii="Times New Roman" w:hAnsi="Times New Roman" w:cs="Times New Roman"/>
                <w:sz w:val="24"/>
                <w:szCs w:val="24"/>
              </w:rPr>
              <w:t xml:space="preserve"> </w:t>
            </w:r>
            <w:r w:rsidRPr="00906BF2">
              <w:rPr>
                <w:rFonts w:ascii="Times New Roman" w:hAnsi="Times New Roman" w:cs="Times New Roman" w:hint="eastAsia"/>
                <w:sz w:val="24"/>
                <w:szCs w:val="24"/>
              </w:rPr>
              <w:t>ID</w:t>
            </w:r>
          </w:p>
        </w:tc>
        <w:tc>
          <w:tcPr>
            <w:tcW w:w="2109" w:type="dxa"/>
          </w:tcPr>
          <w:p w14:paraId="095D5D81" w14:textId="77777777" w:rsidR="00B24248" w:rsidRPr="00906BF2" w:rsidRDefault="00B24248" w:rsidP="00DA3C7A">
            <w:pPr>
              <w:rPr>
                <w:rFonts w:ascii="Times New Roman" w:hAnsi="Times New Roman" w:cs="Times New Roman"/>
                <w:sz w:val="24"/>
                <w:szCs w:val="24"/>
              </w:rPr>
            </w:pPr>
            <w:r w:rsidRPr="00906BF2">
              <w:rPr>
                <w:rFonts w:ascii="Times New Roman" w:hAnsi="Times New Roman" w:cs="Times New Roman"/>
                <w:sz w:val="24"/>
                <w:szCs w:val="24"/>
              </w:rPr>
              <w:t>Subfeature</w:t>
            </w:r>
          </w:p>
        </w:tc>
        <w:tc>
          <w:tcPr>
            <w:tcW w:w="3333" w:type="dxa"/>
          </w:tcPr>
          <w:p w14:paraId="5DD8DB3A" w14:textId="77777777" w:rsidR="00B24248" w:rsidRPr="00906BF2" w:rsidRDefault="00B24248" w:rsidP="00DA3C7A">
            <w:pPr>
              <w:rPr>
                <w:rFonts w:ascii="Times New Roman" w:hAnsi="Times New Roman" w:cs="Times New Roman"/>
                <w:sz w:val="24"/>
                <w:szCs w:val="24"/>
              </w:rPr>
            </w:pPr>
            <w:r w:rsidRPr="00906BF2">
              <w:rPr>
                <w:rFonts w:ascii="Times New Roman" w:hAnsi="Times New Roman" w:cs="Times New Roman"/>
                <w:sz w:val="24"/>
                <w:szCs w:val="24"/>
              </w:rPr>
              <w:t>Description</w:t>
            </w:r>
          </w:p>
        </w:tc>
        <w:tc>
          <w:tcPr>
            <w:tcW w:w="954" w:type="dxa"/>
          </w:tcPr>
          <w:p w14:paraId="635F3734" w14:textId="77777777" w:rsidR="00B24248" w:rsidRPr="00906BF2" w:rsidRDefault="00B24248" w:rsidP="00DA3C7A">
            <w:pPr>
              <w:rPr>
                <w:rFonts w:ascii="Times New Roman" w:hAnsi="Times New Roman" w:cs="Times New Roman"/>
                <w:sz w:val="24"/>
                <w:szCs w:val="24"/>
              </w:rPr>
            </w:pPr>
            <w:r w:rsidRPr="00906BF2">
              <w:rPr>
                <w:rFonts w:ascii="Times New Roman" w:hAnsi="Times New Roman" w:cs="Times New Roman"/>
                <w:sz w:val="24"/>
                <w:szCs w:val="24"/>
              </w:rPr>
              <w:t>Priority</w:t>
            </w:r>
          </w:p>
        </w:tc>
      </w:tr>
      <w:tr w:rsidR="00906BF2" w:rsidRPr="00906BF2" w14:paraId="442D5174" w14:textId="77777777" w:rsidTr="00B24248">
        <w:tc>
          <w:tcPr>
            <w:tcW w:w="1567" w:type="dxa"/>
          </w:tcPr>
          <w:p w14:paraId="6103A510" w14:textId="77777777" w:rsidR="00B24248" w:rsidRPr="00906BF2" w:rsidRDefault="00B24248" w:rsidP="00DA3C7A">
            <w:r w:rsidRPr="00906BF2">
              <w:rPr>
                <w:rFonts w:hint="eastAsia"/>
              </w:rPr>
              <w:t>数据安全大协议授权</w:t>
            </w:r>
          </w:p>
        </w:tc>
        <w:tc>
          <w:tcPr>
            <w:tcW w:w="1779" w:type="dxa"/>
          </w:tcPr>
          <w:p w14:paraId="63E0446E" w14:textId="77777777" w:rsidR="00B24248" w:rsidRPr="00906BF2" w:rsidRDefault="00CD1ECE" w:rsidP="00DA3C7A">
            <w:r w:rsidRPr="00906BF2">
              <w:t>DATA_S_Protocol</w:t>
            </w:r>
            <w:r w:rsidRPr="00906BF2">
              <w:rPr>
                <w:rFonts w:hint="eastAsia"/>
              </w:rPr>
              <w:t>_</w:t>
            </w:r>
            <w:r w:rsidRPr="00906BF2">
              <w:t>1</w:t>
            </w:r>
          </w:p>
        </w:tc>
        <w:tc>
          <w:tcPr>
            <w:tcW w:w="2109" w:type="dxa"/>
          </w:tcPr>
          <w:p w14:paraId="2DAE2633" w14:textId="77777777" w:rsidR="00B24248" w:rsidRPr="00906BF2" w:rsidRDefault="00B24248" w:rsidP="00DA3C7A">
            <w:r w:rsidRPr="00906BF2">
              <w:rPr>
                <w:rFonts w:hint="eastAsia"/>
              </w:rPr>
              <w:t>数据安全大协议授权</w:t>
            </w:r>
          </w:p>
        </w:tc>
        <w:tc>
          <w:tcPr>
            <w:tcW w:w="3333" w:type="dxa"/>
          </w:tcPr>
          <w:p w14:paraId="0CFC3E22" w14:textId="77777777" w:rsidR="00B24248" w:rsidRPr="00906BF2" w:rsidRDefault="00B24248" w:rsidP="00DA3C7A">
            <w:r w:rsidRPr="00906BF2">
              <w:rPr>
                <w:rFonts w:hint="eastAsia"/>
              </w:rPr>
              <w:t>个人信息授权弹窗</w:t>
            </w:r>
          </w:p>
        </w:tc>
        <w:tc>
          <w:tcPr>
            <w:tcW w:w="954" w:type="dxa"/>
          </w:tcPr>
          <w:p w14:paraId="43E85C64" w14:textId="77777777" w:rsidR="00B24248" w:rsidRPr="00906BF2" w:rsidRDefault="00B24248" w:rsidP="00DA3C7A">
            <w:r w:rsidRPr="00906BF2">
              <w:rPr>
                <w:rFonts w:hint="eastAsia"/>
              </w:rPr>
              <w:t>3</w:t>
            </w:r>
          </w:p>
        </w:tc>
      </w:tr>
      <w:tr w:rsidR="00906BF2" w:rsidRPr="00906BF2" w14:paraId="52E18DF4" w14:textId="77777777" w:rsidTr="00B24248">
        <w:tc>
          <w:tcPr>
            <w:tcW w:w="1567" w:type="dxa"/>
            <w:vMerge w:val="restart"/>
          </w:tcPr>
          <w:p w14:paraId="199AA2EA" w14:textId="77777777" w:rsidR="000A48E6" w:rsidRPr="00906BF2" w:rsidRDefault="000A48E6" w:rsidP="00DA3C7A">
            <w:r w:rsidRPr="00906BF2">
              <w:rPr>
                <w:rFonts w:hint="eastAsia"/>
              </w:rPr>
              <w:t>敏感信息授权</w:t>
            </w:r>
          </w:p>
        </w:tc>
        <w:tc>
          <w:tcPr>
            <w:tcW w:w="1779" w:type="dxa"/>
          </w:tcPr>
          <w:p w14:paraId="5C68A154" w14:textId="77777777" w:rsidR="000A48E6" w:rsidRPr="00906BF2" w:rsidRDefault="00CD1ECE" w:rsidP="00CD1ECE">
            <w:r w:rsidRPr="00906BF2">
              <w:t>DATA_S_Autho</w:t>
            </w:r>
            <w:r w:rsidRPr="00906BF2">
              <w:rPr>
                <w:rFonts w:hint="eastAsia"/>
              </w:rPr>
              <w:t>_</w:t>
            </w:r>
            <w:r w:rsidRPr="00906BF2">
              <w:t>1</w:t>
            </w:r>
          </w:p>
        </w:tc>
        <w:tc>
          <w:tcPr>
            <w:tcW w:w="2109" w:type="dxa"/>
          </w:tcPr>
          <w:p w14:paraId="350207CE" w14:textId="77777777" w:rsidR="000A48E6" w:rsidRPr="00906BF2" w:rsidRDefault="000A48E6" w:rsidP="00DA3C7A">
            <w:r w:rsidRPr="00906BF2">
              <w:rPr>
                <w:rFonts w:hint="eastAsia"/>
              </w:rPr>
              <w:t>敏感信息授权弹窗</w:t>
            </w:r>
          </w:p>
        </w:tc>
        <w:tc>
          <w:tcPr>
            <w:tcW w:w="3333" w:type="dxa"/>
          </w:tcPr>
          <w:p w14:paraId="29F24014" w14:textId="77777777" w:rsidR="000A48E6" w:rsidRPr="00906BF2" w:rsidRDefault="000A48E6" w:rsidP="00DA3C7A">
            <w:r w:rsidRPr="00906BF2">
              <w:rPr>
                <w:rFonts w:hint="eastAsia"/>
              </w:rPr>
              <w:t>敏感信息收集的授权弹窗</w:t>
            </w:r>
          </w:p>
        </w:tc>
        <w:tc>
          <w:tcPr>
            <w:tcW w:w="954" w:type="dxa"/>
          </w:tcPr>
          <w:p w14:paraId="4D911BBA" w14:textId="77777777" w:rsidR="000A48E6" w:rsidRPr="00906BF2" w:rsidRDefault="000A48E6" w:rsidP="00DA3C7A">
            <w:r w:rsidRPr="00906BF2">
              <w:rPr>
                <w:rFonts w:hint="eastAsia"/>
              </w:rPr>
              <w:t>3</w:t>
            </w:r>
          </w:p>
        </w:tc>
      </w:tr>
      <w:tr w:rsidR="00906BF2" w:rsidRPr="00906BF2" w14:paraId="213E15CD" w14:textId="77777777" w:rsidTr="00B24248">
        <w:tc>
          <w:tcPr>
            <w:tcW w:w="1567" w:type="dxa"/>
            <w:vMerge/>
          </w:tcPr>
          <w:p w14:paraId="320FAC3F" w14:textId="77777777" w:rsidR="000A48E6" w:rsidRPr="00906BF2" w:rsidRDefault="000A48E6" w:rsidP="00DA3C7A"/>
        </w:tc>
        <w:tc>
          <w:tcPr>
            <w:tcW w:w="1779" w:type="dxa"/>
          </w:tcPr>
          <w:p w14:paraId="1E4FC83A" w14:textId="77777777" w:rsidR="000A48E6" w:rsidRPr="00906BF2" w:rsidRDefault="00CD1ECE" w:rsidP="00DA3C7A">
            <w:r w:rsidRPr="00906BF2">
              <w:t>DATA_S_Autho</w:t>
            </w:r>
            <w:r w:rsidRPr="00906BF2">
              <w:rPr>
                <w:rFonts w:hint="eastAsia"/>
              </w:rPr>
              <w:t>_</w:t>
            </w:r>
            <w:r w:rsidR="00376BB0" w:rsidRPr="00906BF2">
              <w:t>2</w:t>
            </w:r>
          </w:p>
        </w:tc>
        <w:tc>
          <w:tcPr>
            <w:tcW w:w="2109" w:type="dxa"/>
          </w:tcPr>
          <w:p w14:paraId="75C11CA7" w14:textId="77777777" w:rsidR="000A48E6" w:rsidRPr="00906BF2" w:rsidRDefault="000A48E6" w:rsidP="00DA3C7A">
            <w:r w:rsidRPr="00906BF2">
              <w:rPr>
                <w:rFonts w:hint="eastAsia"/>
              </w:rPr>
              <w:t>敏感信息授权设置</w:t>
            </w:r>
          </w:p>
        </w:tc>
        <w:tc>
          <w:tcPr>
            <w:tcW w:w="3333" w:type="dxa"/>
          </w:tcPr>
          <w:p w14:paraId="0C752CBB" w14:textId="77777777" w:rsidR="000A48E6" w:rsidRPr="00906BF2" w:rsidRDefault="000A48E6" w:rsidP="00DA3C7A">
            <w:r w:rsidRPr="00906BF2">
              <w:rPr>
                <w:rFonts w:hint="eastAsia"/>
              </w:rPr>
              <w:t>各</w:t>
            </w:r>
            <w:r w:rsidRPr="00906BF2">
              <w:rPr>
                <w:rFonts w:hint="eastAsia"/>
              </w:rPr>
              <w:t>app</w:t>
            </w:r>
            <w:r w:rsidRPr="00906BF2">
              <w:rPr>
                <w:rFonts w:hint="eastAsia"/>
              </w:rPr>
              <w:t>敏感信息授权状态的设置项</w:t>
            </w:r>
          </w:p>
        </w:tc>
        <w:tc>
          <w:tcPr>
            <w:tcW w:w="954" w:type="dxa"/>
          </w:tcPr>
          <w:p w14:paraId="0641B15E" w14:textId="77777777" w:rsidR="000A48E6" w:rsidRPr="00906BF2" w:rsidRDefault="000A48E6" w:rsidP="00DA3C7A">
            <w:r w:rsidRPr="00906BF2">
              <w:rPr>
                <w:rFonts w:hint="eastAsia"/>
              </w:rPr>
              <w:t>3</w:t>
            </w:r>
          </w:p>
        </w:tc>
      </w:tr>
      <w:tr w:rsidR="00906BF2" w:rsidRPr="00906BF2" w14:paraId="5480FC2C" w14:textId="77777777" w:rsidTr="00B24248">
        <w:tc>
          <w:tcPr>
            <w:tcW w:w="1567" w:type="dxa"/>
            <w:vMerge/>
          </w:tcPr>
          <w:p w14:paraId="65D72B38" w14:textId="77777777" w:rsidR="000A48E6" w:rsidRPr="00906BF2" w:rsidRDefault="000A48E6" w:rsidP="00DA3C7A"/>
        </w:tc>
        <w:tc>
          <w:tcPr>
            <w:tcW w:w="1779" w:type="dxa"/>
          </w:tcPr>
          <w:p w14:paraId="0AA1E3B5" w14:textId="77777777" w:rsidR="000A48E6" w:rsidRPr="00906BF2" w:rsidRDefault="00CD1ECE" w:rsidP="00DA3C7A">
            <w:r w:rsidRPr="00906BF2">
              <w:t>DATA_S_Autho</w:t>
            </w:r>
            <w:r w:rsidRPr="00906BF2">
              <w:rPr>
                <w:rFonts w:hint="eastAsia"/>
              </w:rPr>
              <w:t>_</w:t>
            </w:r>
            <w:r w:rsidR="00376BB0" w:rsidRPr="00906BF2">
              <w:t>3</w:t>
            </w:r>
          </w:p>
        </w:tc>
        <w:tc>
          <w:tcPr>
            <w:tcW w:w="2109" w:type="dxa"/>
          </w:tcPr>
          <w:p w14:paraId="7FA93A7E" w14:textId="77777777" w:rsidR="000A48E6" w:rsidRPr="00906BF2" w:rsidRDefault="000A48E6" w:rsidP="00DA3C7A">
            <w:r w:rsidRPr="00906BF2">
              <w:rPr>
                <w:rFonts w:hint="eastAsia"/>
              </w:rPr>
              <w:t>状态栏显示敏感信息收集过程</w:t>
            </w:r>
          </w:p>
        </w:tc>
        <w:tc>
          <w:tcPr>
            <w:tcW w:w="3333" w:type="dxa"/>
          </w:tcPr>
          <w:p w14:paraId="1A35E644" w14:textId="77777777" w:rsidR="000A48E6" w:rsidRPr="00906BF2" w:rsidRDefault="000A48E6" w:rsidP="00DA3C7A">
            <w:r w:rsidRPr="00906BF2">
              <w:rPr>
                <w:rFonts w:hint="eastAsia"/>
              </w:rPr>
              <w:t>按敏感信息种类，状态栏显示对应图标，表示当前正在收集</w:t>
            </w:r>
          </w:p>
        </w:tc>
        <w:tc>
          <w:tcPr>
            <w:tcW w:w="954" w:type="dxa"/>
          </w:tcPr>
          <w:p w14:paraId="20CF8729" w14:textId="77777777" w:rsidR="000A48E6" w:rsidRPr="00906BF2" w:rsidRDefault="000A48E6" w:rsidP="00DA3C7A">
            <w:r w:rsidRPr="00906BF2">
              <w:rPr>
                <w:rFonts w:hint="eastAsia"/>
              </w:rPr>
              <w:t>2</w:t>
            </w:r>
          </w:p>
        </w:tc>
      </w:tr>
      <w:tr w:rsidR="00906BF2" w:rsidRPr="00906BF2" w14:paraId="0B9C498B" w14:textId="77777777" w:rsidTr="00B24248">
        <w:tc>
          <w:tcPr>
            <w:tcW w:w="1567" w:type="dxa"/>
            <w:vMerge/>
          </w:tcPr>
          <w:p w14:paraId="7356FA60" w14:textId="77777777" w:rsidR="000A48E6" w:rsidRPr="00906BF2" w:rsidRDefault="000A48E6" w:rsidP="00DA3C7A">
            <w:pPr>
              <w:rPr>
                <w:strike/>
              </w:rPr>
            </w:pPr>
          </w:p>
        </w:tc>
        <w:tc>
          <w:tcPr>
            <w:tcW w:w="1779" w:type="dxa"/>
          </w:tcPr>
          <w:p w14:paraId="6AD01F45" w14:textId="77777777" w:rsidR="000A48E6" w:rsidRPr="00906BF2" w:rsidRDefault="000A48E6" w:rsidP="00DA3C7A">
            <w:pPr>
              <w:rPr>
                <w:strike/>
              </w:rPr>
            </w:pPr>
          </w:p>
        </w:tc>
        <w:tc>
          <w:tcPr>
            <w:tcW w:w="2109" w:type="dxa"/>
          </w:tcPr>
          <w:p w14:paraId="4D4C9792" w14:textId="77777777" w:rsidR="000A48E6" w:rsidRPr="00906BF2" w:rsidRDefault="000A48E6" w:rsidP="00DA3C7A">
            <w:pPr>
              <w:rPr>
                <w:strike/>
              </w:rPr>
            </w:pPr>
            <w:r w:rsidRPr="00906BF2">
              <w:rPr>
                <w:rFonts w:hint="eastAsia"/>
                <w:strike/>
              </w:rPr>
              <w:t>本地功能权限设置项</w:t>
            </w:r>
          </w:p>
        </w:tc>
        <w:tc>
          <w:tcPr>
            <w:tcW w:w="3333" w:type="dxa"/>
          </w:tcPr>
          <w:p w14:paraId="0E5F9F79" w14:textId="77777777" w:rsidR="000A48E6" w:rsidRPr="00906BF2" w:rsidRDefault="000A48E6" w:rsidP="00DA3C7A">
            <w:pPr>
              <w:rPr>
                <w:strike/>
              </w:rPr>
            </w:pPr>
            <w:r w:rsidRPr="00906BF2">
              <w:rPr>
                <w:rFonts w:hint="eastAsia"/>
                <w:strike/>
              </w:rPr>
              <w:t>车内传感器</w:t>
            </w:r>
            <w:r w:rsidRPr="00906BF2">
              <w:rPr>
                <w:rFonts w:hint="eastAsia"/>
                <w:strike/>
              </w:rPr>
              <w:t>(</w:t>
            </w:r>
            <w:r w:rsidRPr="00906BF2">
              <w:rPr>
                <w:strike/>
              </w:rPr>
              <w:t>M</w:t>
            </w:r>
            <w:r w:rsidRPr="00906BF2">
              <w:rPr>
                <w:rFonts w:hint="eastAsia"/>
                <w:strike/>
              </w:rPr>
              <w:t>ic</w:t>
            </w:r>
            <w:r w:rsidRPr="00906BF2">
              <w:rPr>
                <w:rFonts w:hint="eastAsia"/>
                <w:strike/>
              </w:rPr>
              <w:t>、</w:t>
            </w:r>
            <w:r w:rsidRPr="00906BF2">
              <w:rPr>
                <w:rFonts w:hint="eastAsia"/>
                <w:strike/>
              </w:rPr>
              <w:t>C</w:t>
            </w:r>
            <w:r w:rsidRPr="00906BF2">
              <w:rPr>
                <w:strike/>
              </w:rPr>
              <w:t>amera)</w:t>
            </w:r>
            <w:r w:rsidRPr="00906BF2">
              <w:rPr>
                <w:rFonts w:hint="eastAsia"/>
                <w:strike/>
              </w:rPr>
              <w:t>的本地功能开关</w:t>
            </w:r>
          </w:p>
        </w:tc>
        <w:tc>
          <w:tcPr>
            <w:tcW w:w="954" w:type="dxa"/>
          </w:tcPr>
          <w:p w14:paraId="057599DC" w14:textId="77777777" w:rsidR="000A48E6" w:rsidRPr="00906BF2" w:rsidRDefault="000A48E6" w:rsidP="00DA3C7A">
            <w:pPr>
              <w:rPr>
                <w:strike/>
              </w:rPr>
            </w:pPr>
            <w:r w:rsidRPr="00906BF2">
              <w:rPr>
                <w:rFonts w:hint="eastAsia"/>
                <w:strike/>
              </w:rPr>
              <w:t>3</w:t>
            </w:r>
          </w:p>
        </w:tc>
      </w:tr>
      <w:tr w:rsidR="00906BF2" w:rsidRPr="00906BF2" w14:paraId="2749C50D" w14:textId="77777777" w:rsidTr="00B24248">
        <w:tc>
          <w:tcPr>
            <w:tcW w:w="1567" w:type="dxa"/>
            <w:vMerge/>
          </w:tcPr>
          <w:p w14:paraId="05BE0AF4" w14:textId="77777777" w:rsidR="000A48E6" w:rsidRPr="00906BF2" w:rsidRDefault="000A48E6" w:rsidP="00DA3C7A"/>
        </w:tc>
        <w:tc>
          <w:tcPr>
            <w:tcW w:w="1779" w:type="dxa"/>
          </w:tcPr>
          <w:p w14:paraId="66B6E19E" w14:textId="77777777" w:rsidR="000A48E6" w:rsidRPr="00906BF2" w:rsidRDefault="00CD1ECE" w:rsidP="00DA3C7A">
            <w:r w:rsidRPr="00906BF2">
              <w:t>DATA_S_Autho</w:t>
            </w:r>
            <w:r w:rsidRPr="00906BF2">
              <w:rPr>
                <w:rFonts w:hint="eastAsia"/>
              </w:rPr>
              <w:t>_</w:t>
            </w:r>
            <w:r w:rsidR="00376BB0" w:rsidRPr="00906BF2">
              <w:t>4</w:t>
            </w:r>
          </w:p>
        </w:tc>
        <w:tc>
          <w:tcPr>
            <w:tcW w:w="2109" w:type="dxa"/>
          </w:tcPr>
          <w:p w14:paraId="10FA6655" w14:textId="77777777" w:rsidR="000A48E6" w:rsidRPr="00906BF2" w:rsidRDefault="000A48E6" w:rsidP="00DA3C7A">
            <w:r w:rsidRPr="00906BF2">
              <w:rPr>
                <w:rFonts w:hint="eastAsia"/>
              </w:rPr>
              <w:t>授权状态上传</w:t>
            </w:r>
          </w:p>
        </w:tc>
        <w:tc>
          <w:tcPr>
            <w:tcW w:w="3333" w:type="dxa"/>
          </w:tcPr>
          <w:p w14:paraId="71348EFC" w14:textId="77777777" w:rsidR="000A48E6" w:rsidRPr="00906BF2" w:rsidRDefault="000A48E6" w:rsidP="00DA3C7A">
            <w:r w:rsidRPr="00906BF2">
              <w:rPr>
                <w:rFonts w:hint="eastAsia"/>
              </w:rPr>
              <w:t>授权状态需上传至</w:t>
            </w:r>
            <w:r w:rsidRPr="00906BF2">
              <w:rPr>
                <w:rFonts w:hint="eastAsia"/>
              </w:rPr>
              <w:t>I</w:t>
            </w:r>
            <w:r w:rsidRPr="00906BF2">
              <w:t>T</w:t>
            </w:r>
            <w:r w:rsidRPr="00906BF2">
              <w:rPr>
                <w:rFonts w:hint="eastAsia"/>
              </w:rPr>
              <w:t>后台</w:t>
            </w:r>
          </w:p>
        </w:tc>
        <w:tc>
          <w:tcPr>
            <w:tcW w:w="954" w:type="dxa"/>
          </w:tcPr>
          <w:p w14:paraId="085E5E06" w14:textId="77777777" w:rsidR="000A48E6" w:rsidRPr="00906BF2" w:rsidRDefault="000A48E6" w:rsidP="00DA3C7A">
            <w:r w:rsidRPr="00906BF2">
              <w:rPr>
                <w:rFonts w:hint="eastAsia"/>
              </w:rPr>
              <w:t>1</w:t>
            </w:r>
          </w:p>
        </w:tc>
      </w:tr>
      <w:tr w:rsidR="00906BF2" w:rsidRPr="00906BF2" w14:paraId="7DE02AA4" w14:textId="77777777" w:rsidTr="00B24248">
        <w:tc>
          <w:tcPr>
            <w:tcW w:w="1567" w:type="dxa"/>
          </w:tcPr>
          <w:p w14:paraId="54195864" w14:textId="77777777" w:rsidR="00B24248" w:rsidRPr="00906BF2" w:rsidRDefault="000A48E6" w:rsidP="00DA3C7A">
            <w:r w:rsidRPr="00906BF2">
              <w:rPr>
                <w:rFonts w:hint="eastAsia"/>
              </w:rPr>
              <w:t>图形匿名化要求</w:t>
            </w:r>
          </w:p>
        </w:tc>
        <w:tc>
          <w:tcPr>
            <w:tcW w:w="1779" w:type="dxa"/>
          </w:tcPr>
          <w:p w14:paraId="6B60D7E8" w14:textId="77777777" w:rsidR="00B24248" w:rsidRPr="00906BF2" w:rsidRDefault="00266682" w:rsidP="00266682">
            <w:r w:rsidRPr="00906BF2">
              <w:t>DATA_S_Anony</w:t>
            </w:r>
            <w:r w:rsidRPr="00906BF2">
              <w:rPr>
                <w:rFonts w:hint="eastAsia"/>
              </w:rPr>
              <w:t>_</w:t>
            </w:r>
            <w:r w:rsidRPr="00906BF2">
              <w:t>1</w:t>
            </w:r>
          </w:p>
        </w:tc>
        <w:tc>
          <w:tcPr>
            <w:tcW w:w="2109" w:type="dxa"/>
          </w:tcPr>
          <w:p w14:paraId="7D47C87A" w14:textId="77777777" w:rsidR="00B24248" w:rsidRPr="00906BF2" w:rsidRDefault="00B24248" w:rsidP="00DA3C7A">
            <w:r w:rsidRPr="00906BF2">
              <w:rPr>
                <w:rFonts w:hint="eastAsia"/>
              </w:rPr>
              <w:t>图像</w:t>
            </w:r>
            <w:r w:rsidRPr="00906BF2">
              <w:rPr>
                <w:rFonts w:hint="eastAsia"/>
              </w:rPr>
              <w:t>/</w:t>
            </w:r>
            <w:r w:rsidRPr="00906BF2">
              <w:rPr>
                <w:rFonts w:hint="eastAsia"/>
              </w:rPr>
              <w:t>视频匿名化</w:t>
            </w:r>
          </w:p>
        </w:tc>
        <w:tc>
          <w:tcPr>
            <w:tcW w:w="3333" w:type="dxa"/>
          </w:tcPr>
          <w:p w14:paraId="45E2F16C" w14:textId="77777777" w:rsidR="00B24248" w:rsidRPr="00906BF2" w:rsidRDefault="00B24248" w:rsidP="004F4BE7">
            <w:r w:rsidRPr="00906BF2">
              <w:rPr>
                <w:rFonts w:hint="eastAsia"/>
              </w:rPr>
              <w:t>上传前，需要对人脸及车牌进行匿名化处理</w:t>
            </w:r>
          </w:p>
        </w:tc>
        <w:tc>
          <w:tcPr>
            <w:tcW w:w="954" w:type="dxa"/>
          </w:tcPr>
          <w:p w14:paraId="2E5494E0" w14:textId="77777777" w:rsidR="00B24248" w:rsidRPr="00906BF2" w:rsidRDefault="00B24248" w:rsidP="00DA3C7A">
            <w:r w:rsidRPr="00906BF2">
              <w:rPr>
                <w:rFonts w:hint="eastAsia"/>
              </w:rPr>
              <w:t>2</w:t>
            </w:r>
          </w:p>
        </w:tc>
      </w:tr>
      <w:tr w:rsidR="00B24248" w:rsidRPr="00906BF2" w14:paraId="2B566291" w14:textId="77777777" w:rsidTr="00B24248">
        <w:tc>
          <w:tcPr>
            <w:tcW w:w="1567" w:type="dxa"/>
          </w:tcPr>
          <w:p w14:paraId="1BD0CA8B" w14:textId="77777777" w:rsidR="00B24248" w:rsidRPr="00906BF2" w:rsidRDefault="00223724" w:rsidP="00DA3C7A">
            <w:r w:rsidRPr="00906BF2">
              <w:rPr>
                <w:rFonts w:hint="eastAsia"/>
              </w:rPr>
              <w:lastRenderedPageBreak/>
              <w:t>特例</w:t>
            </w:r>
            <w:r w:rsidR="00970689" w:rsidRPr="00906BF2">
              <w:rPr>
                <w:rFonts w:hint="eastAsia"/>
              </w:rPr>
              <w:t>功能逻辑</w:t>
            </w:r>
          </w:p>
        </w:tc>
        <w:tc>
          <w:tcPr>
            <w:tcW w:w="1779" w:type="dxa"/>
          </w:tcPr>
          <w:p w14:paraId="33F6FECE" w14:textId="77777777" w:rsidR="00B24248" w:rsidRPr="00906BF2" w:rsidRDefault="00966575" w:rsidP="00966575">
            <w:r w:rsidRPr="00906BF2">
              <w:t>DATA_S_</w:t>
            </w:r>
            <w:r w:rsidR="00223724" w:rsidRPr="00906BF2">
              <w:rPr>
                <w:rFonts w:hint="eastAsia"/>
              </w:rPr>
              <w:t>Special_</w:t>
            </w:r>
            <w:r w:rsidR="00223724" w:rsidRPr="00906BF2">
              <w:t>1</w:t>
            </w:r>
          </w:p>
        </w:tc>
        <w:tc>
          <w:tcPr>
            <w:tcW w:w="2109" w:type="dxa"/>
          </w:tcPr>
          <w:p w14:paraId="2599E32E" w14:textId="77777777" w:rsidR="00B24248" w:rsidRPr="00906BF2" w:rsidRDefault="00970689" w:rsidP="00DA3C7A">
            <w:r w:rsidRPr="00906BF2">
              <w:rPr>
                <w:rFonts w:hint="eastAsia"/>
              </w:rPr>
              <w:t>ADAS</w:t>
            </w:r>
            <w:r w:rsidRPr="00906BF2">
              <w:rPr>
                <w:rFonts w:hint="eastAsia"/>
              </w:rPr>
              <w:t>大数据回传</w:t>
            </w:r>
          </w:p>
        </w:tc>
        <w:tc>
          <w:tcPr>
            <w:tcW w:w="3333" w:type="dxa"/>
          </w:tcPr>
          <w:p w14:paraId="1BAD13FC" w14:textId="77777777" w:rsidR="00B24248" w:rsidRPr="00906BF2" w:rsidRDefault="00970689" w:rsidP="004F4BE7">
            <w:r w:rsidRPr="00906BF2">
              <w:rPr>
                <w:rFonts w:hint="eastAsia"/>
              </w:rPr>
              <w:t>授权</w:t>
            </w:r>
            <w:r w:rsidRPr="00906BF2">
              <w:rPr>
                <w:rFonts w:hint="eastAsia"/>
              </w:rPr>
              <w:t>5</w:t>
            </w:r>
            <w:r w:rsidRPr="00906BF2">
              <w:t xml:space="preserve">57 </w:t>
            </w:r>
            <w:r w:rsidRPr="00906BF2">
              <w:rPr>
                <w:rFonts w:hint="eastAsia"/>
              </w:rPr>
              <w:t>ADAS</w:t>
            </w:r>
            <w:r w:rsidRPr="00906BF2">
              <w:rPr>
                <w:rFonts w:hint="eastAsia"/>
              </w:rPr>
              <w:t>大数据回传</w:t>
            </w:r>
          </w:p>
        </w:tc>
        <w:tc>
          <w:tcPr>
            <w:tcW w:w="954" w:type="dxa"/>
          </w:tcPr>
          <w:p w14:paraId="59E46DD5" w14:textId="77777777" w:rsidR="00B24248" w:rsidRPr="00906BF2" w:rsidRDefault="00970689" w:rsidP="00DA3C7A">
            <w:r w:rsidRPr="00906BF2">
              <w:rPr>
                <w:rFonts w:hint="eastAsia"/>
              </w:rPr>
              <w:t>3</w:t>
            </w:r>
          </w:p>
        </w:tc>
      </w:tr>
    </w:tbl>
    <w:p w14:paraId="2C101484" w14:textId="77777777" w:rsidR="004C5C11" w:rsidRPr="00906BF2" w:rsidRDefault="004C5C11" w:rsidP="004C5C11"/>
    <w:p w14:paraId="7FEFDC7F" w14:textId="77777777" w:rsidR="00D424F7" w:rsidRPr="00906BF2" w:rsidRDefault="00D424F7" w:rsidP="00D424F7">
      <w:pPr>
        <w:ind w:firstLine="420"/>
        <w:rPr>
          <w:bCs/>
        </w:rPr>
      </w:pPr>
      <w:r w:rsidRPr="00906BF2">
        <w:rPr>
          <w:rFonts w:hint="eastAsia"/>
          <w:bCs/>
        </w:rPr>
        <w:t>本文需求仅针对</w:t>
      </w:r>
      <w:r w:rsidR="00961AB6" w:rsidRPr="00906BF2">
        <w:rPr>
          <w:bCs/>
        </w:rPr>
        <w:t>VCU</w:t>
      </w:r>
      <w:r w:rsidRPr="00906BF2">
        <w:rPr>
          <w:rFonts w:hint="eastAsia"/>
          <w:bCs/>
        </w:rPr>
        <w:t>内部应用，涉及：系统预装</w:t>
      </w:r>
      <w:r w:rsidRPr="00906BF2">
        <w:rPr>
          <w:rFonts w:hint="eastAsia"/>
          <w:bCs/>
        </w:rPr>
        <w:t>App</w:t>
      </w:r>
      <w:r w:rsidRPr="00906BF2">
        <w:rPr>
          <w:rFonts w:hint="eastAsia"/>
          <w:bCs/>
        </w:rPr>
        <w:t>（含</w:t>
      </w:r>
      <w:r w:rsidR="00C0518C" w:rsidRPr="00906BF2">
        <w:rPr>
          <w:rFonts w:hint="eastAsia"/>
          <w:bCs/>
        </w:rPr>
        <w:t>系统</w:t>
      </w:r>
      <w:r w:rsidRPr="00906BF2">
        <w:rPr>
          <w:rFonts w:hint="eastAsia"/>
          <w:bCs/>
        </w:rPr>
        <w:t>自研，合作方，</w:t>
      </w:r>
      <w:r w:rsidRPr="00906BF2">
        <w:rPr>
          <w:rFonts w:hint="eastAsia"/>
          <w:bCs/>
        </w:rPr>
        <w:t>IT</w:t>
      </w:r>
      <w:r w:rsidRPr="00906BF2">
        <w:rPr>
          <w:rFonts w:hint="eastAsia"/>
          <w:bCs/>
        </w:rPr>
        <w:t>自研），后推</w:t>
      </w:r>
      <w:r w:rsidRPr="00906BF2">
        <w:rPr>
          <w:rFonts w:hint="eastAsia"/>
          <w:bCs/>
        </w:rPr>
        <w:t>App</w:t>
      </w:r>
      <w:r w:rsidRPr="00906BF2">
        <w:rPr>
          <w:rFonts w:hint="eastAsia"/>
          <w:bCs/>
        </w:rPr>
        <w:t>（</w:t>
      </w:r>
      <w:r w:rsidRPr="00906BF2">
        <w:rPr>
          <w:rFonts w:hint="eastAsia"/>
          <w:bCs/>
        </w:rPr>
        <w:t>IT</w:t>
      </w:r>
      <w:r w:rsidRPr="00906BF2">
        <w:rPr>
          <w:rFonts w:hint="eastAsia"/>
          <w:bCs/>
        </w:rPr>
        <w:t>自研，第三方）。</w:t>
      </w:r>
    </w:p>
    <w:p w14:paraId="2FEAFE75" w14:textId="77777777" w:rsidR="00DA3C7A" w:rsidRPr="00906BF2" w:rsidRDefault="00DA3C7A" w:rsidP="00DA3C7A">
      <w:pPr>
        <w:pStyle w:val="Heading1"/>
      </w:pPr>
      <w:bookmarkStart w:id="5" w:name="_Toc163467286"/>
      <w:r w:rsidRPr="00906BF2">
        <w:rPr>
          <w:rFonts w:hint="eastAsia"/>
        </w:rPr>
        <w:t>需求描述</w:t>
      </w:r>
      <w:bookmarkEnd w:id="5"/>
    </w:p>
    <w:p w14:paraId="65308DF7" w14:textId="77777777" w:rsidR="00581868" w:rsidRPr="00906BF2" w:rsidRDefault="00581868" w:rsidP="00581868">
      <w:r w:rsidRPr="00906BF2">
        <w:rPr>
          <w:rFonts w:hint="eastAsia"/>
        </w:rPr>
        <w:t xml:space="preserve">    </w:t>
      </w:r>
      <w:r w:rsidRPr="00906BF2">
        <w:rPr>
          <w:rFonts w:hint="eastAsia"/>
        </w:rPr>
        <w:t>功能以文字为准，具体显示以交互稿为准，总体显示策略参考</w:t>
      </w:r>
      <w:r w:rsidRPr="00906BF2">
        <w:rPr>
          <w:rFonts w:hint="eastAsia"/>
        </w:rPr>
        <w:t>PIS3073</w:t>
      </w:r>
      <w:r w:rsidRPr="00906BF2">
        <w:rPr>
          <w:rFonts w:hint="eastAsia"/>
        </w:rPr>
        <w:t>。</w:t>
      </w:r>
    </w:p>
    <w:p w14:paraId="12C3372B" w14:textId="77777777" w:rsidR="00581868" w:rsidRPr="00906BF2" w:rsidRDefault="00581868" w:rsidP="00581868">
      <w:r w:rsidRPr="00906BF2">
        <w:rPr>
          <w:rFonts w:hint="eastAsia"/>
        </w:rPr>
        <w:t xml:space="preserve">    </w:t>
      </w:r>
      <w:r w:rsidRPr="00906BF2">
        <w:rPr>
          <w:rFonts w:hint="eastAsia"/>
        </w:rPr>
        <w:t>本需求仅针对车辆采集与唯一识别</w:t>
      </w:r>
      <w:r w:rsidRPr="00906BF2">
        <w:rPr>
          <w:rFonts w:hint="eastAsia"/>
        </w:rPr>
        <w:t>ID</w:t>
      </w:r>
      <w:r w:rsidRPr="00906BF2">
        <w:rPr>
          <w:rFonts w:hint="eastAsia"/>
        </w:rPr>
        <w:t>（如</w:t>
      </w:r>
      <w:r w:rsidRPr="00906BF2">
        <w:rPr>
          <w:rFonts w:hint="eastAsia"/>
        </w:rPr>
        <w:t>VIN</w:t>
      </w:r>
      <w:r w:rsidRPr="00906BF2">
        <w:rPr>
          <w:rFonts w:hint="eastAsia"/>
        </w:rPr>
        <w:t>、手机号、</w:t>
      </w:r>
      <w:r w:rsidRPr="00906BF2">
        <w:rPr>
          <w:rFonts w:hint="eastAsia"/>
        </w:rPr>
        <w:t>Device ID</w:t>
      </w:r>
      <w:r w:rsidRPr="00906BF2">
        <w:rPr>
          <w:rFonts w:hint="eastAsia"/>
        </w:rPr>
        <w:t>等）绑定的个人信息及敏感个人信息，上传至后台并由</w:t>
      </w:r>
      <w:r w:rsidRPr="00906BF2">
        <w:rPr>
          <w:rFonts w:hint="eastAsia"/>
        </w:rPr>
        <w:t>SGM</w:t>
      </w:r>
      <w:r w:rsidRPr="00906BF2">
        <w:rPr>
          <w:rFonts w:hint="eastAsia"/>
        </w:rPr>
        <w:t>处理的情况。</w:t>
      </w:r>
    </w:p>
    <w:p w14:paraId="66281874" w14:textId="77777777" w:rsidR="00581868" w:rsidRPr="00906BF2" w:rsidRDefault="00581868" w:rsidP="00581868">
      <w:pPr>
        <w:pStyle w:val="Heading2"/>
      </w:pPr>
      <w:r w:rsidRPr="00906BF2">
        <w:rPr>
          <w:rFonts w:hint="eastAsia"/>
        </w:rPr>
        <w:t>系统架构</w:t>
      </w:r>
    </w:p>
    <w:p w14:paraId="2B3EFDF2" w14:textId="52DDD587" w:rsidR="00581868" w:rsidRPr="00906BF2" w:rsidRDefault="00B97778" w:rsidP="00581868">
      <w:r w:rsidRPr="00906BF2">
        <w:object w:dxaOrig="14311" w:dyaOrig="10481" w14:anchorId="77429B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35pt;height:356.65pt" o:ole="">
            <v:imagedata r:id="rId12" o:title=""/>
          </v:shape>
          <o:OLEObject Type="Embed" ProgID="Visio.Drawing.15" ShapeID="_x0000_i1025" DrawAspect="Content" ObjectID="_1806414419" r:id="rId13"/>
        </w:object>
      </w:r>
    </w:p>
    <w:p w14:paraId="2AA104A8" w14:textId="77777777" w:rsidR="00581868" w:rsidRPr="00906BF2" w:rsidRDefault="00BF2616" w:rsidP="00581868">
      <w:r w:rsidRPr="00906BF2">
        <w:rPr>
          <w:rFonts w:hint="eastAsia"/>
        </w:rPr>
        <w:t>针对隐私功能，以上各功能模块的主要分工如下：</w:t>
      </w:r>
    </w:p>
    <w:tbl>
      <w:tblPr>
        <w:tblStyle w:val="TableGrid"/>
        <w:tblW w:w="0" w:type="auto"/>
        <w:tblLook w:val="04A0" w:firstRow="1" w:lastRow="0" w:firstColumn="1" w:lastColumn="0" w:noHBand="0" w:noVBand="1"/>
      </w:tblPr>
      <w:tblGrid>
        <w:gridCol w:w="1696"/>
        <w:gridCol w:w="1985"/>
        <w:gridCol w:w="6061"/>
      </w:tblGrid>
      <w:tr w:rsidR="00906BF2" w:rsidRPr="00906BF2" w14:paraId="4E8DCAE1" w14:textId="77777777" w:rsidTr="0063522E">
        <w:tc>
          <w:tcPr>
            <w:tcW w:w="1696" w:type="dxa"/>
          </w:tcPr>
          <w:p w14:paraId="7E3C6F67" w14:textId="77777777" w:rsidR="0063522E" w:rsidRPr="00906BF2" w:rsidRDefault="0063522E" w:rsidP="00BF2616">
            <w:pPr>
              <w:rPr>
                <w:b/>
              </w:rPr>
            </w:pPr>
            <w:r w:rsidRPr="00906BF2">
              <w:rPr>
                <w:rFonts w:hint="eastAsia"/>
                <w:b/>
              </w:rPr>
              <w:lastRenderedPageBreak/>
              <w:t>应用</w:t>
            </w:r>
            <w:r w:rsidR="00646816" w:rsidRPr="00906BF2">
              <w:rPr>
                <w:rFonts w:hint="eastAsia"/>
                <w:b/>
              </w:rPr>
              <w:t>分类</w:t>
            </w:r>
          </w:p>
        </w:tc>
        <w:tc>
          <w:tcPr>
            <w:tcW w:w="1985" w:type="dxa"/>
          </w:tcPr>
          <w:p w14:paraId="6F8AC278" w14:textId="77777777" w:rsidR="0063522E" w:rsidRPr="00906BF2" w:rsidRDefault="0063522E" w:rsidP="00BF2616">
            <w:pPr>
              <w:rPr>
                <w:b/>
              </w:rPr>
            </w:pPr>
            <w:r w:rsidRPr="00906BF2">
              <w:rPr>
                <w:rFonts w:hint="eastAsia"/>
                <w:b/>
              </w:rPr>
              <w:t>隐私功能分类</w:t>
            </w:r>
          </w:p>
        </w:tc>
        <w:tc>
          <w:tcPr>
            <w:tcW w:w="6061" w:type="dxa"/>
          </w:tcPr>
          <w:p w14:paraId="39535FC5" w14:textId="77777777" w:rsidR="0063522E" w:rsidRPr="00906BF2" w:rsidRDefault="0063522E" w:rsidP="00BF2616">
            <w:pPr>
              <w:rPr>
                <w:b/>
              </w:rPr>
            </w:pPr>
            <w:r w:rsidRPr="00906BF2">
              <w:rPr>
                <w:rFonts w:hint="eastAsia"/>
                <w:b/>
              </w:rPr>
              <w:t>功能实现</w:t>
            </w:r>
          </w:p>
        </w:tc>
      </w:tr>
      <w:tr w:rsidR="00906BF2" w:rsidRPr="00906BF2" w14:paraId="04C3C7D6" w14:textId="77777777" w:rsidTr="0063522E">
        <w:trPr>
          <w:trHeight w:val="345"/>
        </w:trPr>
        <w:tc>
          <w:tcPr>
            <w:tcW w:w="1696" w:type="dxa"/>
            <w:vMerge w:val="restart"/>
          </w:tcPr>
          <w:p w14:paraId="30ACEA10" w14:textId="77777777" w:rsidR="00BB2C4F" w:rsidRPr="00906BF2" w:rsidRDefault="00BB2C4F" w:rsidP="00BF2616">
            <w:r w:rsidRPr="00906BF2">
              <w:rPr>
                <w:rFonts w:ascii="微软雅黑" w:eastAsia="微软雅黑" w:hAnsi="微软雅黑" w:hint="eastAsia"/>
              </w:rPr>
              <w:t>⑴</w:t>
            </w:r>
            <w:r w:rsidRPr="00906BF2">
              <w:t xml:space="preserve"> </w:t>
            </w:r>
            <w:r w:rsidRPr="00906BF2">
              <w:rPr>
                <w:rFonts w:hint="eastAsia"/>
              </w:rPr>
              <w:t>Setting</w:t>
            </w:r>
            <w:r w:rsidRPr="00906BF2">
              <w:t xml:space="preserve"> </w:t>
            </w:r>
            <w:r w:rsidRPr="00906BF2">
              <w:rPr>
                <w:rFonts w:hint="eastAsia"/>
              </w:rPr>
              <w:t>App</w:t>
            </w:r>
          </w:p>
          <w:p w14:paraId="749C36DC" w14:textId="77777777" w:rsidR="00BB2C4F" w:rsidRPr="00906BF2" w:rsidRDefault="00BB2C4F" w:rsidP="00BF2616"/>
          <w:p w14:paraId="27F187F7" w14:textId="77777777" w:rsidR="00BB2C4F" w:rsidRPr="00906BF2" w:rsidRDefault="00BB2C4F" w:rsidP="00BF2616"/>
        </w:tc>
        <w:tc>
          <w:tcPr>
            <w:tcW w:w="1985" w:type="dxa"/>
            <w:vMerge w:val="restart"/>
          </w:tcPr>
          <w:p w14:paraId="77F9D3E3" w14:textId="77777777" w:rsidR="00BB2C4F" w:rsidRPr="00906BF2" w:rsidRDefault="00BB2C4F" w:rsidP="00EF7603">
            <w:pPr>
              <w:spacing w:after="0"/>
              <w:jc w:val="left"/>
            </w:pPr>
            <w:r w:rsidRPr="00906BF2">
              <w:rPr>
                <w:rFonts w:hint="eastAsia"/>
              </w:rPr>
              <w:t>云端交互</w:t>
            </w:r>
          </w:p>
        </w:tc>
        <w:tc>
          <w:tcPr>
            <w:tcW w:w="6061" w:type="dxa"/>
          </w:tcPr>
          <w:p w14:paraId="46429E68" w14:textId="77777777" w:rsidR="00BB2C4F" w:rsidRPr="00906BF2" w:rsidRDefault="00BB2C4F" w:rsidP="00BF2616">
            <w:r w:rsidRPr="00906BF2">
              <w:rPr>
                <w:rFonts w:hint="eastAsia"/>
              </w:rPr>
              <w:t>上传用户接受的数据安全大协议版本</w:t>
            </w:r>
          </w:p>
        </w:tc>
      </w:tr>
      <w:tr w:rsidR="00906BF2" w:rsidRPr="00906BF2" w14:paraId="76EDE29C" w14:textId="77777777" w:rsidTr="0063522E">
        <w:tc>
          <w:tcPr>
            <w:tcW w:w="1696" w:type="dxa"/>
            <w:vMerge/>
          </w:tcPr>
          <w:p w14:paraId="65D61E3A" w14:textId="77777777" w:rsidR="00BB2C4F" w:rsidRPr="00906BF2" w:rsidRDefault="00BB2C4F" w:rsidP="00BF2616"/>
        </w:tc>
        <w:tc>
          <w:tcPr>
            <w:tcW w:w="1985" w:type="dxa"/>
            <w:vMerge/>
          </w:tcPr>
          <w:p w14:paraId="62528DD4" w14:textId="77777777" w:rsidR="00BB2C4F" w:rsidRPr="00906BF2" w:rsidRDefault="00BB2C4F" w:rsidP="00BF2616"/>
        </w:tc>
        <w:tc>
          <w:tcPr>
            <w:tcW w:w="6061" w:type="dxa"/>
          </w:tcPr>
          <w:p w14:paraId="1417FA66" w14:textId="77777777" w:rsidR="00BB2C4F" w:rsidRPr="00906BF2" w:rsidRDefault="00BB2C4F" w:rsidP="00BF2616">
            <w:r w:rsidRPr="00906BF2">
              <w:rPr>
                <w:rFonts w:hint="eastAsia"/>
              </w:rPr>
              <w:t>获取最新版本的数据安全大协议</w:t>
            </w:r>
          </w:p>
        </w:tc>
      </w:tr>
      <w:tr w:rsidR="00906BF2" w:rsidRPr="00906BF2" w14:paraId="0880EE8E" w14:textId="77777777" w:rsidTr="0063522E">
        <w:tc>
          <w:tcPr>
            <w:tcW w:w="1696" w:type="dxa"/>
            <w:vMerge/>
          </w:tcPr>
          <w:p w14:paraId="1F1B666C" w14:textId="77777777" w:rsidR="00BB2C4F" w:rsidRPr="00906BF2" w:rsidRDefault="00BB2C4F" w:rsidP="00BF2616"/>
        </w:tc>
        <w:tc>
          <w:tcPr>
            <w:tcW w:w="1985" w:type="dxa"/>
            <w:vMerge w:val="restart"/>
          </w:tcPr>
          <w:p w14:paraId="7934F880" w14:textId="77777777" w:rsidR="00BB2C4F" w:rsidRPr="00906BF2" w:rsidRDefault="00BB2C4F" w:rsidP="00BF2616">
            <w:r w:rsidRPr="00906BF2">
              <w:rPr>
                <w:rFonts w:hint="eastAsia"/>
              </w:rPr>
              <w:t>数据安全大协议</w:t>
            </w:r>
          </w:p>
        </w:tc>
        <w:tc>
          <w:tcPr>
            <w:tcW w:w="6061" w:type="dxa"/>
          </w:tcPr>
          <w:p w14:paraId="002E3A58" w14:textId="77777777" w:rsidR="00BB2C4F" w:rsidRPr="00906BF2" w:rsidRDefault="00BB2C4F" w:rsidP="00BF2616">
            <w:r w:rsidRPr="00906BF2">
              <w:rPr>
                <w:rFonts w:hint="eastAsia"/>
              </w:rPr>
              <w:t>SGM</w:t>
            </w:r>
            <w:r w:rsidRPr="00906BF2">
              <w:rPr>
                <w:rFonts w:hint="eastAsia"/>
              </w:rPr>
              <w:t>协议条款的授权状态存储</w:t>
            </w:r>
          </w:p>
        </w:tc>
      </w:tr>
      <w:tr w:rsidR="00906BF2" w:rsidRPr="00906BF2" w14:paraId="50D5B2A4" w14:textId="77777777" w:rsidTr="0063522E">
        <w:tc>
          <w:tcPr>
            <w:tcW w:w="1696" w:type="dxa"/>
            <w:vMerge/>
          </w:tcPr>
          <w:p w14:paraId="554C73FC" w14:textId="77777777" w:rsidR="00BB2C4F" w:rsidRPr="00906BF2" w:rsidRDefault="00BB2C4F" w:rsidP="00BF2616"/>
        </w:tc>
        <w:tc>
          <w:tcPr>
            <w:tcW w:w="1985" w:type="dxa"/>
            <w:vMerge/>
          </w:tcPr>
          <w:p w14:paraId="710A6DD1" w14:textId="77777777" w:rsidR="00BB2C4F" w:rsidRPr="00906BF2" w:rsidRDefault="00BB2C4F" w:rsidP="00BF2616"/>
        </w:tc>
        <w:tc>
          <w:tcPr>
            <w:tcW w:w="6061" w:type="dxa"/>
          </w:tcPr>
          <w:p w14:paraId="3823CF55" w14:textId="77777777" w:rsidR="00BB2C4F" w:rsidRPr="00906BF2" w:rsidRDefault="00BB2C4F" w:rsidP="00BF2616">
            <w:r w:rsidRPr="00906BF2">
              <w:rPr>
                <w:rFonts w:hint="eastAsia"/>
              </w:rPr>
              <w:t>SGM</w:t>
            </w:r>
            <w:r w:rsidRPr="00906BF2">
              <w:rPr>
                <w:rFonts w:hint="eastAsia"/>
              </w:rPr>
              <w:t>协议条款的有效期管理</w:t>
            </w:r>
          </w:p>
        </w:tc>
      </w:tr>
      <w:tr w:rsidR="00906BF2" w:rsidRPr="00906BF2" w14:paraId="1C3A0BCB" w14:textId="77777777" w:rsidTr="0063522E">
        <w:tc>
          <w:tcPr>
            <w:tcW w:w="1696" w:type="dxa"/>
            <w:vMerge/>
          </w:tcPr>
          <w:p w14:paraId="31331159" w14:textId="77777777" w:rsidR="00BB2C4F" w:rsidRPr="00906BF2" w:rsidRDefault="00BB2C4F" w:rsidP="00BF2616"/>
        </w:tc>
        <w:tc>
          <w:tcPr>
            <w:tcW w:w="1985" w:type="dxa"/>
            <w:vMerge/>
          </w:tcPr>
          <w:p w14:paraId="0F2D6006" w14:textId="77777777" w:rsidR="00BB2C4F" w:rsidRPr="00906BF2" w:rsidRDefault="00BB2C4F" w:rsidP="00BF2616"/>
        </w:tc>
        <w:tc>
          <w:tcPr>
            <w:tcW w:w="6061" w:type="dxa"/>
          </w:tcPr>
          <w:p w14:paraId="5AC96DBE" w14:textId="77777777" w:rsidR="00BB2C4F" w:rsidRPr="00906BF2" w:rsidRDefault="00BB2C4F" w:rsidP="00C3010A">
            <w:r w:rsidRPr="00906BF2">
              <w:rPr>
                <w:rFonts w:hint="eastAsia"/>
              </w:rPr>
              <w:t>弹窗实现：</w:t>
            </w:r>
          </w:p>
          <w:p w14:paraId="7C83E843" w14:textId="77777777" w:rsidR="00BB2C4F" w:rsidRPr="00906BF2" w:rsidRDefault="00BB2C4F" w:rsidP="00C3010A">
            <w:r w:rsidRPr="00906BF2">
              <w:rPr>
                <w:rFonts w:hint="eastAsia"/>
              </w:rPr>
              <w:t>a</w:t>
            </w:r>
            <w:r w:rsidRPr="00906BF2">
              <w:rPr>
                <w:rFonts w:hint="eastAsia"/>
              </w:rPr>
              <w:t>）开机大协议弹窗（</w:t>
            </w:r>
            <w:r w:rsidRPr="00906BF2">
              <w:rPr>
                <w:rFonts w:hint="eastAsia"/>
              </w:rPr>
              <w:t>SGM</w:t>
            </w:r>
            <w:r w:rsidRPr="00906BF2">
              <w:rPr>
                <w:rFonts w:hint="eastAsia"/>
              </w:rPr>
              <w:t>协议条款</w:t>
            </w:r>
            <w:r w:rsidRPr="00906BF2">
              <w:rPr>
                <w:rFonts w:hint="eastAsia"/>
              </w:rPr>
              <w:t>+</w:t>
            </w:r>
            <w:r w:rsidRPr="00906BF2">
              <w:rPr>
                <w:rFonts w:hint="eastAsia"/>
              </w:rPr>
              <w:t>合作方协议条款）；</w:t>
            </w:r>
          </w:p>
          <w:p w14:paraId="6B72552A" w14:textId="77777777" w:rsidR="00BB2C4F" w:rsidRPr="00906BF2" w:rsidRDefault="00BB2C4F" w:rsidP="00C3010A">
            <w:r w:rsidRPr="00906BF2">
              <w:rPr>
                <w:rFonts w:hint="eastAsia"/>
              </w:rPr>
              <w:t>b</w:t>
            </w:r>
            <w:r w:rsidRPr="00906BF2">
              <w:rPr>
                <w:rFonts w:hint="eastAsia"/>
              </w:rPr>
              <w:t>）非开机大协议弹窗（形式</w:t>
            </w:r>
            <w:r w:rsidRPr="00906BF2">
              <w:rPr>
                <w:rFonts w:hint="eastAsia"/>
              </w:rPr>
              <w:t>1</w:t>
            </w:r>
            <w:r w:rsidRPr="00906BF2">
              <w:rPr>
                <w:rFonts w:hint="eastAsia"/>
              </w:rPr>
              <w:t>：仅</w:t>
            </w:r>
            <w:r w:rsidRPr="00906BF2">
              <w:rPr>
                <w:rFonts w:hint="eastAsia"/>
              </w:rPr>
              <w:t>SGM</w:t>
            </w:r>
            <w:r w:rsidRPr="00906BF2">
              <w:rPr>
                <w:rFonts w:hint="eastAsia"/>
              </w:rPr>
              <w:t>协议条款；形式</w:t>
            </w:r>
            <w:r w:rsidRPr="00906BF2">
              <w:rPr>
                <w:rFonts w:hint="eastAsia"/>
              </w:rPr>
              <w:t>2</w:t>
            </w:r>
            <w:r w:rsidRPr="00906BF2">
              <w:rPr>
                <w:rFonts w:hint="eastAsia"/>
              </w:rPr>
              <w:t>：</w:t>
            </w:r>
            <w:r w:rsidRPr="00906BF2">
              <w:rPr>
                <w:rFonts w:hint="eastAsia"/>
              </w:rPr>
              <w:t>SGM</w:t>
            </w:r>
            <w:r w:rsidRPr="00906BF2">
              <w:rPr>
                <w:rFonts w:hint="eastAsia"/>
              </w:rPr>
              <w:t>协议条款</w:t>
            </w:r>
            <w:r w:rsidRPr="00906BF2">
              <w:rPr>
                <w:rFonts w:hint="eastAsia"/>
              </w:rPr>
              <w:t>+</w:t>
            </w:r>
            <w:r w:rsidRPr="00906BF2">
              <w:rPr>
                <w:rFonts w:hint="eastAsia"/>
              </w:rPr>
              <w:t>合作方协议条款）</w:t>
            </w:r>
          </w:p>
        </w:tc>
      </w:tr>
      <w:tr w:rsidR="00906BF2" w:rsidRPr="00906BF2" w14:paraId="26D95819" w14:textId="77777777" w:rsidTr="0063522E">
        <w:tc>
          <w:tcPr>
            <w:tcW w:w="1696" w:type="dxa"/>
            <w:vMerge/>
          </w:tcPr>
          <w:p w14:paraId="79E334FF" w14:textId="77777777" w:rsidR="00BB2C4F" w:rsidRPr="00906BF2" w:rsidRDefault="00BB2C4F" w:rsidP="00BF2616"/>
        </w:tc>
        <w:tc>
          <w:tcPr>
            <w:tcW w:w="1985" w:type="dxa"/>
            <w:vMerge/>
          </w:tcPr>
          <w:p w14:paraId="1C751B11" w14:textId="77777777" w:rsidR="00BB2C4F" w:rsidRPr="00906BF2" w:rsidRDefault="00BB2C4F" w:rsidP="00BF2616"/>
        </w:tc>
        <w:tc>
          <w:tcPr>
            <w:tcW w:w="6061" w:type="dxa"/>
          </w:tcPr>
          <w:p w14:paraId="539C1B8A" w14:textId="77777777" w:rsidR="00BB2C4F" w:rsidRPr="00906BF2" w:rsidRDefault="00BB2C4F" w:rsidP="00BF2616">
            <w:r w:rsidRPr="00906BF2">
              <w:rPr>
                <w:rFonts w:hint="eastAsia"/>
              </w:rPr>
              <w:t>SGM</w:t>
            </w:r>
            <w:r w:rsidRPr="00906BF2">
              <w:rPr>
                <w:rFonts w:hint="eastAsia"/>
              </w:rPr>
              <w:t>协议条款查看</w:t>
            </w:r>
          </w:p>
        </w:tc>
      </w:tr>
      <w:tr w:rsidR="00906BF2" w:rsidRPr="00906BF2" w14:paraId="60CF1D85" w14:textId="77777777" w:rsidTr="0063522E">
        <w:tc>
          <w:tcPr>
            <w:tcW w:w="1696" w:type="dxa"/>
            <w:vMerge/>
          </w:tcPr>
          <w:p w14:paraId="7B157E30" w14:textId="77777777" w:rsidR="00BB2C4F" w:rsidRPr="00906BF2" w:rsidRDefault="00BB2C4F" w:rsidP="00BF2616"/>
        </w:tc>
        <w:tc>
          <w:tcPr>
            <w:tcW w:w="1985" w:type="dxa"/>
            <w:vMerge/>
          </w:tcPr>
          <w:p w14:paraId="0296DFBE" w14:textId="77777777" w:rsidR="00BB2C4F" w:rsidRPr="00906BF2" w:rsidRDefault="00BB2C4F" w:rsidP="00BF2616"/>
        </w:tc>
        <w:tc>
          <w:tcPr>
            <w:tcW w:w="6061" w:type="dxa"/>
          </w:tcPr>
          <w:p w14:paraId="71122981" w14:textId="77777777" w:rsidR="00BB2C4F" w:rsidRPr="00906BF2" w:rsidRDefault="00BB2C4F" w:rsidP="00BF2616">
            <w:r w:rsidRPr="00906BF2">
              <w:rPr>
                <w:rFonts w:hint="eastAsia"/>
              </w:rPr>
              <w:t>合作方协议条款查看</w:t>
            </w:r>
          </w:p>
        </w:tc>
      </w:tr>
      <w:tr w:rsidR="00906BF2" w:rsidRPr="00906BF2" w14:paraId="06EF8472" w14:textId="77777777" w:rsidTr="0063522E">
        <w:tc>
          <w:tcPr>
            <w:tcW w:w="1696" w:type="dxa"/>
            <w:vMerge/>
          </w:tcPr>
          <w:p w14:paraId="04AC5834" w14:textId="77777777" w:rsidR="00BB2C4F" w:rsidRPr="00906BF2" w:rsidRDefault="00BB2C4F" w:rsidP="00BF2616"/>
        </w:tc>
        <w:tc>
          <w:tcPr>
            <w:tcW w:w="1985" w:type="dxa"/>
            <w:vMerge w:val="restart"/>
          </w:tcPr>
          <w:p w14:paraId="62C0710B" w14:textId="77777777" w:rsidR="00BB2C4F" w:rsidRPr="00906BF2" w:rsidRDefault="00BB2C4F" w:rsidP="00BF2616">
            <w:r w:rsidRPr="00906BF2">
              <w:rPr>
                <w:rFonts w:hint="eastAsia"/>
              </w:rPr>
              <w:t>敏感信息</w:t>
            </w:r>
          </w:p>
        </w:tc>
        <w:tc>
          <w:tcPr>
            <w:tcW w:w="6061" w:type="dxa"/>
          </w:tcPr>
          <w:p w14:paraId="0BBDAF02" w14:textId="77777777" w:rsidR="00BB2C4F" w:rsidRPr="00906BF2" w:rsidRDefault="00BB2C4F" w:rsidP="00BF2616">
            <w:r w:rsidRPr="00906BF2">
              <w:rPr>
                <w:rFonts w:hint="eastAsia"/>
              </w:rPr>
              <w:t>所有应用的敏感信息授权弹窗实现</w:t>
            </w:r>
          </w:p>
        </w:tc>
      </w:tr>
      <w:tr w:rsidR="00906BF2" w:rsidRPr="00906BF2" w14:paraId="74DFAC75" w14:textId="77777777" w:rsidTr="0063522E">
        <w:tc>
          <w:tcPr>
            <w:tcW w:w="1696" w:type="dxa"/>
            <w:vMerge/>
          </w:tcPr>
          <w:p w14:paraId="2DB8BD0B" w14:textId="77777777" w:rsidR="00BB2C4F" w:rsidRPr="00906BF2" w:rsidRDefault="00BB2C4F" w:rsidP="00BF2616"/>
        </w:tc>
        <w:tc>
          <w:tcPr>
            <w:tcW w:w="1985" w:type="dxa"/>
            <w:vMerge/>
          </w:tcPr>
          <w:p w14:paraId="2339083E" w14:textId="77777777" w:rsidR="00BB2C4F" w:rsidRPr="00906BF2" w:rsidRDefault="00BB2C4F" w:rsidP="00BF2616"/>
        </w:tc>
        <w:tc>
          <w:tcPr>
            <w:tcW w:w="6061" w:type="dxa"/>
          </w:tcPr>
          <w:p w14:paraId="5DFE03AB" w14:textId="77777777" w:rsidR="00BB2C4F" w:rsidRPr="00906BF2" w:rsidRDefault="00BB2C4F" w:rsidP="00BF2616">
            <w:r w:rsidRPr="00906BF2">
              <w:rPr>
                <w:rFonts w:hint="eastAsia"/>
              </w:rPr>
              <w:t>所有应用的敏感信息授权状态查看入口</w:t>
            </w:r>
          </w:p>
        </w:tc>
      </w:tr>
      <w:tr w:rsidR="00906BF2" w:rsidRPr="00906BF2" w14:paraId="16C7CBD9" w14:textId="77777777" w:rsidTr="0063522E">
        <w:tc>
          <w:tcPr>
            <w:tcW w:w="1696" w:type="dxa"/>
            <w:vMerge/>
          </w:tcPr>
          <w:p w14:paraId="43E7EF94" w14:textId="77777777" w:rsidR="00BB2C4F" w:rsidRPr="00906BF2" w:rsidRDefault="00BB2C4F" w:rsidP="00BF2616"/>
        </w:tc>
        <w:tc>
          <w:tcPr>
            <w:tcW w:w="1985" w:type="dxa"/>
            <w:vMerge/>
          </w:tcPr>
          <w:p w14:paraId="33DEC9F9" w14:textId="77777777" w:rsidR="00BB2C4F" w:rsidRPr="00906BF2" w:rsidRDefault="00BB2C4F" w:rsidP="00BF2616"/>
        </w:tc>
        <w:tc>
          <w:tcPr>
            <w:tcW w:w="6061" w:type="dxa"/>
          </w:tcPr>
          <w:p w14:paraId="04F71AB2" w14:textId="77777777" w:rsidR="00BB2C4F" w:rsidRPr="00906BF2" w:rsidRDefault="00BB2C4F" w:rsidP="00BF2616">
            <w:r w:rsidRPr="00906BF2">
              <w:rPr>
                <w:rFonts w:hint="eastAsia"/>
              </w:rPr>
              <w:t>所有应用的敏感信息授权更改入口</w:t>
            </w:r>
          </w:p>
        </w:tc>
      </w:tr>
      <w:tr w:rsidR="00906BF2" w:rsidRPr="00906BF2" w14:paraId="28BCAF18" w14:textId="77777777" w:rsidTr="0063522E">
        <w:tc>
          <w:tcPr>
            <w:tcW w:w="1696" w:type="dxa"/>
            <w:vMerge/>
          </w:tcPr>
          <w:p w14:paraId="09E40B9E" w14:textId="77777777" w:rsidR="00BB2C4F" w:rsidRPr="00906BF2" w:rsidRDefault="00BB2C4F" w:rsidP="00BF2616"/>
        </w:tc>
        <w:tc>
          <w:tcPr>
            <w:tcW w:w="1985" w:type="dxa"/>
            <w:vMerge w:val="restart"/>
          </w:tcPr>
          <w:p w14:paraId="0C9E6054" w14:textId="77777777" w:rsidR="00BB2C4F" w:rsidRPr="00906BF2" w:rsidRDefault="00BB2C4F" w:rsidP="00BF2616">
            <w:r w:rsidRPr="00906BF2">
              <w:rPr>
                <w:rFonts w:hint="eastAsia"/>
              </w:rPr>
              <w:t>ADAS</w:t>
            </w:r>
            <w:r w:rsidRPr="00906BF2">
              <w:rPr>
                <w:rFonts w:hint="eastAsia"/>
              </w:rPr>
              <w:t>大数据回传</w:t>
            </w:r>
          </w:p>
        </w:tc>
        <w:tc>
          <w:tcPr>
            <w:tcW w:w="6061" w:type="dxa"/>
          </w:tcPr>
          <w:p w14:paraId="32E22546" w14:textId="77777777" w:rsidR="00BB2C4F" w:rsidRPr="00906BF2" w:rsidRDefault="00BB2C4F" w:rsidP="00BF2616">
            <w:r w:rsidRPr="00906BF2">
              <w:rPr>
                <w:rFonts w:hint="eastAsia"/>
              </w:rPr>
              <w:t>授权弹窗</w:t>
            </w:r>
          </w:p>
        </w:tc>
      </w:tr>
      <w:tr w:rsidR="00906BF2" w:rsidRPr="00906BF2" w14:paraId="470CE60C" w14:textId="77777777" w:rsidTr="0063522E">
        <w:tc>
          <w:tcPr>
            <w:tcW w:w="1696" w:type="dxa"/>
            <w:vMerge/>
          </w:tcPr>
          <w:p w14:paraId="6995FC31" w14:textId="77777777" w:rsidR="00BB2C4F" w:rsidRPr="00906BF2" w:rsidRDefault="00BB2C4F" w:rsidP="00BF2616"/>
        </w:tc>
        <w:tc>
          <w:tcPr>
            <w:tcW w:w="1985" w:type="dxa"/>
            <w:vMerge/>
          </w:tcPr>
          <w:p w14:paraId="39F8C0CA" w14:textId="77777777" w:rsidR="00BB2C4F" w:rsidRPr="00906BF2" w:rsidRDefault="00BB2C4F" w:rsidP="00BF2616"/>
        </w:tc>
        <w:tc>
          <w:tcPr>
            <w:tcW w:w="6061" w:type="dxa"/>
          </w:tcPr>
          <w:p w14:paraId="1708C8D2" w14:textId="77777777" w:rsidR="00BB2C4F" w:rsidRPr="00906BF2" w:rsidRDefault="00BB2C4F" w:rsidP="00BF2616">
            <w:r w:rsidRPr="00906BF2">
              <w:rPr>
                <w:rFonts w:hint="eastAsia"/>
              </w:rPr>
              <w:t>授权有效期管理</w:t>
            </w:r>
          </w:p>
        </w:tc>
      </w:tr>
      <w:tr w:rsidR="00906BF2" w:rsidRPr="00906BF2" w14:paraId="56CE53BF" w14:textId="77777777" w:rsidTr="0063522E">
        <w:tc>
          <w:tcPr>
            <w:tcW w:w="1696" w:type="dxa"/>
            <w:vMerge/>
          </w:tcPr>
          <w:p w14:paraId="54E23852" w14:textId="77777777" w:rsidR="00BB2C4F" w:rsidRPr="00906BF2" w:rsidRDefault="00BB2C4F" w:rsidP="00BF2616"/>
        </w:tc>
        <w:tc>
          <w:tcPr>
            <w:tcW w:w="1985" w:type="dxa"/>
            <w:vMerge/>
          </w:tcPr>
          <w:p w14:paraId="05977317" w14:textId="77777777" w:rsidR="00BB2C4F" w:rsidRPr="00906BF2" w:rsidRDefault="00BB2C4F" w:rsidP="00BF2616"/>
        </w:tc>
        <w:tc>
          <w:tcPr>
            <w:tcW w:w="6061" w:type="dxa"/>
          </w:tcPr>
          <w:p w14:paraId="1E26EFE8" w14:textId="77777777" w:rsidR="00BB2C4F" w:rsidRPr="00906BF2" w:rsidRDefault="00BB2C4F" w:rsidP="00BF2616">
            <w:r w:rsidRPr="00906BF2">
              <w:rPr>
                <w:rFonts w:hint="eastAsia"/>
              </w:rPr>
              <w:t>通知</w:t>
            </w:r>
            <w:r w:rsidRPr="00906BF2">
              <w:rPr>
                <w:rFonts w:hint="eastAsia"/>
              </w:rPr>
              <w:t>ADAS</w:t>
            </w:r>
            <w:r w:rsidRPr="00906BF2">
              <w:rPr>
                <w:rFonts w:hint="eastAsia"/>
              </w:rPr>
              <w:t>模块授权状态</w:t>
            </w:r>
          </w:p>
        </w:tc>
      </w:tr>
      <w:tr w:rsidR="00906BF2" w:rsidRPr="00906BF2" w14:paraId="0378595D" w14:textId="77777777" w:rsidTr="0063522E">
        <w:tc>
          <w:tcPr>
            <w:tcW w:w="1696" w:type="dxa"/>
            <w:vMerge w:val="restart"/>
          </w:tcPr>
          <w:p w14:paraId="446FB6A1" w14:textId="77777777" w:rsidR="001F0D55" w:rsidRPr="00906BF2" w:rsidRDefault="001F0D55" w:rsidP="00BF2616">
            <w:r w:rsidRPr="00906BF2">
              <w:rPr>
                <w:rFonts w:hint="eastAsia"/>
              </w:rPr>
              <w:t>⑵</w:t>
            </w:r>
            <w:r w:rsidRPr="00906BF2">
              <w:rPr>
                <w:rFonts w:hint="eastAsia"/>
              </w:rPr>
              <w:t xml:space="preserve"> </w:t>
            </w:r>
            <w:r w:rsidRPr="00906BF2">
              <w:rPr>
                <w:rFonts w:hint="eastAsia"/>
              </w:rPr>
              <w:t>协议管理系统</w:t>
            </w:r>
            <w:r w:rsidRPr="00906BF2">
              <w:rPr>
                <w:rFonts w:hint="eastAsia"/>
              </w:rPr>
              <w:t>TCPS</w:t>
            </w:r>
          </w:p>
        </w:tc>
        <w:tc>
          <w:tcPr>
            <w:tcW w:w="1985" w:type="dxa"/>
            <w:vMerge w:val="restart"/>
          </w:tcPr>
          <w:p w14:paraId="0CBE1C14" w14:textId="77777777" w:rsidR="001F0D55" w:rsidRPr="00906BF2" w:rsidRDefault="001F0D55" w:rsidP="00BF2616">
            <w:r w:rsidRPr="00906BF2">
              <w:rPr>
                <w:rFonts w:hint="eastAsia"/>
              </w:rPr>
              <w:t>数据安全大协议</w:t>
            </w:r>
          </w:p>
        </w:tc>
        <w:tc>
          <w:tcPr>
            <w:tcW w:w="6061" w:type="dxa"/>
          </w:tcPr>
          <w:p w14:paraId="7447D9B8" w14:textId="77777777" w:rsidR="001F0D55" w:rsidRPr="00906BF2" w:rsidRDefault="001F0D55" w:rsidP="00BF2616">
            <w:r w:rsidRPr="00906BF2">
              <w:rPr>
                <w:rFonts w:hint="eastAsia"/>
              </w:rPr>
              <w:t>提供最新版本的数据安全大协议</w:t>
            </w:r>
          </w:p>
        </w:tc>
      </w:tr>
      <w:tr w:rsidR="00906BF2" w:rsidRPr="00906BF2" w14:paraId="7F25805F" w14:textId="77777777" w:rsidTr="0063522E">
        <w:tc>
          <w:tcPr>
            <w:tcW w:w="1696" w:type="dxa"/>
            <w:vMerge/>
          </w:tcPr>
          <w:p w14:paraId="3B08FF74" w14:textId="77777777" w:rsidR="001F0D55" w:rsidRPr="00906BF2" w:rsidRDefault="001F0D55" w:rsidP="00BF2616">
            <w:pPr>
              <w:rPr>
                <w:rFonts w:ascii="微软雅黑" w:eastAsia="微软雅黑" w:hAnsi="微软雅黑"/>
              </w:rPr>
            </w:pPr>
          </w:p>
        </w:tc>
        <w:tc>
          <w:tcPr>
            <w:tcW w:w="1985" w:type="dxa"/>
            <w:vMerge/>
          </w:tcPr>
          <w:p w14:paraId="633CE798" w14:textId="77777777" w:rsidR="001F0D55" w:rsidRPr="00906BF2" w:rsidRDefault="001F0D55" w:rsidP="00BF2616"/>
        </w:tc>
        <w:tc>
          <w:tcPr>
            <w:tcW w:w="6061" w:type="dxa"/>
          </w:tcPr>
          <w:p w14:paraId="328DA5FC" w14:textId="77777777" w:rsidR="001F0D55" w:rsidRPr="00906BF2" w:rsidRDefault="001F0D55" w:rsidP="00BC3178">
            <w:r w:rsidRPr="00906BF2">
              <w:rPr>
                <w:rFonts w:hint="eastAsia"/>
              </w:rPr>
              <w:t>反馈用户接受的数据安全大协议版本有效性</w:t>
            </w:r>
          </w:p>
        </w:tc>
      </w:tr>
      <w:tr w:rsidR="00906BF2" w:rsidRPr="00906BF2" w14:paraId="3295025C" w14:textId="77777777" w:rsidTr="0063522E">
        <w:tc>
          <w:tcPr>
            <w:tcW w:w="1696" w:type="dxa"/>
            <w:vMerge w:val="restart"/>
          </w:tcPr>
          <w:p w14:paraId="5CBAB5D2" w14:textId="77777777" w:rsidR="0082609A" w:rsidRPr="00906BF2" w:rsidRDefault="0082609A" w:rsidP="00BF2616">
            <w:r w:rsidRPr="00906BF2">
              <w:rPr>
                <w:rFonts w:hint="eastAsia"/>
              </w:rPr>
              <w:t>*</w:t>
            </w:r>
            <w:r w:rsidRPr="00906BF2">
              <w:rPr>
                <w:rFonts w:hint="eastAsia"/>
              </w:rPr>
              <w:t>⑶</w:t>
            </w:r>
            <w:r w:rsidRPr="00906BF2">
              <w:t xml:space="preserve"> </w:t>
            </w:r>
            <w:r w:rsidRPr="00906BF2">
              <w:rPr>
                <w:rFonts w:hint="eastAsia"/>
              </w:rPr>
              <w:t>SGM</w:t>
            </w:r>
            <w:r w:rsidRPr="00906BF2">
              <w:t xml:space="preserve"> </w:t>
            </w:r>
            <w:r w:rsidRPr="00906BF2">
              <w:rPr>
                <w:rFonts w:hint="eastAsia"/>
              </w:rPr>
              <w:t>App</w:t>
            </w:r>
          </w:p>
          <w:p w14:paraId="01DE1621" w14:textId="77777777" w:rsidR="0082609A" w:rsidRPr="00906BF2" w:rsidRDefault="0082609A" w:rsidP="00BF2616">
            <w:pPr>
              <w:rPr>
                <w:rFonts w:ascii="微软雅黑" w:eastAsia="微软雅黑" w:hAnsi="微软雅黑"/>
              </w:rPr>
            </w:pPr>
          </w:p>
        </w:tc>
        <w:tc>
          <w:tcPr>
            <w:tcW w:w="1985" w:type="dxa"/>
          </w:tcPr>
          <w:p w14:paraId="4003A57D" w14:textId="77777777" w:rsidR="0082609A" w:rsidRPr="00906BF2" w:rsidRDefault="0082609A" w:rsidP="00BF2616">
            <w:r w:rsidRPr="00906BF2">
              <w:rPr>
                <w:rFonts w:hint="eastAsia"/>
              </w:rPr>
              <w:t>数据安全大协议</w:t>
            </w:r>
          </w:p>
        </w:tc>
        <w:tc>
          <w:tcPr>
            <w:tcW w:w="6061" w:type="dxa"/>
          </w:tcPr>
          <w:p w14:paraId="66F07A69" w14:textId="77777777" w:rsidR="0082609A" w:rsidRPr="00906BF2" w:rsidRDefault="0082609A" w:rsidP="00646816">
            <w:r w:rsidRPr="00906BF2">
              <w:rPr>
                <w:rFonts w:hint="eastAsia"/>
              </w:rPr>
              <w:t>从</w:t>
            </w:r>
            <w:r w:rsidRPr="00906BF2">
              <w:rPr>
                <w:rFonts w:hint="eastAsia"/>
              </w:rPr>
              <w:t>setting</w:t>
            </w:r>
            <w:r w:rsidRPr="00906BF2">
              <w:rPr>
                <w:rFonts w:hint="eastAsia"/>
              </w:rPr>
              <w:t>查询</w:t>
            </w:r>
            <w:r w:rsidRPr="00906BF2">
              <w:rPr>
                <w:rFonts w:hint="eastAsia"/>
              </w:rPr>
              <w:t>SGM</w:t>
            </w:r>
            <w:r w:rsidRPr="00906BF2">
              <w:rPr>
                <w:rFonts w:hint="eastAsia"/>
              </w:rPr>
              <w:t>协议条款授权状态，并实现其隐私功能</w:t>
            </w:r>
          </w:p>
        </w:tc>
      </w:tr>
      <w:tr w:rsidR="00906BF2" w:rsidRPr="00906BF2" w14:paraId="0FE43952" w14:textId="77777777" w:rsidTr="0063522E">
        <w:tc>
          <w:tcPr>
            <w:tcW w:w="1696" w:type="dxa"/>
            <w:vMerge/>
          </w:tcPr>
          <w:p w14:paraId="198852B3" w14:textId="77777777" w:rsidR="0082609A" w:rsidRPr="00906BF2" w:rsidRDefault="0082609A" w:rsidP="00BF2616">
            <w:pPr>
              <w:rPr>
                <w:rFonts w:ascii="微软雅黑" w:eastAsia="微软雅黑" w:hAnsi="微软雅黑"/>
              </w:rPr>
            </w:pPr>
          </w:p>
        </w:tc>
        <w:tc>
          <w:tcPr>
            <w:tcW w:w="1985" w:type="dxa"/>
          </w:tcPr>
          <w:p w14:paraId="1DD95740" w14:textId="77777777" w:rsidR="0082609A" w:rsidRPr="00906BF2" w:rsidRDefault="0082609A" w:rsidP="00BF2616">
            <w:r w:rsidRPr="00906BF2">
              <w:rPr>
                <w:rFonts w:hint="eastAsia"/>
              </w:rPr>
              <w:t>敏感信息</w:t>
            </w:r>
          </w:p>
        </w:tc>
        <w:tc>
          <w:tcPr>
            <w:tcW w:w="6061" w:type="dxa"/>
          </w:tcPr>
          <w:p w14:paraId="35F4EAE6" w14:textId="77777777" w:rsidR="0082609A" w:rsidRPr="00906BF2" w:rsidRDefault="0082609A" w:rsidP="00BF2616">
            <w:r w:rsidRPr="00906BF2">
              <w:rPr>
                <w:rFonts w:hint="eastAsia"/>
              </w:rPr>
              <w:t>从</w:t>
            </w:r>
            <w:r w:rsidRPr="00906BF2">
              <w:rPr>
                <w:rFonts w:hint="eastAsia"/>
              </w:rPr>
              <w:t>setting</w:t>
            </w:r>
            <w:r w:rsidRPr="00906BF2">
              <w:rPr>
                <w:rFonts w:hint="eastAsia"/>
              </w:rPr>
              <w:t>查询敏感信息授权状态，并实现其隐私功能</w:t>
            </w:r>
          </w:p>
        </w:tc>
      </w:tr>
      <w:tr w:rsidR="00906BF2" w:rsidRPr="00906BF2" w14:paraId="0BC542BF" w14:textId="77777777" w:rsidTr="0063522E">
        <w:tc>
          <w:tcPr>
            <w:tcW w:w="1696" w:type="dxa"/>
            <w:vMerge w:val="restart"/>
          </w:tcPr>
          <w:p w14:paraId="4177C85E" w14:textId="77777777" w:rsidR="0082609A" w:rsidRPr="00906BF2" w:rsidRDefault="0082609A" w:rsidP="00BF2616">
            <w:pPr>
              <w:rPr>
                <w:rFonts w:ascii="微软雅黑" w:eastAsia="微软雅黑" w:hAnsi="微软雅黑"/>
              </w:rPr>
            </w:pPr>
            <w:r w:rsidRPr="00906BF2">
              <w:rPr>
                <w:rFonts w:hint="eastAsia"/>
              </w:rPr>
              <w:t>*</w:t>
            </w:r>
            <w:r w:rsidRPr="00906BF2">
              <w:rPr>
                <w:rFonts w:hint="eastAsia"/>
              </w:rPr>
              <w:t>⑷</w:t>
            </w:r>
            <w:r w:rsidRPr="00906BF2">
              <w:rPr>
                <w:rFonts w:hint="eastAsia"/>
              </w:rPr>
              <w:t xml:space="preserve"> </w:t>
            </w:r>
            <w:r w:rsidRPr="00906BF2">
              <w:rPr>
                <w:rFonts w:hint="eastAsia"/>
              </w:rPr>
              <w:t>合作方</w:t>
            </w:r>
            <w:r w:rsidRPr="00906BF2">
              <w:rPr>
                <w:rFonts w:hint="eastAsia"/>
              </w:rPr>
              <w:t>App</w:t>
            </w:r>
          </w:p>
        </w:tc>
        <w:tc>
          <w:tcPr>
            <w:tcW w:w="1985" w:type="dxa"/>
            <w:vMerge w:val="restart"/>
          </w:tcPr>
          <w:p w14:paraId="2B4EA63A" w14:textId="77777777" w:rsidR="0082609A" w:rsidRPr="00906BF2" w:rsidRDefault="0082609A" w:rsidP="00BF2616">
            <w:r w:rsidRPr="00906BF2">
              <w:rPr>
                <w:rFonts w:hint="eastAsia"/>
              </w:rPr>
              <w:t>数据安全大协议</w:t>
            </w:r>
          </w:p>
        </w:tc>
        <w:tc>
          <w:tcPr>
            <w:tcW w:w="6061" w:type="dxa"/>
          </w:tcPr>
          <w:p w14:paraId="034BBE04" w14:textId="77777777" w:rsidR="0082609A" w:rsidRPr="00906BF2" w:rsidRDefault="0082609A" w:rsidP="00BF2616">
            <w:r w:rsidRPr="00906BF2">
              <w:rPr>
                <w:rFonts w:hint="eastAsia"/>
              </w:rPr>
              <w:t>从</w:t>
            </w:r>
            <w:r w:rsidRPr="00906BF2">
              <w:rPr>
                <w:rFonts w:hint="eastAsia"/>
              </w:rPr>
              <w:t>setting</w:t>
            </w:r>
            <w:r w:rsidRPr="00906BF2">
              <w:rPr>
                <w:rFonts w:hint="eastAsia"/>
              </w:rPr>
              <w:t>查询</w:t>
            </w:r>
            <w:r w:rsidRPr="00906BF2">
              <w:rPr>
                <w:rFonts w:hint="eastAsia"/>
              </w:rPr>
              <w:t>SGM</w:t>
            </w:r>
            <w:r w:rsidRPr="00906BF2">
              <w:rPr>
                <w:rFonts w:hint="eastAsia"/>
              </w:rPr>
              <w:t>协议条款授权状态，并实现其隐私功能</w:t>
            </w:r>
          </w:p>
        </w:tc>
      </w:tr>
      <w:tr w:rsidR="00906BF2" w:rsidRPr="00906BF2" w14:paraId="5E7D9871" w14:textId="77777777" w:rsidTr="0063522E">
        <w:tc>
          <w:tcPr>
            <w:tcW w:w="1696" w:type="dxa"/>
            <w:vMerge/>
          </w:tcPr>
          <w:p w14:paraId="299E6212" w14:textId="77777777" w:rsidR="0082609A" w:rsidRPr="00906BF2" w:rsidRDefault="0082609A" w:rsidP="00646816">
            <w:pPr>
              <w:rPr>
                <w:rFonts w:ascii="微软雅黑" w:eastAsia="微软雅黑" w:hAnsi="微软雅黑"/>
              </w:rPr>
            </w:pPr>
          </w:p>
        </w:tc>
        <w:tc>
          <w:tcPr>
            <w:tcW w:w="1985" w:type="dxa"/>
            <w:vMerge/>
          </w:tcPr>
          <w:p w14:paraId="3C251E5A" w14:textId="77777777" w:rsidR="0082609A" w:rsidRPr="00906BF2" w:rsidRDefault="0082609A" w:rsidP="00646816"/>
        </w:tc>
        <w:tc>
          <w:tcPr>
            <w:tcW w:w="6061" w:type="dxa"/>
          </w:tcPr>
          <w:p w14:paraId="770A3AC5" w14:textId="77777777" w:rsidR="0082609A" w:rsidRPr="00906BF2" w:rsidRDefault="0082609A" w:rsidP="00646816">
            <w:r w:rsidRPr="00906BF2">
              <w:rPr>
                <w:rFonts w:hint="eastAsia"/>
              </w:rPr>
              <w:t>合作方协议条款的授权状态存储</w:t>
            </w:r>
          </w:p>
        </w:tc>
      </w:tr>
      <w:tr w:rsidR="00906BF2" w:rsidRPr="00906BF2" w14:paraId="5BB50BD9" w14:textId="77777777" w:rsidTr="0063522E">
        <w:tc>
          <w:tcPr>
            <w:tcW w:w="1696" w:type="dxa"/>
            <w:vMerge/>
          </w:tcPr>
          <w:p w14:paraId="134E1114" w14:textId="77777777" w:rsidR="0082609A" w:rsidRPr="00906BF2" w:rsidRDefault="0082609A" w:rsidP="00646816">
            <w:pPr>
              <w:rPr>
                <w:rFonts w:ascii="微软雅黑" w:eastAsia="微软雅黑" w:hAnsi="微软雅黑"/>
              </w:rPr>
            </w:pPr>
          </w:p>
        </w:tc>
        <w:tc>
          <w:tcPr>
            <w:tcW w:w="1985" w:type="dxa"/>
            <w:vMerge/>
          </w:tcPr>
          <w:p w14:paraId="34F1E091" w14:textId="77777777" w:rsidR="0082609A" w:rsidRPr="00906BF2" w:rsidRDefault="0082609A" w:rsidP="00646816"/>
        </w:tc>
        <w:tc>
          <w:tcPr>
            <w:tcW w:w="6061" w:type="dxa"/>
          </w:tcPr>
          <w:p w14:paraId="3E40EC46" w14:textId="77777777" w:rsidR="0082609A" w:rsidRPr="00906BF2" w:rsidRDefault="0082609A" w:rsidP="00646816">
            <w:r w:rsidRPr="00906BF2">
              <w:rPr>
                <w:rFonts w:hint="eastAsia"/>
              </w:rPr>
              <w:t>合作方协议条款的有效期管理</w:t>
            </w:r>
          </w:p>
        </w:tc>
      </w:tr>
      <w:tr w:rsidR="00906BF2" w:rsidRPr="00906BF2" w14:paraId="4CD68380" w14:textId="77777777" w:rsidTr="0063522E">
        <w:tc>
          <w:tcPr>
            <w:tcW w:w="1696" w:type="dxa"/>
            <w:vMerge/>
          </w:tcPr>
          <w:p w14:paraId="4B947C8B" w14:textId="77777777" w:rsidR="0082609A" w:rsidRPr="00906BF2" w:rsidRDefault="0082609A" w:rsidP="00646816">
            <w:pPr>
              <w:rPr>
                <w:rFonts w:ascii="微软雅黑" w:eastAsia="微软雅黑" w:hAnsi="微软雅黑"/>
              </w:rPr>
            </w:pPr>
          </w:p>
        </w:tc>
        <w:tc>
          <w:tcPr>
            <w:tcW w:w="1985" w:type="dxa"/>
            <w:vMerge/>
          </w:tcPr>
          <w:p w14:paraId="1A7AABE0" w14:textId="77777777" w:rsidR="0082609A" w:rsidRPr="00906BF2" w:rsidRDefault="0082609A" w:rsidP="00646816"/>
        </w:tc>
        <w:tc>
          <w:tcPr>
            <w:tcW w:w="6061" w:type="dxa"/>
          </w:tcPr>
          <w:p w14:paraId="6F207FDF" w14:textId="77777777" w:rsidR="0082609A" w:rsidRPr="00906BF2" w:rsidRDefault="0082609A" w:rsidP="00646816">
            <w:r w:rsidRPr="00906BF2">
              <w:rPr>
                <w:rFonts w:hint="eastAsia"/>
              </w:rPr>
              <w:t>提供合作方协议的授权状态到</w:t>
            </w:r>
            <w:r w:rsidRPr="00906BF2">
              <w:rPr>
                <w:rFonts w:hint="eastAsia"/>
              </w:rPr>
              <w:t>setting</w:t>
            </w:r>
          </w:p>
        </w:tc>
      </w:tr>
      <w:tr w:rsidR="00906BF2" w:rsidRPr="00906BF2" w14:paraId="053E3CD6" w14:textId="77777777" w:rsidTr="0063522E">
        <w:tc>
          <w:tcPr>
            <w:tcW w:w="1696" w:type="dxa"/>
            <w:vMerge/>
          </w:tcPr>
          <w:p w14:paraId="5C7F9825" w14:textId="77777777" w:rsidR="0082609A" w:rsidRPr="00906BF2" w:rsidRDefault="0082609A" w:rsidP="00646816">
            <w:pPr>
              <w:rPr>
                <w:rFonts w:ascii="微软雅黑" w:eastAsia="微软雅黑" w:hAnsi="微软雅黑"/>
              </w:rPr>
            </w:pPr>
          </w:p>
        </w:tc>
        <w:tc>
          <w:tcPr>
            <w:tcW w:w="1985" w:type="dxa"/>
          </w:tcPr>
          <w:p w14:paraId="25FCAAB2" w14:textId="77777777" w:rsidR="0082609A" w:rsidRPr="00906BF2" w:rsidRDefault="0082609A" w:rsidP="00646816">
            <w:r w:rsidRPr="00906BF2">
              <w:rPr>
                <w:rFonts w:hint="eastAsia"/>
              </w:rPr>
              <w:t>敏感信息</w:t>
            </w:r>
          </w:p>
        </w:tc>
        <w:tc>
          <w:tcPr>
            <w:tcW w:w="6061" w:type="dxa"/>
          </w:tcPr>
          <w:p w14:paraId="692D2DAD" w14:textId="77777777" w:rsidR="0082609A" w:rsidRPr="00906BF2" w:rsidRDefault="0082609A" w:rsidP="00646816">
            <w:r w:rsidRPr="00906BF2">
              <w:rPr>
                <w:rFonts w:hint="eastAsia"/>
              </w:rPr>
              <w:t>从</w:t>
            </w:r>
            <w:r w:rsidRPr="00906BF2">
              <w:rPr>
                <w:rFonts w:hint="eastAsia"/>
              </w:rPr>
              <w:t>setting</w:t>
            </w:r>
            <w:r w:rsidRPr="00906BF2">
              <w:rPr>
                <w:rFonts w:hint="eastAsia"/>
              </w:rPr>
              <w:t>查询敏感信息授权状态，并实现其隐私功能</w:t>
            </w:r>
          </w:p>
        </w:tc>
      </w:tr>
      <w:tr w:rsidR="00906BF2" w:rsidRPr="00906BF2" w14:paraId="47334000" w14:textId="77777777" w:rsidTr="0063522E">
        <w:tc>
          <w:tcPr>
            <w:tcW w:w="1696" w:type="dxa"/>
            <w:vMerge w:val="restart"/>
          </w:tcPr>
          <w:p w14:paraId="3FB0A24D" w14:textId="77777777" w:rsidR="0082609A" w:rsidRPr="00906BF2" w:rsidRDefault="0082609A" w:rsidP="0082609A">
            <w:pPr>
              <w:rPr>
                <w:rFonts w:ascii="微软雅黑" w:eastAsia="微软雅黑" w:hAnsi="微软雅黑"/>
              </w:rPr>
            </w:pPr>
            <w:r w:rsidRPr="00906BF2">
              <w:rPr>
                <w:rFonts w:hint="eastAsia"/>
              </w:rPr>
              <w:t>*</w:t>
            </w:r>
            <w:r w:rsidRPr="00906BF2">
              <w:rPr>
                <w:rFonts w:hint="eastAsia"/>
              </w:rPr>
              <w:t>⑸</w:t>
            </w:r>
            <w:r w:rsidRPr="00906BF2">
              <w:t xml:space="preserve"> </w:t>
            </w:r>
            <w:r w:rsidRPr="00906BF2">
              <w:rPr>
                <w:rFonts w:hint="eastAsia"/>
              </w:rPr>
              <w:t>三方</w:t>
            </w:r>
            <w:r w:rsidRPr="00906BF2">
              <w:rPr>
                <w:rFonts w:hint="eastAsia"/>
              </w:rPr>
              <w:t>App</w:t>
            </w:r>
          </w:p>
        </w:tc>
        <w:tc>
          <w:tcPr>
            <w:tcW w:w="1985" w:type="dxa"/>
          </w:tcPr>
          <w:p w14:paraId="764F4587" w14:textId="77777777" w:rsidR="0082609A" w:rsidRPr="00906BF2" w:rsidRDefault="0082609A" w:rsidP="0082609A">
            <w:r w:rsidRPr="00906BF2">
              <w:rPr>
                <w:rFonts w:hint="eastAsia"/>
              </w:rPr>
              <w:t>数据安全大协议</w:t>
            </w:r>
          </w:p>
        </w:tc>
        <w:tc>
          <w:tcPr>
            <w:tcW w:w="6061" w:type="dxa"/>
          </w:tcPr>
          <w:p w14:paraId="5A2B38EA" w14:textId="77777777" w:rsidR="0082609A" w:rsidRPr="00906BF2" w:rsidRDefault="0082609A" w:rsidP="0082609A">
            <w:r w:rsidRPr="00906BF2">
              <w:rPr>
                <w:rFonts w:hint="eastAsia"/>
              </w:rPr>
              <w:t>从</w:t>
            </w:r>
            <w:r w:rsidRPr="00906BF2">
              <w:rPr>
                <w:rFonts w:hint="eastAsia"/>
              </w:rPr>
              <w:t>setting</w:t>
            </w:r>
            <w:r w:rsidRPr="00906BF2">
              <w:rPr>
                <w:rFonts w:hint="eastAsia"/>
              </w:rPr>
              <w:t>查询</w:t>
            </w:r>
            <w:r w:rsidRPr="00906BF2">
              <w:rPr>
                <w:rFonts w:hint="eastAsia"/>
              </w:rPr>
              <w:t>SGM</w:t>
            </w:r>
            <w:r w:rsidRPr="00906BF2">
              <w:rPr>
                <w:rFonts w:hint="eastAsia"/>
              </w:rPr>
              <w:t>协议条款授权状态，并实现其隐私功能</w:t>
            </w:r>
          </w:p>
        </w:tc>
      </w:tr>
      <w:tr w:rsidR="00906BF2" w:rsidRPr="00906BF2" w14:paraId="04D338D7" w14:textId="77777777" w:rsidTr="0063522E">
        <w:tc>
          <w:tcPr>
            <w:tcW w:w="1696" w:type="dxa"/>
            <w:vMerge/>
          </w:tcPr>
          <w:p w14:paraId="142B156C" w14:textId="77777777" w:rsidR="0082609A" w:rsidRPr="00906BF2" w:rsidRDefault="0082609A" w:rsidP="0082609A">
            <w:pPr>
              <w:rPr>
                <w:rFonts w:ascii="微软雅黑" w:eastAsia="微软雅黑" w:hAnsi="微软雅黑"/>
              </w:rPr>
            </w:pPr>
          </w:p>
        </w:tc>
        <w:tc>
          <w:tcPr>
            <w:tcW w:w="1985" w:type="dxa"/>
          </w:tcPr>
          <w:p w14:paraId="53E18668" w14:textId="77777777" w:rsidR="0082609A" w:rsidRPr="00906BF2" w:rsidRDefault="0082609A" w:rsidP="0082609A">
            <w:r w:rsidRPr="00906BF2">
              <w:rPr>
                <w:rFonts w:hint="eastAsia"/>
              </w:rPr>
              <w:t>三方应用内协议</w:t>
            </w:r>
          </w:p>
        </w:tc>
        <w:tc>
          <w:tcPr>
            <w:tcW w:w="6061" w:type="dxa"/>
          </w:tcPr>
          <w:p w14:paraId="0DEE2A23" w14:textId="77777777" w:rsidR="0082609A" w:rsidRPr="00906BF2" w:rsidRDefault="0082609A" w:rsidP="0082609A">
            <w:r w:rsidRPr="00906BF2">
              <w:rPr>
                <w:rFonts w:hint="eastAsia"/>
              </w:rPr>
              <w:t>三方应用内协议条款的授权状态存储</w:t>
            </w:r>
          </w:p>
        </w:tc>
      </w:tr>
      <w:tr w:rsidR="00906BF2" w:rsidRPr="00906BF2" w14:paraId="5C55CA94" w14:textId="77777777" w:rsidTr="0063522E">
        <w:tc>
          <w:tcPr>
            <w:tcW w:w="1696" w:type="dxa"/>
            <w:vMerge/>
          </w:tcPr>
          <w:p w14:paraId="36384575" w14:textId="77777777" w:rsidR="0082609A" w:rsidRPr="00906BF2" w:rsidRDefault="0082609A" w:rsidP="0082609A">
            <w:pPr>
              <w:rPr>
                <w:rFonts w:ascii="微软雅黑" w:eastAsia="微软雅黑" w:hAnsi="微软雅黑"/>
              </w:rPr>
            </w:pPr>
          </w:p>
        </w:tc>
        <w:tc>
          <w:tcPr>
            <w:tcW w:w="1985" w:type="dxa"/>
          </w:tcPr>
          <w:p w14:paraId="27CD5992" w14:textId="77777777" w:rsidR="0082609A" w:rsidRPr="00906BF2" w:rsidRDefault="0082609A" w:rsidP="0082609A"/>
        </w:tc>
        <w:tc>
          <w:tcPr>
            <w:tcW w:w="6061" w:type="dxa"/>
          </w:tcPr>
          <w:p w14:paraId="0BF1F522" w14:textId="77777777" w:rsidR="0082609A" w:rsidRPr="00906BF2" w:rsidRDefault="0082609A" w:rsidP="0082609A">
            <w:r w:rsidRPr="00906BF2">
              <w:rPr>
                <w:rFonts w:hint="eastAsia"/>
              </w:rPr>
              <w:t>三方应用内协议条款的有效期管理</w:t>
            </w:r>
          </w:p>
        </w:tc>
      </w:tr>
      <w:tr w:rsidR="00906BF2" w:rsidRPr="00906BF2" w14:paraId="257096B5" w14:textId="77777777" w:rsidTr="0063522E">
        <w:tc>
          <w:tcPr>
            <w:tcW w:w="1696" w:type="dxa"/>
            <w:vMerge/>
          </w:tcPr>
          <w:p w14:paraId="62497691" w14:textId="77777777" w:rsidR="0082609A" w:rsidRPr="00906BF2" w:rsidRDefault="0082609A" w:rsidP="0082609A">
            <w:pPr>
              <w:rPr>
                <w:rFonts w:ascii="微软雅黑" w:eastAsia="微软雅黑" w:hAnsi="微软雅黑"/>
              </w:rPr>
            </w:pPr>
          </w:p>
        </w:tc>
        <w:tc>
          <w:tcPr>
            <w:tcW w:w="1985" w:type="dxa"/>
          </w:tcPr>
          <w:p w14:paraId="37567A9C" w14:textId="77777777" w:rsidR="0082609A" w:rsidRPr="00906BF2" w:rsidRDefault="0082609A" w:rsidP="0082609A">
            <w:r w:rsidRPr="00906BF2">
              <w:rPr>
                <w:rFonts w:hint="eastAsia"/>
              </w:rPr>
              <w:t>敏感信息</w:t>
            </w:r>
          </w:p>
        </w:tc>
        <w:tc>
          <w:tcPr>
            <w:tcW w:w="6061" w:type="dxa"/>
          </w:tcPr>
          <w:p w14:paraId="0BAA75A9" w14:textId="77777777" w:rsidR="0082609A" w:rsidRPr="00906BF2" w:rsidRDefault="0082609A" w:rsidP="0082609A">
            <w:r w:rsidRPr="00906BF2">
              <w:rPr>
                <w:rFonts w:hint="eastAsia"/>
              </w:rPr>
              <w:t>从</w:t>
            </w:r>
            <w:r w:rsidRPr="00906BF2">
              <w:rPr>
                <w:rFonts w:hint="eastAsia"/>
              </w:rPr>
              <w:t>setting</w:t>
            </w:r>
            <w:r w:rsidRPr="00906BF2">
              <w:rPr>
                <w:rFonts w:hint="eastAsia"/>
              </w:rPr>
              <w:t>查询敏感信息授权状态，并实现其隐私功能</w:t>
            </w:r>
          </w:p>
        </w:tc>
      </w:tr>
      <w:tr w:rsidR="00906BF2" w:rsidRPr="00906BF2" w14:paraId="6BA767B0" w14:textId="77777777" w:rsidTr="0063522E">
        <w:tc>
          <w:tcPr>
            <w:tcW w:w="1696" w:type="dxa"/>
            <w:vMerge w:val="restart"/>
          </w:tcPr>
          <w:p w14:paraId="6B526E13" w14:textId="77777777" w:rsidR="00723DAD" w:rsidRPr="00906BF2" w:rsidRDefault="00723DAD" w:rsidP="0082609A">
            <w:r w:rsidRPr="00906BF2">
              <w:rPr>
                <w:rFonts w:hint="eastAsia"/>
              </w:rPr>
              <w:t>⑹</w:t>
            </w:r>
            <w:r w:rsidRPr="00906BF2">
              <w:rPr>
                <w:rFonts w:hint="eastAsia"/>
              </w:rPr>
              <w:t xml:space="preserve"> System</w:t>
            </w:r>
            <w:r w:rsidRPr="00906BF2">
              <w:t xml:space="preserve"> </w:t>
            </w:r>
            <w:r w:rsidRPr="00906BF2">
              <w:rPr>
                <w:rFonts w:hint="eastAsia"/>
              </w:rPr>
              <w:t>UI</w:t>
            </w:r>
          </w:p>
        </w:tc>
        <w:tc>
          <w:tcPr>
            <w:tcW w:w="1985" w:type="dxa"/>
            <w:vMerge w:val="restart"/>
          </w:tcPr>
          <w:p w14:paraId="5455C450" w14:textId="77777777" w:rsidR="00723DAD" w:rsidRPr="00906BF2" w:rsidRDefault="00723DAD" w:rsidP="0082609A">
            <w:r w:rsidRPr="00906BF2">
              <w:rPr>
                <w:rFonts w:hint="eastAsia"/>
              </w:rPr>
              <w:t>敏感信息持续收集过程显示</w:t>
            </w:r>
          </w:p>
        </w:tc>
        <w:tc>
          <w:tcPr>
            <w:tcW w:w="6061" w:type="dxa"/>
          </w:tcPr>
          <w:p w14:paraId="7959232D" w14:textId="77777777" w:rsidR="00723DAD" w:rsidRPr="00906BF2" w:rsidRDefault="00723DAD" w:rsidP="0082609A">
            <w:r w:rsidRPr="00906BF2">
              <w:rPr>
                <w:rFonts w:hint="eastAsia"/>
              </w:rPr>
              <w:t>图标显示</w:t>
            </w:r>
          </w:p>
        </w:tc>
      </w:tr>
      <w:tr w:rsidR="00906BF2" w:rsidRPr="00906BF2" w14:paraId="3F1A68D8" w14:textId="77777777" w:rsidTr="0063522E">
        <w:tc>
          <w:tcPr>
            <w:tcW w:w="1696" w:type="dxa"/>
            <w:vMerge/>
          </w:tcPr>
          <w:p w14:paraId="1041ABF9" w14:textId="77777777" w:rsidR="00723DAD" w:rsidRPr="00906BF2" w:rsidRDefault="00723DAD" w:rsidP="0082609A"/>
        </w:tc>
        <w:tc>
          <w:tcPr>
            <w:tcW w:w="1985" w:type="dxa"/>
            <w:vMerge/>
          </w:tcPr>
          <w:p w14:paraId="426F2BA0" w14:textId="77777777" w:rsidR="00723DAD" w:rsidRPr="00906BF2" w:rsidRDefault="00723DAD" w:rsidP="0082609A"/>
        </w:tc>
        <w:tc>
          <w:tcPr>
            <w:tcW w:w="6061" w:type="dxa"/>
          </w:tcPr>
          <w:p w14:paraId="3DE96D7F" w14:textId="77777777" w:rsidR="00723DAD" w:rsidRPr="00906BF2" w:rsidRDefault="00723DAD" w:rsidP="0082609A">
            <w:r w:rsidRPr="00906BF2">
              <w:rPr>
                <w:rFonts w:hint="eastAsia"/>
              </w:rPr>
              <w:t>关联应用显示</w:t>
            </w:r>
          </w:p>
        </w:tc>
      </w:tr>
      <w:tr w:rsidR="00906BF2" w:rsidRPr="00906BF2" w14:paraId="54A4935F" w14:textId="77777777" w:rsidTr="0063522E">
        <w:tc>
          <w:tcPr>
            <w:tcW w:w="1696" w:type="dxa"/>
          </w:tcPr>
          <w:p w14:paraId="7334F9C9" w14:textId="77777777" w:rsidR="00723DAD" w:rsidRPr="00906BF2" w:rsidRDefault="00723DAD" w:rsidP="00723DAD">
            <w:r w:rsidRPr="00906BF2">
              <w:rPr>
                <w:rFonts w:hint="eastAsia"/>
              </w:rPr>
              <w:t>⑺</w:t>
            </w:r>
            <w:r w:rsidRPr="00906BF2">
              <w:rPr>
                <w:rFonts w:hint="eastAsia"/>
              </w:rPr>
              <w:t xml:space="preserve"> Framework</w:t>
            </w:r>
            <w:r w:rsidRPr="00906BF2">
              <w:rPr>
                <w:rFonts w:hint="eastAsia"/>
              </w:rPr>
              <w:t>（埋点）</w:t>
            </w:r>
          </w:p>
        </w:tc>
        <w:tc>
          <w:tcPr>
            <w:tcW w:w="1985" w:type="dxa"/>
          </w:tcPr>
          <w:p w14:paraId="525F939F" w14:textId="77777777" w:rsidR="00723DAD" w:rsidRPr="00906BF2" w:rsidRDefault="00723DAD" w:rsidP="00723DAD">
            <w:r w:rsidRPr="00906BF2">
              <w:rPr>
                <w:rFonts w:hint="eastAsia"/>
              </w:rPr>
              <w:t>数据安全大协议</w:t>
            </w:r>
          </w:p>
        </w:tc>
        <w:tc>
          <w:tcPr>
            <w:tcW w:w="6061" w:type="dxa"/>
          </w:tcPr>
          <w:p w14:paraId="37AF217D" w14:textId="77777777" w:rsidR="00723DAD" w:rsidRPr="00906BF2" w:rsidRDefault="00723DAD" w:rsidP="00723DAD">
            <w:r w:rsidRPr="00906BF2">
              <w:rPr>
                <w:rFonts w:hint="eastAsia"/>
              </w:rPr>
              <w:t>从</w:t>
            </w:r>
            <w:r w:rsidRPr="00906BF2">
              <w:rPr>
                <w:rFonts w:hint="eastAsia"/>
              </w:rPr>
              <w:t>setting</w:t>
            </w:r>
            <w:r w:rsidRPr="00906BF2">
              <w:rPr>
                <w:rFonts w:hint="eastAsia"/>
              </w:rPr>
              <w:t>查询</w:t>
            </w:r>
            <w:r w:rsidRPr="00906BF2">
              <w:rPr>
                <w:rFonts w:hint="eastAsia"/>
              </w:rPr>
              <w:t>SGM</w:t>
            </w:r>
            <w:r w:rsidRPr="00906BF2">
              <w:rPr>
                <w:rFonts w:hint="eastAsia"/>
              </w:rPr>
              <w:t>协议条款授权状态，并实现其隐私功能</w:t>
            </w:r>
          </w:p>
        </w:tc>
      </w:tr>
      <w:tr w:rsidR="00906BF2" w:rsidRPr="00906BF2" w14:paraId="3CF4137C" w14:textId="77777777" w:rsidTr="0063522E">
        <w:tc>
          <w:tcPr>
            <w:tcW w:w="1696" w:type="dxa"/>
          </w:tcPr>
          <w:p w14:paraId="48B690FB" w14:textId="77777777" w:rsidR="005B37AE" w:rsidRPr="00906BF2" w:rsidRDefault="005B37AE" w:rsidP="005B37AE">
            <w:r w:rsidRPr="00906BF2">
              <w:rPr>
                <w:rFonts w:hint="eastAsia"/>
              </w:rPr>
              <w:t>⑻</w:t>
            </w:r>
            <w:r w:rsidRPr="00906BF2">
              <w:rPr>
                <w:rFonts w:hint="eastAsia"/>
              </w:rPr>
              <w:t xml:space="preserve"> </w:t>
            </w:r>
            <w:r w:rsidRPr="00906BF2">
              <w:rPr>
                <w:rFonts w:hint="eastAsia"/>
              </w:rPr>
              <w:t>聚合</w:t>
            </w:r>
            <w:r w:rsidRPr="00906BF2">
              <w:rPr>
                <w:rFonts w:hint="eastAsia"/>
              </w:rPr>
              <w:t>App</w:t>
            </w:r>
          </w:p>
        </w:tc>
        <w:tc>
          <w:tcPr>
            <w:tcW w:w="1985" w:type="dxa"/>
          </w:tcPr>
          <w:p w14:paraId="1EE4D57C" w14:textId="77777777" w:rsidR="005B37AE" w:rsidRPr="00906BF2" w:rsidRDefault="005B37AE" w:rsidP="005B37AE">
            <w:pPr>
              <w:rPr>
                <w:strike/>
              </w:rPr>
            </w:pPr>
            <w:r w:rsidRPr="00906BF2">
              <w:rPr>
                <w:rFonts w:hint="eastAsia"/>
                <w:strike/>
              </w:rPr>
              <w:t>数据安全大协议</w:t>
            </w:r>
          </w:p>
        </w:tc>
        <w:tc>
          <w:tcPr>
            <w:tcW w:w="6061" w:type="dxa"/>
          </w:tcPr>
          <w:p w14:paraId="4BDEC9E4" w14:textId="77777777" w:rsidR="005B37AE" w:rsidRPr="00906BF2" w:rsidRDefault="005B37AE" w:rsidP="005B37AE">
            <w:pPr>
              <w:rPr>
                <w:strike/>
              </w:rPr>
            </w:pPr>
            <w:r w:rsidRPr="00906BF2">
              <w:rPr>
                <w:rFonts w:hint="eastAsia"/>
                <w:strike/>
              </w:rPr>
              <w:t>从</w:t>
            </w:r>
            <w:r w:rsidRPr="00906BF2">
              <w:rPr>
                <w:rFonts w:hint="eastAsia"/>
                <w:strike/>
              </w:rPr>
              <w:t>setting</w:t>
            </w:r>
            <w:r w:rsidRPr="00906BF2">
              <w:rPr>
                <w:rFonts w:hint="eastAsia"/>
                <w:strike/>
              </w:rPr>
              <w:t>查询</w:t>
            </w:r>
            <w:r w:rsidRPr="00906BF2">
              <w:rPr>
                <w:rFonts w:hint="eastAsia"/>
                <w:strike/>
              </w:rPr>
              <w:t>SGM</w:t>
            </w:r>
            <w:r w:rsidRPr="00906BF2">
              <w:rPr>
                <w:rFonts w:hint="eastAsia"/>
                <w:strike/>
              </w:rPr>
              <w:t>协议条款授权状态，并实现其隐私功能</w:t>
            </w:r>
          </w:p>
        </w:tc>
      </w:tr>
      <w:tr w:rsidR="00E4175C" w:rsidRPr="00906BF2" w14:paraId="0AA235A5" w14:textId="77777777" w:rsidTr="0063522E">
        <w:tc>
          <w:tcPr>
            <w:tcW w:w="1696" w:type="dxa"/>
          </w:tcPr>
          <w:p w14:paraId="7A9C45D9" w14:textId="77777777" w:rsidR="00E4175C" w:rsidRPr="00906BF2" w:rsidRDefault="005A18F8" w:rsidP="0082609A">
            <w:r w:rsidRPr="00906BF2">
              <w:rPr>
                <w:rFonts w:hint="eastAsia"/>
              </w:rPr>
              <w:t>⑼</w:t>
            </w:r>
            <w:r w:rsidRPr="00906BF2">
              <w:rPr>
                <w:rFonts w:hint="eastAsia"/>
              </w:rPr>
              <w:t xml:space="preserve"> ADAS</w:t>
            </w:r>
          </w:p>
        </w:tc>
        <w:tc>
          <w:tcPr>
            <w:tcW w:w="1985" w:type="dxa"/>
          </w:tcPr>
          <w:p w14:paraId="583092D0" w14:textId="77777777" w:rsidR="00E4175C" w:rsidRPr="00906BF2" w:rsidRDefault="005A18F8" w:rsidP="0082609A">
            <w:r w:rsidRPr="00906BF2">
              <w:rPr>
                <w:rFonts w:hint="eastAsia"/>
              </w:rPr>
              <w:t>ADAS</w:t>
            </w:r>
            <w:r w:rsidRPr="00906BF2">
              <w:rPr>
                <w:rFonts w:hint="eastAsia"/>
              </w:rPr>
              <w:t>大数据回传</w:t>
            </w:r>
          </w:p>
        </w:tc>
        <w:tc>
          <w:tcPr>
            <w:tcW w:w="6061" w:type="dxa"/>
          </w:tcPr>
          <w:p w14:paraId="5A7D0E80" w14:textId="77777777" w:rsidR="00E4175C" w:rsidRPr="00906BF2" w:rsidRDefault="005A18F8" w:rsidP="0082609A">
            <w:r w:rsidRPr="00906BF2">
              <w:rPr>
                <w:rFonts w:hint="eastAsia"/>
              </w:rPr>
              <w:t>从</w:t>
            </w:r>
            <w:r w:rsidRPr="00906BF2">
              <w:rPr>
                <w:rFonts w:hint="eastAsia"/>
              </w:rPr>
              <w:t>VCU</w:t>
            </w:r>
            <w:r w:rsidRPr="00906BF2">
              <w:rPr>
                <w:rFonts w:hint="eastAsia"/>
              </w:rPr>
              <w:t>获取</w:t>
            </w:r>
            <w:r w:rsidR="0007035E" w:rsidRPr="00906BF2">
              <w:rPr>
                <w:rFonts w:hint="eastAsia"/>
              </w:rPr>
              <w:t>ADAS</w:t>
            </w:r>
            <w:r w:rsidR="0007035E" w:rsidRPr="00906BF2">
              <w:rPr>
                <w:rFonts w:hint="eastAsia"/>
              </w:rPr>
              <w:t>大数据</w:t>
            </w:r>
            <w:r w:rsidRPr="00906BF2">
              <w:rPr>
                <w:rFonts w:hint="eastAsia"/>
              </w:rPr>
              <w:t>协议条款授权状态，并实现其隐私功能</w:t>
            </w:r>
          </w:p>
        </w:tc>
      </w:tr>
    </w:tbl>
    <w:p w14:paraId="0BF0B90F" w14:textId="77777777" w:rsidR="0063522E" w:rsidRPr="00906BF2" w:rsidRDefault="0063522E" w:rsidP="00BF2616">
      <w:pPr>
        <w:ind w:firstLine="420"/>
      </w:pPr>
    </w:p>
    <w:p w14:paraId="2CF83E2E" w14:textId="77777777" w:rsidR="0063522E" w:rsidRPr="00906BF2" w:rsidRDefault="00646816" w:rsidP="00BF2616">
      <w:pPr>
        <w:ind w:firstLine="420"/>
      </w:pPr>
      <w:r w:rsidRPr="00906BF2">
        <w:rPr>
          <w:rFonts w:ascii="微软雅黑" w:eastAsia="微软雅黑" w:hAnsi="微软雅黑" w:hint="eastAsia"/>
        </w:rPr>
        <w:t>*⑶，⑷，⑸的具体应用列表参照章节5。</w:t>
      </w:r>
    </w:p>
    <w:p w14:paraId="4A763A5C" w14:textId="77777777" w:rsidR="0063522E" w:rsidRPr="00906BF2" w:rsidRDefault="0063522E" w:rsidP="00BF2616">
      <w:pPr>
        <w:ind w:firstLine="420"/>
      </w:pPr>
    </w:p>
    <w:p w14:paraId="34A9B87C" w14:textId="77777777" w:rsidR="00DC1338" w:rsidRPr="00906BF2" w:rsidRDefault="002A76E2" w:rsidP="002A76E2">
      <w:pPr>
        <w:pStyle w:val="Heading2"/>
      </w:pPr>
      <w:bookmarkStart w:id="6" w:name="_Toc163467287"/>
      <w:r w:rsidRPr="00906BF2">
        <w:rPr>
          <w:rFonts w:hint="eastAsia"/>
        </w:rPr>
        <w:t>数据安全</w:t>
      </w:r>
      <w:r w:rsidR="00DC1338" w:rsidRPr="00906BF2">
        <w:rPr>
          <w:rFonts w:hint="eastAsia"/>
        </w:rPr>
        <w:t>大协议授权</w:t>
      </w:r>
      <w:bookmarkEnd w:id="6"/>
    </w:p>
    <w:p w14:paraId="6E173773" w14:textId="77777777" w:rsidR="00CC7EE1" w:rsidRPr="00906BF2" w:rsidRDefault="002A76E2" w:rsidP="00B36DCD">
      <w:pPr>
        <w:spacing w:line="360" w:lineRule="auto"/>
        <w:ind w:firstLine="420"/>
      </w:pPr>
      <w:r w:rsidRPr="00906BF2">
        <w:rPr>
          <w:rFonts w:hint="eastAsia"/>
        </w:rPr>
        <w:t>数据安全</w:t>
      </w:r>
      <w:r w:rsidR="00913A35" w:rsidRPr="00906BF2">
        <w:rPr>
          <w:rFonts w:hint="eastAsia"/>
        </w:rPr>
        <w:t>大协议</w:t>
      </w:r>
      <w:r w:rsidRPr="00906BF2">
        <w:rPr>
          <w:rFonts w:hint="eastAsia"/>
        </w:rPr>
        <w:t>（简称为“大协议”）</w:t>
      </w:r>
      <w:r w:rsidR="00E24E86" w:rsidRPr="00906BF2">
        <w:rPr>
          <w:rFonts w:hint="eastAsia"/>
        </w:rPr>
        <w:t>中，</w:t>
      </w:r>
      <w:r w:rsidR="00436A48" w:rsidRPr="00906BF2">
        <w:rPr>
          <w:rFonts w:hint="eastAsia"/>
        </w:rPr>
        <w:t>协议版本</w:t>
      </w:r>
      <w:r w:rsidR="000D3E78" w:rsidRPr="00906BF2">
        <w:rPr>
          <w:rFonts w:hint="eastAsia"/>
        </w:rPr>
        <w:t>及</w:t>
      </w:r>
      <w:r w:rsidR="00B36DCD" w:rsidRPr="00906BF2">
        <w:rPr>
          <w:rFonts w:hint="eastAsia"/>
        </w:rPr>
        <w:t>协议名称（中英文）及协议</w:t>
      </w:r>
      <w:r w:rsidR="00B36DCD" w:rsidRPr="00906BF2">
        <w:rPr>
          <w:rFonts w:hint="eastAsia"/>
        </w:rPr>
        <w:t>U</w:t>
      </w:r>
      <w:r w:rsidR="00B36DCD" w:rsidRPr="00906BF2">
        <w:t>RL</w:t>
      </w:r>
      <w:r w:rsidR="00151E0A" w:rsidRPr="00906BF2">
        <w:rPr>
          <w:rFonts w:hint="eastAsia"/>
        </w:rPr>
        <w:t>支持云端配置、更新。</w:t>
      </w:r>
    </w:p>
    <w:p w14:paraId="0BB71EC8" w14:textId="77777777" w:rsidR="001C5C6B" w:rsidRPr="00906BF2" w:rsidRDefault="001C5C6B" w:rsidP="001C5C6B">
      <w:pPr>
        <w:ind w:firstLine="360"/>
      </w:pPr>
      <w:r w:rsidRPr="00906BF2">
        <w:rPr>
          <w:rFonts w:hint="eastAsia"/>
        </w:rPr>
        <w:t>用户授权后，涉及</w:t>
      </w:r>
      <w:r w:rsidRPr="00906BF2">
        <w:rPr>
          <w:rFonts w:hint="eastAsia"/>
        </w:rPr>
        <w:t>A</w:t>
      </w:r>
      <w:r w:rsidRPr="00906BF2">
        <w:t>PP</w:t>
      </w:r>
      <w:r w:rsidRPr="00906BF2">
        <w:rPr>
          <w:rFonts w:hint="eastAsia"/>
        </w:rPr>
        <w:t>可</w:t>
      </w:r>
      <w:r w:rsidR="0017471D" w:rsidRPr="00906BF2">
        <w:rPr>
          <w:rFonts w:hint="eastAsia"/>
        </w:rPr>
        <w:t>采集并</w:t>
      </w:r>
      <w:r w:rsidRPr="00906BF2">
        <w:rPr>
          <w:rFonts w:hint="eastAsia"/>
        </w:rPr>
        <w:t>上传个人信息。如用户拒绝授权或未授权，涉及</w:t>
      </w:r>
      <w:r w:rsidRPr="00906BF2">
        <w:rPr>
          <w:rFonts w:hint="eastAsia"/>
        </w:rPr>
        <w:t>A</w:t>
      </w:r>
      <w:r w:rsidRPr="00906BF2">
        <w:t>PP</w:t>
      </w:r>
      <w:r w:rsidRPr="00906BF2">
        <w:rPr>
          <w:rFonts w:hint="eastAsia"/>
        </w:rPr>
        <w:t>无法</w:t>
      </w:r>
      <w:r w:rsidR="0017471D" w:rsidRPr="00906BF2">
        <w:rPr>
          <w:rFonts w:hint="eastAsia"/>
        </w:rPr>
        <w:t>采集并</w:t>
      </w:r>
      <w:r w:rsidRPr="00906BF2">
        <w:rPr>
          <w:rFonts w:hint="eastAsia"/>
        </w:rPr>
        <w:t>上传个人信息。</w:t>
      </w:r>
    </w:p>
    <w:p w14:paraId="0B2496A2" w14:textId="77777777" w:rsidR="00AD29E3" w:rsidRPr="00906BF2" w:rsidRDefault="00FD5C45" w:rsidP="00AD29E3">
      <w:pPr>
        <w:pStyle w:val="Heading3"/>
      </w:pPr>
      <w:bookmarkStart w:id="7" w:name="_Toc163467288"/>
      <w:r w:rsidRPr="00906BF2">
        <w:rPr>
          <w:rFonts w:hint="eastAsia"/>
        </w:rPr>
        <w:lastRenderedPageBreak/>
        <w:t>授权弹窗</w:t>
      </w:r>
      <w:bookmarkEnd w:id="7"/>
    </w:p>
    <w:p w14:paraId="15B36C44" w14:textId="77777777" w:rsidR="00D1040C" w:rsidRPr="00906BF2" w:rsidRDefault="00D1040C" w:rsidP="00D1040C">
      <w:pPr>
        <w:pStyle w:val="Heading4"/>
      </w:pPr>
      <w:r w:rsidRPr="00906BF2">
        <w:rPr>
          <w:rFonts w:hint="eastAsia"/>
        </w:rPr>
        <w:t>弹窗框架</w:t>
      </w:r>
    </w:p>
    <w:p w14:paraId="1F4D3503" w14:textId="76648F0C" w:rsidR="006C4E77" w:rsidRPr="00906BF2" w:rsidRDefault="00A44278" w:rsidP="006C4E77">
      <w:r w:rsidRPr="00906BF2">
        <w:object w:dxaOrig="30561" w:dyaOrig="21361" w14:anchorId="36FBF82F">
          <v:shape id="_x0000_i1026" type="#_x0000_t75" style="width:487.35pt;height:340.85pt" o:ole="">
            <v:imagedata r:id="rId14" o:title=""/>
          </v:shape>
          <o:OLEObject Type="Embed" ProgID="Visio.Drawing.15" ShapeID="_x0000_i1026" DrawAspect="Content" ObjectID="_1806414420" r:id="rId15"/>
        </w:object>
      </w:r>
    </w:p>
    <w:p w14:paraId="6FF7726D" w14:textId="77777777" w:rsidR="005E2AE0" w:rsidRPr="00906BF2" w:rsidRDefault="005E2AE0" w:rsidP="006C4E77"/>
    <w:p w14:paraId="02EDC499" w14:textId="77777777" w:rsidR="005E2AE0" w:rsidRPr="00906BF2" w:rsidRDefault="00D1040C" w:rsidP="006C4E77">
      <w:r w:rsidRPr="00906BF2">
        <w:rPr>
          <w:rFonts w:hint="eastAsia"/>
        </w:rPr>
        <w:t>1</w:t>
      </w:r>
      <w:r w:rsidRPr="00906BF2">
        <w:rPr>
          <w:rFonts w:hint="eastAsia"/>
        </w:rPr>
        <w:t>）</w:t>
      </w:r>
      <w:r w:rsidR="005E2AE0" w:rsidRPr="00906BF2">
        <w:rPr>
          <w:rFonts w:hint="eastAsia"/>
        </w:rPr>
        <w:t>数据安全大协议的弹窗分为首次大协议弹窗和首次大协议未同意后，再次触发的非首次大协议弹窗。</w:t>
      </w:r>
    </w:p>
    <w:p w14:paraId="769BE4F1" w14:textId="77777777" w:rsidR="00D1040C" w:rsidRPr="00906BF2" w:rsidRDefault="00D1040C" w:rsidP="006C4E77">
      <w:r w:rsidRPr="00906BF2">
        <w:t>2</w:t>
      </w:r>
      <w:r w:rsidR="00E42292" w:rsidRPr="00906BF2">
        <w:rPr>
          <w:rFonts w:hint="eastAsia"/>
        </w:rPr>
        <w:t>）在非首次大协议弹窗中，</w:t>
      </w:r>
      <w:r w:rsidRPr="00906BF2">
        <w:rPr>
          <w:rFonts w:hint="eastAsia"/>
        </w:rPr>
        <w:t>包含了两种情况：</w:t>
      </w:r>
    </w:p>
    <w:p w14:paraId="55AAD6B5" w14:textId="77777777" w:rsidR="00D1040C" w:rsidRPr="00906BF2" w:rsidRDefault="00D1040C" w:rsidP="00311517">
      <w:pPr>
        <w:pStyle w:val="ListParagraph"/>
        <w:numPr>
          <w:ilvl w:val="2"/>
          <w:numId w:val="21"/>
        </w:numPr>
        <w:ind w:firstLineChars="0"/>
      </w:pPr>
      <w:r w:rsidRPr="00906BF2">
        <w:rPr>
          <w:rFonts w:hint="eastAsia"/>
        </w:rPr>
        <w:t>仅包含</w:t>
      </w:r>
      <w:r w:rsidRPr="00906BF2">
        <w:rPr>
          <w:rFonts w:hint="eastAsia"/>
        </w:rPr>
        <w:t>SGM</w:t>
      </w:r>
      <w:r w:rsidRPr="00906BF2">
        <w:rPr>
          <w:rFonts w:hint="eastAsia"/>
        </w:rPr>
        <w:t>协议条款；</w:t>
      </w:r>
    </w:p>
    <w:p w14:paraId="15FBB08D" w14:textId="77777777" w:rsidR="00D1040C" w:rsidRPr="00906BF2" w:rsidRDefault="00D1040C" w:rsidP="00311517">
      <w:pPr>
        <w:pStyle w:val="ListParagraph"/>
        <w:numPr>
          <w:ilvl w:val="2"/>
          <w:numId w:val="21"/>
        </w:numPr>
        <w:ind w:firstLineChars="0"/>
      </w:pPr>
      <w:r w:rsidRPr="00906BF2">
        <w:rPr>
          <w:rFonts w:hint="eastAsia"/>
        </w:rPr>
        <w:t>包含</w:t>
      </w:r>
      <w:r w:rsidRPr="00906BF2">
        <w:rPr>
          <w:rFonts w:hint="eastAsia"/>
        </w:rPr>
        <w:t>SGM</w:t>
      </w:r>
      <w:r w:rsidRPr="00906BF2">
        <w:rPr>
          <w:rFonts w:hint="eastAsia"/>
        </w:rPr>
        <w:t>协议条款</w:t>
      </w:r>
      <w:r w:rsidRPr="00906BF2">
        <w:rPr>
          <w:rFonts w:hint="eastAsia"/>
        </w:rPr>
        <w:t>+</w:t>
      </w:r>
      <w:r w:rsidRPr="00906BF2">
        <w:rPr>
          <w:rFonts w:hint="eastAsia"/>
        </w:rPr>
        <w:t>合作方协议条款（百度、高德等）</w:t>
      </w:r>
      <w:r w:rsidR="008B5629" w:rsidRPr="00906BF2">
        <w:rPr>
          <w:rFonts w:hint="eastAsia"/>
        </w:rPr>
        <w:t>。</w:t>
      </w:r>
    </w:p>
    <w:p w14:paraId="73B0E00B" w14:textId="77777777" w:rsidR="008B5629" w:rsidRPr="00906BF2" w:rsidRDefault="00E42292" w:rsidP="00E42292">
      <w:r w:rsidRPr="00906BF2">
        <w:t>3</w:t>
      </w:r>
      <w:r w:rsidR="008B5629" w:rsidRPr="00906BF2">
        <w:rPr>
          <w:rFonts w:hint="eastAsia"/>
        </w:rPr>
        <w:t>）</w:t>
      </w:r>
      <w:r w:rsidR="008B5629" w:rsidRPr="00906BF2">
        <w:rPr>
          <w:rFonts w:hint="eastAsia"/>
        </w:rPr>
        <w:t>SGM</w:t>
      </w:r>
      <w:r w:rsidRPr="00906BF2">
        <w:rPr>
          <w:rFonts w:hint="eastAsia"/>
        </w:rPr>
        <w:t>协议已经授权，应用触发的协议弹窗包含了两种情况：</w:t>
      </w:r>
    </w:p>
    <w:p w14:paraId="6390097E" w14:textId="77777777" w:rsidR="008B5629" w:rsidRPr="00906BF2" w:rsidRDefault="008B5629" w:rsidP="00311517">
      <w:pPr>
        <w:pStyle w:val="ListParagraph"/>
        <w:numPr>
          <w:ilvl w:val="2"/>
          <w:numId w:val="21"/>
        </w:numPr>
        <w:ind w:firstLineChars="0"/>
      </w:pPr>
      <w:r w:rsidRPr="00906BF2">
        <w:rPr>
          <w:rFonts w:hint="eastAsia"/>
        </w:rPr>
        <w:t>合作方大协议</w:t>
      </w:r>
      <w:r w:rsidR="00E42292" w:rsidRPr="00906BF2">
        <w:rPr>
          <w:rFonts w:hint="eastAsia"/>
        </w:rPr>
        <w:t>条款</w:t>
      </w:r>
      <w:r w:rsidRPr="00906BF2">
        <w:rPr>
          <w:rFonts w:hint="eastAsia"/>
        </w:rPr>
        <w:t>；</w:t>
      </w:r>
    </w:p>
    <w:p w14:paraId="27C91E96" w14:textId="3449A258" w:rsidR="008B5629" w:rsidRPr="00906BF2" w:rsidRDefault="008B5629" w:rsidP="00311517">
      <w:pPr>
        <w:pStyle w:val="ListParagraph"/>
        <w:numPr>
          <w:ilvl w:val="2"/>
          <w:numId w:val="21"/>
        </w:numPr>
        <w:ind w:firstLineChars="0"/>
      </w:pPr>
      <w:r w:rsidRPr="00906BF2">
        <w:rPr>
          <w:rFonts w:hint="eastAsia"/>
        </w:rPr>
        <w:t>三方应用内协议</w:t>
      </w:r>
      <w:r w:rsidR="00E42292" w:rsidRPr="00906BF2">
        <w:rPr>
          <w:rFonts w:hint="eastAsia"/>
        </w:rPr>
        <w:t>条款</w:t>
      </w:r>
      <w:r w:rsidRPr="00906BF2">
        <w:rPr>
          <w:rFonts w:hint="eastAsia"/>
        </w:rPr>
        <w:t>。</w:t>
      </w:r>
    </w:p>
    <w:p w14:paraId="07E5D4AD" w14:textId="126E5A73" w:rsidR="00DA58E3" w:rsidRPr="00906BF2" w:rsidRDefault="00DA58E3" w:rsidP="00DA58E3">
      <w:r w:rsidRPr="00906BF2">
        <w:rPr>
          <w:rFonts w:hint="eastAsia"/>
        </w:rPr>
        <w:t>4</w:t>
      </w:r>
      <w:r w:rsidRPr="00906BF2">
        <w:rPr>
          <w:rFonts w:hint="eastAsia"/>
        </w:rPr>
        <w:t>）以上协议文本，需要同时支持中文和英文。</w:t>
      </w:r>
    </w:p>
    <w:p w14:paraId="69A724F9" w14:textId="77777777" w:rsidR="005E2AE0" w:rsidRPr="00906BF2" w:rsidRDefault="006A4B7C" w:rsidP="006A4B7C">
      <w:pPr>
        <w:pStyle w:val="Heading4"/>
      </w:pPr>
      <w:r w:rsidRPr="00906BF2">
        <w:rPr>
          <w:rFonts w:hint="eastAsia"/>
        </w:rPr>
        <w:lastRenderedPageBreak/>
        <w:t>首次大协议弹窗</w:t>
      </w:r>
    </w:p>
    <w:p w14:paraId="4C426568" w14:textId="77777777" w:rsidR="00B514D7" w:rsidRPr="00906BF2" w:rsidRDefault="00B514D7" w:rsidP="00B514D7">
      <w:pPr>
        <w:rPr>
          <w:i/>
        </w:rPr>
      </w:pPr>
      <w:r w:rsidRPr="00906BF2">
        <w:rPr>
          <w:rFonts w:hint="eastAsia"/>
          <w:i/>
        </w:rPr>
        <w:t>弹窗时机：</w:t>
      </w:r>
    </w:p>
    <w:p w14:paraId="2A3937C6" w14:textId="77777777" w:rsidR="006A4B7C" w:rsidRPr="00906BF2" w:rsidRDefault="00C95F53" w:rsidP="006E688E">
      <w:pPr>
        <w:jc w:val="center"/>
      </w:pPr>
      <w:r w:rsidRPr="00906BF2">
        <w:object w:dxaOrig="8631" w:dyaOrig="14451" w14:anchorId="251C8442">
          <v:shape id="_x0000_i1027" type="#_x0000_t75" style="width:266.75pt;height:447.4pt" o:ole="">
            <v:imagedata r:id="rId16" o:title=""/>
          </v:shape>
          <o:OLEObject Type="Embed" ProgID="Visio.Drawing.15" ShapeID="_x0000_i1027" DrawAspect="Content" ObjectID="_1806414421" r:id="rId17"/>
        </w:object>
      </w:r>
    </w:p>
    <w:p w14:paraId="701D7D78" w14:textId="77777777" w:rsidR="006E688E" w:rsidRPr="00906BF2" w:rsidRDefault="006E688E" w:rsidP="006E688E">
      <w:r w:rsidRPr="00906BF2">
        <w:rPr>
          <w:rFonts w:hint="eastAsia"/>
        </w:rPr>
        <w:t>1</w:t>
      </w:r>
      <w:r w:rsidRPr="00906BF2">
        <w:rPr>
          <w:rFonts w:hint="eastAsia"/>
        </w:rPr>
        <w:t>）</w:t>
      </w:r>
      <w:r w:rsidR="009F1E17" w:rsidRPr="00906BF2">
        <w:rPr>
          <w:rFonts w:hint="eastAsia"/>
        </w:rPr>
        <w:t>出厂首次进入系统（上图步骤</w:t>
      </w:r>
      <w:r w:rsidR="009F1E17" w:rsidRPr="00906BF2">
        <w:rPr>
          <w:rFonts w:ascii="微软雅黑" w:eastAsia="微软雅黑" w:hAnsi="微软雅黑" w:hint="eastAsia"/>
        </w:rPr>
        <w:t>⑴</w:t>
      </w:r>
      <w:r w:rsidR="009F1E17" w:rsidRPr="00906BF2">
        <w:rPr>
          <w:rFonts w:hint="eastAsia"/>
        </w:rPr>
        <w:t>）的判断条件：车辆出厂首次进入系统或</w:t>
      </w:r>
      <w:r w:rsidR="009F1E17" w:rsidRPr="00906BF2">
        <w:rPr>
          <w:rFonts w:hint="eastAsia"/>
        </w:rPr>
        <w:t>VCU</w:t>
      </w:r>
      <w:r w:rsidR="009F1E17" w:rsidRPr="00906BF2">
        <w:rPr>
          <w:rFonts w:hint="eastAsia"/>
        </w:rPr>
        <w:t>恢复出厂设置；</w:t>
      </w:r>
    </w:p>
    <w:p w14:paraId="36635CEE" w14:textId="77777777" w:rsidR="009F1E17" w:rsidRPr="00906BF2" w:rsidRDefault="009F1E17" w:rsidP="006E688E">
      <w:r w:rsidRPr="00906BF2">
        <w:rPr>
          <w:rFonts w:hint="eastAsia"/>
        </w:rPr>
        <w:t>2</w:t>
      </w:r>
      <w:r w:rsidRPr="00906BF2">
        <w:rPr>
          <w:rFonts w:hint="eastAsia"/>
        </w:rPr>
        <w:t>）</w:t>
      </w:r>
      <w:r w:rsidR="00BE32FC" w:rsidRPr="00906BF2">
        <w:rPr>
          <w:rFonts w:hint="eastAsia"/>
        </w:rPr>
        <w:t>当出厂首次进入系统后，需要显示</w:t>
      </w:r>
      <w:r w:rsidR="00887C12" w:rsidRPr="00906BF2">
        <w:rPr>
          <w:rFonts w:hint="eastAsia"/>
        </w:rPr>
        <w:t>“</w:t>
      </w:r>
      <w:r w:rsidR="00BE32FC" w:rsidRPr="00906BF2">
        <w:rPr>
          <w:rFonts w:hint="eastAsia"/>
        </w:rPr>
        <w:t>首次大协议弹窗</w:t>
      </w:r>
      <w:r w:rsidR="00887C12" w:rsidRPr="00906BF2">
        <w:rPr>
          <w:rFonts w:hint="eastAsia"/>
        </w:rPr>
        <w:t>”</w:t>
      </w:r>
      <w:r w:rsidR="00BE32FC" w:rsidRPr="00906BF2">
        <w:rPr>
          <w:rFonts w:hint="eastAsia"/>
        </w:rPr>
        <w:t>（上图步骤</w:t>
      </w:r>
      <w:r w:rsidR="00BE32FC" w:rsidRPr="00906BF2">
        <w:rPr>
          <w:rFonts w:ascii="微软雅黑" w:eastAsia="微软雅黑" w:hAnsi="微软雅黑" w:hint="eastAsia"/>
        </w:rPr>
        <w:t>⑵</w:t>
      </w:r>
      <w:r w:rsidR="00BE32FC" w:rsidRPr="00906BF2">
        <w:rPr>
          <w:rFonts w:hint="eastAsia"/>
        </w:rPr>
        <w:t>）</w:t>
      </w:r>
      <w:r w:rsidR="005429D8" w:rsidRPr="00906BF2">
        <w:rPr>
          <w:rFonts w:hint="eastAsia"/>
        </w:rPr>
        <w:t>，弹窗中显示的协议条款如下：</w:t>
      </w:r>
    </w:p>
    <w:tbl>
      <w:tblPr>
        <w:tblStyle w:val="TableGrid"/>
        <w:tblW w:w="0" w:type="auto"/>
        <w:jc w:val="center"/>
        <w:tblLook w:val="04A0" w:firstRow="1" w:lastRow="0" w:firstColumn="1" w:lastColumn="0" w:noHBand="0" w:noVBand="1"/>
      </w:tblPr>
      <w:tblGrid>
        <w:gridCol w:w="846"/>
        <w:gridCol w:w="2268"/>
        <w:gridCol w:w="5386"/>
      </w:tblGrid>
      <w:tr w:rsidR="00906BF2" w:rsidRPr="00906BF2" w14:paraId="7327F7E7" w14:textId="77777777" w:rsidTr="005429D8">
        <w:trPr>
          <w:jc w:val="center"/>
        </w:trPr>
        <w:tc>
          <w:tcPr>
            <w:tcW w:w="846" w:type="dxa"/>
          </w:tcPr>
          <w:p w14:paraId="1CF0E583" w14:textId="77777777" w:rsidR="005429D8" w:rsidRPr="00906BF2" w:rsidRDefault="005429D8" w:rsidP="006B0FDA">
            <w:pPr>
              <w:rPr>
                <w:b/>
              </w:rPr>
            </w:pPr>
            <w:r w:rsidRPr="00906BF2">
              <w:rPr>
                <w:rFonts w:hint="eastAsia"/>
                <w:b/>
              </w:rPr>
              <w:t>序号</w:t>
            </w:r>
          </w:p>
        </w:tc>
        <w:tc>
          <w:tcPr>
            <w:tcW w:w="2268" w:type="dxa"/>
          </w:tcPr>
          <w:p w14:paraId="60A19E44" w14:textId="77777777" w:rsidR="005429D8" w:rsidRPr="00906BF2" w:rsidRDefault="005429D8" w:rsidP="006B0FDA">
            <w:pPr>
              <w:rPr>
                <w:b/>
              </w:rPr>
            </w:pPr>
            <w:r w:rsidRPr="00906BF2">
              <w:rPr>
                <w:rFonts w:hint="eastAsia"/>
                <w:b/>
              </w:rPr>
              <w:t>协议</w:t>
            </w:r>
            <w:r w:rsidR="00662C78" w:rsidRPr="00906BF2">
              <w:rPr>
                <w:rFonts w:hint="eastAsia"/>
                <w:b/>
              </w:rPr>
              <w:t>条款</w:t>
            </w:r>
          </w:p>
        </w:tc>
        <w:tc>
          <w:tcPr>
            <w:tcW w:w="5386" w:type="dxa"/>
          </w:tcPr>
          <w:p w14:paraId="33418214" w14:textId="77777777" w:rsidR="005429D8" w:rsidRPr="00906BF2" w:rsidRDefault="005429D8" w:rsidP="006B0FDA">
            <w:pPr>
              <w:rPr>
                <w:b/>
              </w:rPr>
            </w:pPr>
            <w:r w:rsidRPr="00906BF2">
              <w:rPr>
                <w:rFonts w:hint="eastAsia"/>
                <w:b/>
              </w:rPr>
              <w:t>说明</w:t>
            </w:r>
          </w:p>
        </w:tc>
      </w:tr>
      <w:tr w:rsidR="00906BF2" w:rsidRPr="00906BF2" w14:paraId="44D0CBB0" w14:textId="77777777" w:rsidTr="005429D8">
        <w:trPr>
          <w:jc w:val="center"/>
        </w:trPr>
        <w:tc>
          <w:tcPr>
            <w:tcW w:w="846" w:type="dxa"/>
          </w:tcPr>
          <w:p w14:paraId="5F5E536D" w14:textId="77777777" w:rsidR="005429D8" w:rsidRPr="00906BF2" w:rsidRDefault="005429D8" w:rsidP="006B0FDA">
            <w:r w:rsidRPr="00906BF2">
              <w:rPr>
                <w:rFonts w:hint="eastAsia"/>
              </w:rPr>
              <w:lastRenderedPageBreak/>
              <w:t>1</w:t>
            </w:r>
          </w:p>
        </w:tc>
        <w:tc>
          <w:tcPr>
            <w:tcW w:w="2268" w:type="dxa"/>
          </w:tcPr>
          <w:p w14:paraId="40B355D6" w14:textId="77777777" w:rsidR="005429D8" w:rsidRPr="00906BF2" w:rsidRDefault="005429D8" w:rsidP="006B0FDA">
            <w:r w:rsidRPr="00906BF2">
              <w:rPr>
                <w:rFonts w:hint="eastAsia"/>
              </w:rPr>
              <w:t>SGM</w:t>
            </w:r>
            <w:r w:rsidRPr="00906BF2">
              <w:rPr>
                <w:rFonts w:hint="eastAsia"/>
              </w:rPr>
              <w:t>协议条款</w:t>
            </w:r>
          </w:p>
        </w:tc>
        <w:tc>
          <w:tcPr>
            <w:tcW w:w="5386" w:type="dxa"/>
          </w:tcPr>
          <w:p w14:paraId="3AF0D965" w14:textId="77777777" w:rsidR="005429D8" w:rsidRPr="00906BF2" w:rsidRDefault="005429D8" w:rsidP="006B0FDA">
            <w:r w:rsidRPr="00906BF2">
              <w:rPr>
                <w:rFonts w:hint="eastAsia"/>
              </w:rPr>
              <w:t>《上汽通用汽车用户条款》、《上汽通用汽车个人信息保护政策（车机版）》、《安吉星服务协议》、《安吉星个人信息保护政策》</w:t>
            </w:r>
          </w:p>
        </w:tc>
      </w:tr>
      <w:tr w:rsidR="00906BF2" w:rsidRPr="00906BF2" w14:paraId="031B781A" w14:textId="77777777" w:rsidTr="005429D8">
        <w:trPr>
          <w:jc w:val="center"/>
        </w:trPr>
        <w:tc>
          <w:tcPr>
            <w:tcW w:w="846" w:type="dxa"/>
          </w:tcPr>
          <w:p w14:paraId="1922EA2B" w14:textId="77777777" w:rsidR="005429D8" w:rsidRPr="00906BF2" w:rsidRDefault="005429D8" w:rsidP="006B0FDA">
            <w:r w:rsidRPr="00906BF2">
              <w:rPr>
                <w:rFonts w:hint="eastAsia"/>
              </w:rPr>
              <w:t>2</w:t>
            </w:r>
          </w:p>
        </w:tc>
        <w:tc>
          <w:tcPr>
            <w:tcW w:w="2268" w:type="dxa"/>
          </w:tcPr>
          <w:p w14:paraId="6B7E352E" w14:textId="77777777" w:rsidR="005429D8" w:rsidRPr="00906BF2" w:rsidRDefault="005429D8" w:rsidP="006B0FDA">
            <w:r w:rsidRPr="00906BF2">
              <w:rPr>
                <w:rFonts w:hint="eastAsia"/>
              </w:rPr>
              <w:t>百度服务协议条款</w:t>
            </w:r>
          </w:p>
        </w:tc>
        <w:tc>
          <w:tcPr>
            <w:tcW w:w="5386" w:type="dxa"/>
          </w:tcPr>
          <w:p w14:paraId="63CB2370" w14:textId="77777777" w:rsidR="005429D8" w:rsidRPr="00906BF2" w:rsidRDefault="005429D8" w:rsidP="006B0FDA">
            <w:r w:rsidRPr="00906BF2">
              <w:rPr>
                <w:rFonts w:hint="eastAsia"/>
              </w:rPr>
              <w:t>《小度车载应用（上汽通用版）服务条款》、《小度车载应用（上汽通用版）隐私政策》</w:t>
            </w:r>
          </w:p>
        </w:tc>
      </w:tr>
      <w:tr w:rsidR="005429D8" w:rsidRPr="00906BF2" w14:paraId="022D0D64" w14:textId="77777777" w:rsidTr="005429D8">
        <w:trPr>
          <w:jc w:val="center"/>
        </w:trPr>
        <w:tc>
          <w:tcPr>
            <w:tcW w:w="846" w:type="dxa"/>
          </w:tcPr>
          <w:p w14:paraId="4FDB2CF3" w14:textId="77777777" w:rsidR="005429D8" w:rsidRPr="00906BF2" w:rsidRDefault="005429D8" w:rsidP="006B0FDA">
            <w:r w:rsidRPr="00906BF2">
              <w:rPr>
                <w:rFonts w:hint="eastAsia"/>
              </w:rPr>
              <w:t>3</w:t>
            </w:r>
          </w:p>
        </w:tc>
        <w:tc>
          <w:tcPr>
            <w:tcW w:w="2268" w:type="dxa"/>
          </w:tcPr>
          <w:p w14:paraId="26584644" w14:textId="77777777" w:rsidR="005429D8" w:rsidRPr="00906BF2" w:rsidRDefault="005429D8" w:rsidP="006B0FDA">
            <w:r w:rsidRPr="00906BF2">
              <w:rPr>
                <w:rFonts w:hint="eastAsia"/>
              </w:rPr>
              <w:t>地图协议条款</w:t>
            </w:r>
          </w:p>
        </w:tc>
        <w:tc>
          <w:tcPr>
            <w:tcW w:w="5386" w:type="dxa"/>
          </w:tcPr>
          <w:p w14:paraId="238C5CF8" w14:textId="7AB012CB" w:rsidR="005429D8" w:rsidRPr="00906BF2" w:rsidRDefault="005429D8" w:rsidP="006B0FDA">
            <w:r w:rsidRPr="00906BF2">
              <w:t>a</w:t>
            </w:r>
            <w:r w:rsidRPr="00906BF2">
              <w:rPr>
                <w:rFonts w:hint="eastAsia"/>
              </w:rPr>
              <w:t>）当标定</w:t>
            </w:r>
            <w:r w:rsidR="00C17971" w:rsidRPr="00906BF2">
              <w:t>P_V2XMapDisplay_Func_Enable</w:t>
            </w:r>
            <w:r w:rsidRPr="00906BF2">
              <w:t>=0 "BAIDU"</w:t>
            </w:r>
            <w:r w:rsidRPr="00906BF2">
              <w:rPr>
                <w:rFonts w:hint="eastAsia"/>
              </w:rPr>
              <w:t>时，显示：</w:t>
            </w:r>
          </w:p>
          <w:p w14:paraId="5AD76DC2" w14:textId="77777777" w:rsidR="005429D8" w:rsidRPr="00906BF2" w:rsidRDefault="005429D8" w:rsidP="006B0FDA">
            <w:r w:rsidRPr="00906BF2">
              <w:rPr>
                <w:rFonts w:hint="eastAsia"/>
              </w:rPr>
              <w:t>《百度地图汽车版服务条款》、《百度地图汽车版隐私政策》</w:t>
            </w:r>
          </w:p>
          <w:p w14:paraId="159A9940" w14:textId="1F60FDF4" w:rsidR="005429D8" w:rsidRPr="00906BF2" w:rsidRDefault="005429D8" w:rsidP="006B0FDA">
            <w:r w:rsidRPr="00906BF2">
              <w:rPr>
                <w:rFonts w:hint="eastAsia"/>
              </w:rPr>
              <w:t>b</w:t>
            </w:r>
            <w:r w:rsidRPr="00906BF2">
              <w:rPr>
                <w:rFonts w:hint="eastAsia"/>
              </w:rPr>
              <w:t>）当标定</w:t>
            </w:r>
            <w:r w:rsidR="00C17971" w:rsidRPr="00906BF2">
              <w:t>P_V2XMapDisplay_Func_Enable</w:t>
            </w:r>
            <w:r w:rsidRPr="00906BF2">
              <w:t>=1 "A_MAP"</w:t>
            </w:r>
            <w:r w:rsidRPr="00906BF2">
              <w:rPr>
                <w:rFonts w:hint="eastAsia"/>
              </w:rPr>
              <w:t>时，显示：</w:t>
            </w:r>
          </w:p>
          <w:p w14:paraId="66F5E3B2" w14:textId="77777777" w:rsidR="005429D8" w:rsidRPr="00906BF2" w:rsidRDefault="005429D8" w:rsidP="006B0FDA">
            <w:r w:rsidRPr="00906BF2">
              <w:rPr>
                <w:rFonts w:hint="eastAsia"/>
              </w:rPr>
              <w:t>《高德服务条款》、《高德隐私权政策》</w:t>
            </w:r>
          </w:p>
        </w:tc>
      </w:tr>
    </w:tbl>
    <w:p w14:paraId="1567741F" w14:textId="77777777" w:rsidR="005429D8" w:rsidRPr="00906BF2" w:rsidRDefault="005429D8" w:rsidP="006E688E"/>
    <w:p w14:paraId="3CDE84FC" w14:textId="77777777" w:rsidR="00BE32FC" w:rsidRPr="00906BF2" w:rsidRDefault="00BE32FC" w:rsidP="006E688E">
      <w:r w:rsidRPr="00906BF2">
        <w:rPr>
          <w:rFonts w:hint="eastAsia"/>
        </w:rPr>
        <w:t>3</w:t>
      </w:r>
      <w:r w:rsidRPr="00906BF2">
        <w:rPr>
          <w:rFonts w:hint="eastAsia"/>
        </w:rPr>
        <w:t>）如果用户在车辆休眠之前对</w:t>
      </w:r>
      <w:r w:rsidR="00887C12" w:rsidRPr="00906BF2">
        <w:rPr>
          <w:rFonts w:hint="eastAsia"/>
        </w:rPr>
        <w:t>“</w:t>
      </w:r>
      <w:r w:rsidRPr="00906BF2">
        <w:rPr>
          <w:rFonts w:hint="eastAsia"/>
        </w:rPr>
        <w:t>首次大协议弹窗</w:t>
      </w:r>
      <w:r w:rsidR="00887C12" w:rsidRPr="00906BF2">
        <w:rPr>
          <w:rFonts w:hint="eastAsia"/>
        </w:rPr>
        <w:t>”</w:t>
      </w:r>
      <w:r w:rsidRPr="00906BF2">
        <w:rPr>
          <w:rFonts w:hint="eastAsia"/>
        </w:rPr>
        <w:t>进行了操作，则退出大协议弹窗（上图步骤</w:t>
      </w:r>
      <w:r w:rsidRPr="00906BF2">
        <w:rPr>
          <w:rFonts w:ascii="微软雅黑" w:eastAsia="微软雅黑" w:hAnsi="微软雅黑" w:hint="eastAsia"/>
        </w:rPr>
        <w:t>⑶</w:t>
      </w:r>
      <w:r w:rsidRPr="00906BF2">
        <w:rPr>
          <w:rFonts w:hint="eastAsia"/>
        </w:rPr>
        <w:t>），并将</w:t>
      </w:r>
      <w:r w:rsidR="00887C12" w:rsidRPr="00906BF2">
        <w:rPr>
          <w:rFonts w:hint="eastAsia"/>
        </w:rPr>
        <w:t>“</w:t>
      </w:r>
      <w:r w:rsidRPr="00906BF2">
        <w:rPr>
          <w:rFonts w:hint="eastAsia"/>
        </w:rPr>
        <w:t>首次大协议弹窗</w:t>
      </w:r>
      <w:r w:rsidR="00887C12" w:rsidRPr="00906BF2">
        <w:rPr>
          <w:rFonts w:hint="eastAsia"/>
        </w:rPr>
        <w:t>”</w:t>
      </w:r>
      <w:r w:rsidRPr="00906BF2">
        <w:rPr>
          <w:rFonts w:hint="eastAsia"/>
        </w:rPr>
        <w:t>状态标记为</w:t>
      </w:r>
      <w:r w:rsidRPr="00906BF2">
        <w:rPr>
          <w:rFonts w:hint="eastAsia"/>
        </w:rPr>
        <w:t>False</w:t>
      </w:r>
      <w:r w:rsidRPr="00906BF2">
        <w:rPr>
          <w:rFonts w:hint="eastAsia"/>
        </w:rPr>
        <w:t>；</w:t>
      </w:r>
    </w:p>
    <w:p w14:paraId="3FA0791C" w14:textId="77777777" w:rsidR="00BE32FC" w:rsidRPr="00906BF2" w:rsidRDefault="00BE32FC" w:rsidP="006E688E">
      <w:r w:rsidRPr="00906BF2">
        <w:rPr>
          <w:rFonts w:hint="eastAsia"/>
        </w:rPr>
        <w:t>4</w:t>
      </w:r>
      <w:r w:rsidRPr="00906BF2">
        <w:rPr>
          <w:rFonts w:hint="eastAsia"/>
        </w:rPr>
        <w:t>）</w:t>
      </w:r>
      <w:r w:rsidR="00124142" w:rsidRPr="00906BF2">
        <w:rPr>
          <w:rFonts w:hint="eastAsia"/>
        </w:rPr>
        <w:t>如果用户在车辆休眠之前对</w:t>
      </w:r>
      <w:r w:rsidR="00887C12" w:rsidRPr="00906BF2">
        <w:rPr>
          <w:rFonts w:hint="eastAsia"/>
        </w:rPr>
        <w:t>“首次大协议弹窗”</w:t>
      </w:r>
      <w:r w:rsidR="00124142" w:rsidRPr="00906BF2">
        <w:rPr>
          <w:rFonts w:hint="eastAsia"/>
        </w:rPr>
        <w:t>未做任何操作，则将</w:t>
      </w:r>
      <w:r w:rsidR="00887C12" w:rsidRPr="00906BF2">
        <w:rPr>
          <w:rFonts w:hint="eastAsia"/>
        </w:rPr>
        <w:t>“首次大协议弹窗”</w:t>
      </w:r>
      <w:r w:rsidR="00124142" w:rsidRPr="00906BF2">
        <w:rPr>
          <w:rFonts w:hint="eastAsia"/>
        </w:rPr>
        <w:t>状态标记为</w:t>
      </w:r>
      <w:r w:rsidR="00124142" w:rsidRPr="00906BF2">
        <w:rPr>
          <w:rFonts w:hint="eastAsia"/>
        </w:rPr>
        <w:t>True</w:t>
      </w:r>
      <w:r w:rsidR="00124142" w:rsidRPr="00906BF2">
        <w:rPr>
          <w:rFonts w:hint="eastAsia"/>
        </w:rPr>
        <w:t>；</w:t>
      </w:r>
    </w:p>
    <w:p w14:paraId="0A52FE8B" w14:textId="77777777" w:rsidR="005043F5" w:rsidRPr="00906BF2" w:rsidRDefault="00124142" w:rsidP="006E688E">
      <w:r w:rsidRPr="00906BF2">
        <w:rPr>
          <w:rFonts w:hint="eastAsia"/>
        </w:rPr>
        <w:t>5</w:t>
      </w:r>
      <w:r w:rsidRPr="00906BF2">
        <w:rPr>
          <w:rFonts w:hint="eastAsia"/>
        </w:rPr>
        <w:t>）</w:t>
      </w:r>
      <w:r w:rsidR="00BF5614" w:rsidRPr="00906BF2">
        <w:rPr>
          <w:rFonts w:hint="eastAsia"/>
        </w:rPr>
        <w:t>当系统从休眠后，再次进入系统（上图步骤</w:t>
      </w:r>
      <w:r w:rsidR="00BF5614" w:rsidRPr="00906BF2">
        <w:rPr>
          <w:rFonts w:ascii="微软雅黑" w:eastAsia="微软雅黑" w:hAnsi="微软雅黑" w:hint="eastAsia"/>
        </w:rPr>
        <w:t>⑺</w:t>
      </w:r>
      <w:r w:rsidR="00BF5614" w:rsidRPr="00906BF2">
        <w:rPr>
          <w:rFonts w:hint="eastAsia"/>
        </w:rPr>
        <w:t>）</w:t>
      </w:r>
      <w:r w:rsidR="004569CC" w:rsidRPr="00906BF2">
        <w:rPr>
          <w:rFonts w:hint="eastAsia"/>
        </w:rPr>
        <w:t>，需要判断</w:t>
      </w:r>
      <w:r w:rsidR="00887C12" w:rsidRPr="00906BF2">
        <w:rPr>
          <w:rFonts w:hint="eastAsia"/>
        </w:rPr>
        <w:t>“首次大协议弹窗”</w:t>
      </w:r>
      <w:r w:rsidR="004569CC" w:rsidRPr="00906BF2">
        <w:rPr>
          <w:rFonts w:hint="eastAsia"/>
        </w:rPr>
        <w:t>状态：</w:t>
      </w:r>
    </w:p>
    <w:p w14:paraId="2CFBC608" w14:textId="77777777" w:rsidR="00124142" w:rsidRPr="00906BF2" w:rsidRDefault="004569CC" w:rsidP="00311517">
      <w:pPr>
        <w:pStyle w:val="ListParagraph"/>
        <w:numPr>
          <w:ilvl w:val="0"/>
          <w:numId w:val="22"/>
        </w:numPr>
        <w:ind w:left="567" w:firstLineChars="0" w:hanging="283"/>
      </w:pPr>
      <w:r w:rsidRPr="00906BF2">
        <w:rPr>
          <w:rFonts w:hint="eastAsia"/>
        </w:rPr>
        <w:t>如果</w:t>
      </w:r>
      <w:r w:rsidR="005043F5" w:rsidRPr="00906BF2">
        <w:rPr>
          <w:rFonts w:hint="eastAsia"/>
        </w:rPr>
        <w:t>大</w:t>
      </w:r>
      <w:r w:rsidRPr="00906BF2">
        <w:rPr>
          <w:rFonts w:hint="eastAsia"/>
        </w:rPr>
        <w:t>协议弹窗状态为</w:t>
      </w:r>
      <w:r w:rsidRPr="00906BF2">
        <w:rPr>
          <w:rFonts w:hint="eastAsia"/>
        </w:rPr>
        <w:t>True</w:t>
      </w:r>
      <w:r w:rsidRPr="00906BF2">
        <w:rPr>
          <w:rFonts w:hint="eastAsia"/>
        </w:rPr>
        <w:t>，则回到</w:t>
      </w:r>
      <w:r w:rsidR="005043F5" w:rsidRPr="00906BF2">
        <w:rPr>
          <w:rFonts w:hint="eastAsia"/>
        </w:rPr>
        <w:t>步骤</w:t>
      </w:r>
      <w:r w:rsidR="005043F5" w:rsidRPr="00906BF2">
        <w:rPr>
          <w:rFonts w:ascii="微软雅黑" w:eastAsia="微软雅黑" w:hAnsi="微软雅黑" w:hint="eastAsia"/>
        </w:rPr>
        <w:t>⑵</w:t>
      </w:r>
      <w:r w:rsidR="005043F5" w:rsidRPr="00906BF2">
        <w:rPr>
          <w:rFonts w:hint="eastAsia"/>
        </w:rPr>
        <w:t>，继续显示</w:t>
      </w:r>
      <w:r w:rsidR="00887C12" w:rsidRPr="00906BF2">
        <w:rPr>
          <w:rFonts w:hint="eastAsia"/>
        </w:rPr>
        <w:t>“首次大协议弹窗”</w:t>
      </w:r>
      <w:r w:rsidR="00C95F53" w:rsidRPr="00906BF2">
        <w:rPr>
          <w:rFonts w:hint="eastAsia"/>
        </w:rPr>
        <w:t>，并继续执行</w:t>
      </w:r>
      <w:r w:rsidR="00C95F53" w:rsidRPr="00906BF2">
        <w:rPr>
          <w:rFonts w:ascii="微软雅黑" w:eastAsia="微软雅黑" w:hAnsi="微软雅黑" w:hint="eastAsia"/>
        </w:rPr>
        <w:t>⑵</w:t>
      </w:r>
      <w:r w:rsidR="00C95F53" w:rsidRPr="00906BF2">
        <w:rPr>
          <w:rFonts w:hint="eastAsia"/>
        </w:rPr>
        <w:t>之后的流程</w:t>
      </w:r>
      <w:r w:rsidR="005043F5" w:rsidRPr="00906BF2">
        <w:rPr>
          <w:rFonts w:hint="eastAsia"/>
        </w:rPr>
        <w:t>；</w:t>
      </w:r>
    </w:p>
    <w:p w14:paraId="51E8E8D6" w14:textId="77777777" w:rsidR="00C95F53" w:rsidRPr="00906BF2" w:rsidRDefault="00C95F53" w:rsidP="00311517">
      <w:pPr>
        <w:pStyle w:val="ListParagraph"/>
        <w:numPr>
          <w:ilvl w:val="0"/>
          <w:numId w:val="22"/>
        </w:numPr>
        <w:ind w:left="567" w:firstLineChars="0" w:hanging="283"/>
      </w:pPr>
      <w:r w:rsidRPr="00906BF2">
        <w:rPr>
          <w:rFonts w:hint="eastAsia"/>
        </w:rPr>
        <w:t>如果大协议弹窗状态为</w:t>
      </w:r>
      <w:r w:rsidRPr="00906BF2">
        <w:rPr>
          <w:rFonts w:hint="eastAsia"/>
        </w:rPr>
        <w:t>False</w:t>
      </w:r>
      <w:r w:rsidRPr="00906BF2">
        <w:rPr>
          <w:rFonts w:hint="eastAsia"/>
        </w:rPr>
        <w:t>，则不再显示</w:t>
      </w:r>
      <w:r w:rsidR="00887C12" w:rsidRPr="00906BF2">
        <w:rPr>
          <w:rFonts w:hint="eastAsia"/>
        </w:rPr>
        <w:t>“首次大协议弹窗”</w:t>
      </w:r>
      <w:r w:rsidRPr="00906BF2">
        <w:rPr>
          <w:rFonts w:hint="eastAsia"/>
        </w:rPr>
        <w:t>（上图步骤</w:t>
      </w:r>
      <w:r w:rsidRPr="00906BF2">
        <w:rPr>
          <w:rFonts w:ascii="微软雅黑" w:eastAsia="微软雅黑" w:hAnsi="微软雅黑" w:hint="eastAsia"/>
        </w:rPr>
        <w:t>⑻</w:t>
      </w:r>
      <w:r w:rsidRPr="00906BF2">
        <w:rPr>
          <w:rFonts w:hint="eastAsia"/>
        </w:rPr>
        <w:t>）。</w:t>
      </w:r>
    </w:p>
    <w:p w14:paraId="6F3941F7" w14:textId="77777777" w:rsidR="00887C12" w:rsidRPr="00906BF2" w:rsidRDefault="00887C12" w:rsidP="00887C12">
      <w:pPr>
        <w:pStyle w:val="ListParagraph"/>
        <w:ind w:left="567" w:firstLineChars="0" w:firstLine="0"/>
      </w:pPr>
    </w:p>
    <w:p w14:paraId="02A493F9" w14:textId="77777777" w:rsidR="00B514D7" w:rsidRPr="00906BF2" w:rsidRDefault="00887C12" w:rsidP="006E688E">
      <w:pPr>
        <w:rPr>
          <w:i/>
        </w:rPr>
      </w:pPr>
      <w:r w:rsidRPr="00906BF2">
        <w:rPr>
          <w:rFonts w:hint="eastAsia"/>
          <w:i/>
        </w:rPr>
        <w:t>协议选择：</w:t>
      </w:r>
    </w:p>
    <w:p w14:paraId="7ECD7904" w14:textId="77777777" w:rsidR="00662C78" w:rsidRPr="00906BF2" w:rsidRDefault="00D73906" w:rsidP="006E688E">
      <w:r w:rsidRPr="00906BF2">
        <w:t>6</w:t>
      </w:r>
      <w:r w:rsidR="00887C12" w:rsidRPr="00906BF2">
        <w:rPr>
          <w:rFonts w:hint="eastAsia"/>
        </w:rPr>
        <w:t>）在</w:t>
      </w:r>
      <w:r w:rsidR="00A946A4" w:rsidRPr="00906BF2">
        <w:rPr>
          <w:rFonts w:hint="eastAsia"/>
        </w:rPr>
        <w:t>“首次大协议弹窗”中，用户可以</w:t>
      </w:r>
      <w:r w:rsidR="00662C78" w:rsidRPr="00906BF2">
        <w:rPr>
          <w:rFonts w:hint="eastAsia"/>
        </w:rPr>
        <w:t>同意全部或者部分协议条款，其中</w:t>
      </w:r>
      <w:r w:rsidR="00662C78" w:rsidRPr="00906BF2">
        <w:rPr>
          <w:rFonts w:hint="eastAsia"/>
        </w:rPr>
        <w:t>SGM</w:t>
      </w:r>
      <w:r w:rsidR="00662C78" w:rsidRPr="00906BF2">
        <w:rPr>
          <w:rFonts w:hint="eastAsia"/>
        </w:rPr>
        <w:t>协议条款是必选项，如下是四种选择组合：</w:t>
      </w:r>
    </w:p>
    <w:tbl>
      <w:tblPr>
        <w:tblStyle w:val="TableGrid"/>
        <w:tblW w:w="0" w:type="auto"/>
        <w:jc w:val="center"/>
        <w:tblLook w:val="04A0" w:firstRow="1" w:lastRow="0" w:firstColumn="1" w:lastColumn="0" w:noHBand="0" w:noVBand="1"/>
      </w:tblPr>
      <w:tblGrid>
        <w:gridCol w:w="846"/>
        <w:gridCol w:w="2268"/>
        <w:gridCol w:w="5386"/>
      </w:tblGrid>
      <w:tr w:rsidR="00906BF2" w:rsidRPr="00906BF2" w14:paraId="14445484" w14:textId="77777777" w:rsidTr="00D73906">
        <w:trPr>
          <w:jc w:val="center"/>
        </w:trPr>
        <w:tc>
          <w:tcPr>
            <w:tcW w:w="846" w:type="dxa"/>
          </w:tcPr>
          <w:p w14:paraId="2BA88C30" w14:textId="77777777" w:rsidR="00087202" w:rsidRPr="00906BF2" w:rsidRDefault="00087202" w:rsidP="006B0FDA">
            <w:pPr>
              <w:rPr>
                <w:b/>
              </w:rPr>
            </w:pPr>
            <w:r w:rsidRPr="00906BF2">
              <w:rPr>
                <w:rFonts w:hint="eastAsia"/>
                <w:b/>
              </w:rPr>
              <w:t>序号</w:t>
            </w:r>
          </w:p>
        </w:tc>
        <w:tc>
          <w:tcPr>
            <w:tcW w:w="2268" w:type="dxa"/>
          </w:tcPr>
          <w:p w14:paraId="7C16D00C" w14:textId="77777777" w:rsidR="00087202" w:rsidRPr="00906BF2" w:rsidRDefault="00B34B7E" w:rsidP="00270DA6">
            <w:pPr>
              <w:rPr>
                <w:b/>
              </w:rPr>
            </w:pPr>
            <w:r w:rsidRPr="00906BF2">
              <w:rPr>
                <w:rFonts w:hint="eastAsia"/>
                <w:b/>
              </w:rPr>
              <w:t>选择</w:t>
            </w:r>
            <w:r w:rsidR="00087202" w:rsidRPr="00906BF2">
              <w:rPr>
                <w:rFonts w:hint="eastAsia"/>
                <w:b/>
              </w:rPr>
              <w:t>组合</w:t>
            </w:r>
          </w:p>
        </w:tc>
        <w:tc>
          <w:tcPr>
            <w:tcW w:w="5386" w:type="dxa"/>
          </w:tcPr>
          <w:p w14:paraId="1238488F" w14:textId="77777777" w:rsidR="00087202" w:rsidRPr="00906BF2" w:rsidRDefault="00DF0148" w:rsidP="006B0FDA">
            <w:pPr>
              <w:rPr>
                <w:b/>
              </w:rPr>
            </w:pPr>
            <w:r w:rsidRPr="00906BF2">
              <w:rPr>
                <w:rFonts w:hint="eastAsia"/>
                <w:b/>
              </w:rPr>
              <w:t>协议</w:t>
            </w:r>
            <w:r w:rsidR="002E70F5" w:rsidRPr="00906BF2">
              <w:rPr>
                <w:rFonts w:hint="eastAsia"/>
                <w:b/>
              </w:rPr>
              <w:t>同意后状态</w:t>
            </w:r>
          </w:p>
        </w:tc>
      </w:tr>
      <w:tr w:rsidR="00906BF2" w:rsidRPr="00906BF2" w14:paraId="4BC6DAC0" w14:textId="77777777" w:rsidTr="00D73906">
        <w:trPr>
          <w:jc w:val="center"/>
        </w:trPr>
        <w:tc>
          <w:tcPr>
            <w:tcW w:w="846" w:type="dxa"/>
          </w:tcPr>
          <w:p w14:paraId="1C6B1922" w14:textId="77777777" w:rsidR="00087202" w:rsidRPr="00906BF2" w:rsidRDefault="00087202" w:rsidP="006B0FDA">
            <w:r w:rsidRPr="00906BF2">
              <w:rPr>
                <w:rFonts w:hint="eastAsia"/>
              </w:rPr>
              <w:t>1</w:t>
            </w:r>
          </w:p>
        </w:tc>
        <w:tc>
          <w:tcPr>
            <w:tcW w:w="2268" w:type="dxa"/>
          </w:tcPr>
          <w:p w14:paraId="53AFE446" w14:textId="77777777" w:rsidR="00087202" w:rsidRPr="00906BF2" w:rsidRDefault="00087202" w:rsidP="00270DA6">
            <w:pPr>
              <w:jc w:val="center"/>
            </w:pPr>
            <w:r w:rsidRPr="00906BF2">
              <w:rPr>
                <w:rFonts w:hint="eastAsia"/>
              </w:rPr>
              <w:t>SGM</w:t>
            </w:r>
            <w:r w:rsidRPr="00906BF2">
              <w:rPr>
                <w:rFonts w:hint="eastAsia"/>
              </w:rPr>
              <w:t>协议条款</w:t>
            </w:r>
          </w:p>
        </w:tc>
        <w:tc>
          <w:tcPr>
            <w:tcW w:w="5386" w:type="dxa"/>
          </w:tcPr>
          <w:p w14:paraId="1DD530BE" w14:textId="77777777" w:rsidR="00087202" w:rsidRPr="00906BF2" w:rsidRDefault="00D73906" w:rsidP="006B0FDA">
            <w:r w:rsidRPr="00906BF2">
              <w:rPr>
                <w:rFonts w:hint="eastAsia"/>
              </w:rPr>
              <w:t>SGM</w:t>
            </w:r>
            <w:r w:rsidRPr="00906BF2">
              <w:rPr>
                <w:rFonts w:hint="eastAsia"/>
              </w:rPr>
              <w:t>协议条款授权状态</w:t>
            </w:r>
            <w:r w:rsidR="00270DA6" w:rsidRPr="00906BF2">
              <w:rPr>
                <w:rFonts w:hint="eastAsia"/>
              </w:rPr>
              <w:t xml:space="preserve"> </w:t>
            </w:r>
            <w:r w:rsidRPr="00906BF2">
              <w:rPr>
                <w:rFonts w:hint="eastAsia"/>
              </w:rPr>
              <w:t>=</w:t>
            </w:r>
            <w:r w:rsidR="00270DA6" w:rsidRPr="00906BF2">
              <w:t xml:space="preserve"> </w:t>
            </w:r>
            <w:r w:rsidRPr="00906BF2">
              <w:rPr>
                <w:rFonts w:hint="eastAsia"/>
              </w:rPr>
              <w:t>Agree</w:t>
            </w:r>
          </w:p>
          <w:p w14:paraId="16BB9E4D" w14:textId="77777777" w:rsidR="00D73906" w:rsidRPr="00906BF2" w:rsidRDefault="00D73906" w:rsidP="006B0FDA">
            <w:r w:rsidRPr="00906BF2">
              <w:rPr>
                <w:rFonts w:hint="eastAsia"/>
              </w:rPr>
              <w:t>百度服务协议条款授权状态</w:t>
            </w:r>
            <w:r w:rsidR="00270DA6" w:rsidRPr="00906BF2">
              <w:rPr>
                <w:rFonts w:hint="eastAsia"/>
              </w:rPr>
              <w:t xml:space="preserve"> </w:t>
            </w:r>
            <w:r w:rsidRPr="00906BF2">
              <w:rPr>
                <w:rFonts w:hint="eastAsia"/>
              </w:rPr>
              <w:t>=</w:t>
            </w:r>
            <w:r w:rsidR="00270DA6" w:rsidRPr="00906BF2">
              <w:t xml:space="preserve"> </w:t>
            </w:r>
            <w:r w:rsidRPr="00906BF2">
              <w:rPr>
                <w:rFonts w:hint="eastAsia"/>
              </w:rPr>
              <w:t>Disagree</w:t>
            </w:r>
          </w:p>
          <w:p w14:paraId="36B4A912" w14:textId="77777777" w:rsidR="00D73906" w:rsidRPr="00906BF2" w:rsidRDefault="00D73906" w:rsidP="006B0FDA">
            <w:r w:rsidRPr="00906BF2">
              <w:rPr>
                <w:rFonts w:hint="eastAsia"/>
              </w:rPr>
              <w:t>地图协议条款授权状态</w:t>
            </w:r>
            <w:r w:rsidR="00270DA6" w:rsidRPr="00906BF2">
              <w:rPr>
                <w:rFonts w:hint="eastAsia"/>
              </w:rPr>
              <w:t xml:space="preserve"> </w:t>
            </w:r>
            <w:r w:rsidRPr="00906BF2">
              <w:rPr>
                <w:rFonts w:hint="eastAsia"/>
              </w:rPr>
              <w:t>= Disagree</w:t>
            </w:r>
          </w:p>
        </w:tc>
      </w:tr>
      <w:tr w:rsidR="00906BF2" w:rsidRPr="00906BF2" w14:paraId="22C0EA96" w14:textId="77777777" w:rsidTr="00D73906">
        <w:trPr>
          <w:jc w:val="center"/>
        </w:trPr>
        <w:tc>
          <w:tcPr>
            <w:tcW w:w="846" w:type="dxa"/>
          </w:tcPr>
          <w:p w14:paraId="26C2CEF8" w14:textId="77777777" w:rsidR="00087202" w:rsidRPr="00906BF2" w:rsidRDefault="00087202" w:rsidP="006B0FDA">
            <w:r w:rsidRPr="00906BF2">
              <w:rPr>
                <w:rFonts w:hint="eastAsia"/>
              </w:rPr>
              <w:lastRenderedPageBreak/>
              <w:t>2</w:t>
            </w:r>
          </w:p>
        </w:tc>
        <w:tc>
          <w:tcPr>
            <w:tcW w:w="2268" w:type="dxa"/>
          </w:tcPr>
          <w:p w14:paraId="1A8AC40E" w14:textId="77777777" w:rsidR="00087202" w:rsidRPr="00906BF2" w:rsidRDefault="00087202" w:rsidP="00270DA6">
            <w:pPr>
              <w:ind w:left="284"/>
              <w:jc w:val="left"/>
            </w:pPr>
            <w:r w:rsidRPr="00906BF2">
              <w:rPr>
                <w:rFonts w:hint="eastAsia"/>
              </w:rPr>
              <w:t>SGM</w:t>
            </w:r>
            <w:r w:rsidRPr="00906BF2">
              <w:rPr>
                <w:rFonts w:hint="eastAsia"/>
              </w:rPr>
              <w:t>协议条款</w:t>
            </w:r>
            <w:r w:rsidRPr="00906BF2">
              <w:rPr>
                <w:rFonts w:hint="eastAsia"/>
              </w:rPr>
              <w:t xml:space="preserve"> +</w:t>
            </w:r>
            <w:r w:rsidRPr="00906BF2">
              <w:t xml:space="preserve"> </w:t>
            </w:r>
            <w:r w:rsidRPr="00906BF2">
              <w:rPr>
                <w:rFonts w:hint="eastAsia"/>
              </w:rPr>
              <w:t>百度服务协议条款</w:t>
            </w:r>
          </w:p>
          <w:p w14:paraId="58901D42" w14:textId="77777777" w:rsidR="00087202" w:rsidRPr="00906BF2" w:rsidRDefault="00087202" w:rsidP="00270DA6">
            <w:pPr>
              <w:jc w:val="left"/>
            </w:pPr>
          </w:p>
        </w:tc>
        <w:tc>
          <w:tcPr>
            <w:tcW w:w="5386" w:type="dxa"/>
          </w:tcPr>
          <w:p w14:paraId="2BBF5474" w14:textId="77777777" w:rsidR="00D73906" w:rsidRPr="00906BF2" w:rsidRDefault="00D73906" w:rsidP="00D73906">
            <w:r w:rsidRPr="00906BF2">
              <w:rPr>
                <w:rFonts w:hint="eastAsia"/>
              </w:rPr>
              <w:t>SGM</w:t>
            </w:r>
            <w:r w:rsidRPr="00906BF2">
              <w:rPr>
                <w:rFonts w:hint="eastAsia"/>
              </w:rPr>
              <w:t>协议条款授权状态</w:t>
            </w:r>
            <w:r w:rsidR="00270DA6" w:rsidRPr="00906BF2">
              <w:rPr>
                <w:rFonts w:hint="eastAsia"/>
              </w:rPr>
              <w:t xml:space="preserve"> </w:t>
            </w:r>
            <w:r w:rsidRPr="00906BF2">
              <w:rPr>
                <w:rFonts w:hint="eastAsia"/>
              </w:rPr>
              <w:t>=</w:t>
            </w:r>
            <w:r w:rsidR="00270DA6" w:rsidRPr="00906BF2">
              <w:t xml:space="preserve"> </w:t>
            </w:r>
            <w:r w:rsidRPr="00906BF2">
              <w:rPr>
                <w:rFonts w:hint="eastAsia"/>
              </w:rPr>
              <w:t>Agree</w:t>
            </w:r>
          </w:p>
          <w:p w14:paraId="6617BA0F" w14:textId="77777777" w:rsidR="00D73906" w:rsidRPr="00906BF2" w:rsidRDefault="00D73906" w:rsidP="00D73906">
            <w:r w:rsidRPr="00906BF2">
              <w:rPr>
                <w:rFonts w:hint="eastAsia"/>
              </w:rPr>
              <w:t>百度服务协议条款授权状态</w:t>
            </w:r>
            <w:r w:rsidR="00270DA6" w:rsidRPr="00906BF2">
              <w:rPr>
                <w:rFonts w:hint="eastAsia"/>
              </w:rPr>
              <w:t xml:space="preserve"> </w:t>
            </w:r>
            <w:r w:rsidRPr="00906BF2">
              <w:rPr>
                <w:rFonts w:hint="eastAsia"/>
              </w:rPr>
              <w:t>=</w:t>
            </w:r>
            <w:r w:rsidR="004E78F7" w:rsidRPr="00906BF2">
              <w:rPr>
                <w:rFonts w:hint="eastAsia"/>
              </w:rPr>
              <w:t>A</w:t>
            </w:r>
            <w:r w:rsidRPr="00906BF2">
              <w:rPr>
                <w:rFonts w:hint="eastAsia"/>
              </w:rPr>
              <w:t>gree</w:t>
            </w:r>
          </w:p>
          <w:p w14:paraId="3749BC13" w14:textId="77777777" w:rsidR="00087202" w:rsidRPr="00906BF2" w:rsidRDefault="00D73906" w:rsidP="00D73906">
            <w:r w:rsidRPr="00906BF2">
              <w:rPr>
                <w:rFonts w:hint="eastAsia"/>
              </w:rPr>
              <w:t>地图协议条款授权状态</w:t>
            </w:r>
            <w:r w:rsidR="00270DA6" w:rsidRPr="00906BF2">
              <w:rPr>
                <w:rFonts w:hint="eastAsia"/>
              </w:rPr>
              <w:t xml:space="preserve"> </w:t>
            </w:r>
            <w:r w:rsidRPr="00906BF2">
              <w:rPr>
                <w:rFonts w:hint="eastAsia"/>
              </w:rPr>
              <w:t>= Disagree</w:t>
            </w:r>
          </w:p>
        </w:tc>
      </w:tr>
      <w:tr w:rsidR="00906BF2" w:rsidRPr="00906BF2" w14:paraId="4D479B70" w14:textId="77777777" w:rsidTr="00D73906">
        <w:trPr>
          <w:jc w:val="center"/>
        </w:trPr>
        <w:tc>
          <w:tcPr>
            <w:tcW w:w="846" w:type="dxa"/>
          </w:tcPr>
          <w:p w14:paraId="5DF4537C" w14:textId="77777777" w:rsidR="00087202" w:rsidRPr="00906BF2" w:rsidRDefault="00087202" w:rsidP="006B0FDA">
            <w:r w:rsidRPr="00906BF2">
              <w:rPr>
                <w:rFonts w:hint="eastAsia"/>
              </w:rPr>
              <w:t>3</w:t>
            </w:r>
          </w:p>
        </w:tc>
        <w:tc>
          <w:tcPr>
            <w:tcW w:w="2268" w:type="dxa"/>
          </w:tcPr>
          <w:p w14:paraId="01339178" w14:textId="77777777" w:rsidR="00087202" w:rsidRPr="00906BF2" w:rsidRDefault="00087202" w:rsidP="00270DA6">
            <w:pPr>
              <w:ind w:left="284"/>
              <w:jc w:val="left"/>
            </w:pPr>
            <w:r w:rsidRPr="00906BF2">
              <w:rPr>
                <w:rFonts w:hint="eastAsia"/>
              </w:rPr>
              <w:t>SGM</w:t>
            </w:r>
            <w:r w:rsidRPr="00906BF2">
              <w:rPr>
                <w:rFonts w:hint="eastAsia"/>
              </w:rPr>
              <w:t>协议条款</w:t>
            </w:r>
            <w:r w:rsidRPr="00906BF2">
              <w:rPr>
                <w:rFonts w:hint="eastAsia"/>
              </w:rPr>
              <w:t xml:space="preserve"> +</w:t>
            </w:r>
            <w:r w:rsidRPr="00906BF2">
              <w:t xml:space="preserve"> </w:t>
            </w:r>
            <w:r w:rsidRPr="00906BF2">
              <w:rPr>
                <w:rFonts w:hint="eastAsia"/>
              </w:rPr>
              <w:t>地图协议条款</w:t>
            </w:r>
          </w:p>
        </w:tc>
        <w:tc>
          <w:tcPr>
            <w:tcW w:w="5386" w:type="dxa"/>
          </w:tcPr>
          <w:p w14:paraId="32605EC5" w14:textId="77777777" w:rsidR="004E78F7" w:rsidRPr="00906BF2" w:rsidRDefault="004E78F7" w:rsidP="004E78F7">
            <w:r w:rsidRPr="00906BF2">
              <w:rPr>
                <w:rFonts w:hint="eastAsia"/>
              </w:rPr>
              <w:t>SGM</w:t>
            </w:r>
            <w:r w:rsidRPr="00906BF2">
              <w:rPr>
                <w:rFonts w:hint="eastAsia"/>
              </w:rPr>
              <w:t>协议条款授权状态</w:t>
            </w:r>
            <w:r w:rsidR="00270DA6" w:rsidRPr="00906BF2">
              <w:rPr>
                <w:rFonts w:hint="eastAsia"/>
              </w:rPr>
              <w:t xml:space="preserve"> </w:t>
            </w:r>
            <w:r w:rsidRPr="00906BF2">
              <w:rPr>
                <w:rFonts w:hint="eastAsia"/>
              </w:rPr>
              <w:t>=</w:t>
            </w:r>
            <w:r w:rsidR="00270DA6" w:rsidRPr="00906BF2">
              <w:t xml:space="preserve"> </w:t>
            </w:r>
            <w:r w:rsidRPr="00906BF2">
              <w:rPr>
                <w:rFonts w:hint="eastAsia"/>
              </w:rPr>
              <w:t>Agree</w:t>
            </w:r>
          </w:p>
          <w:p w14:paraId="36206B8F" w14:textId="77777777" w:rsidR="004E78F7" w:rsidRPr="00906BF2" w:rsidRDefault="004E78F7" w:rsidP="004E78F7">
            <w:r w:rsidRPr="00906BF2">
              <w:rPr>
                <w:rFonts w:hint="eastAsia"/>
              </w:rPr>
              <w:t>百度服务协议条款授权状态</w:t>
            </w:r>
            <w:r w:rsidR="00270DA6" w:rsidRPr="00906BF2">
              <w:rPr>
                <w:rFonts w:hint="eastAsia"/>
              </w:rPr>
              <w:t xml:space="preserve"> </w:t>
            </w:r>
            <w:r w:rsidRPr="00906BF2">
              <w:rPr>
                <w:rFonts w:hint="eastAsia"/>
              </w:rPr>
              <w:t>=</w:t>
            </w:r>
            <w:r w:rsidR="00270DA6" w:rsidRPr="00906BF2">
              <w:t xml:space="preserve"> </w:t>
            </w:r>
            <w:r w:rsidRPr="00906BF2">
              <w:rPr>
                <w:rFonts w:hint="eastAsia"/>
              </w:rPr>
              <w:t>Disagree</w:t>
            </w:r>
          </w:p>
          <w:p w14:paraId="14CB1093" w14:textId="77777777" w:rsidR="00087202" w:rsidRPr="00906BF2" w:rsidRDefault="004E78F7" w:rsidP="004E78F7">
            <w:r w:rsidRPr="00906BF2">
              <w:rPr>
                <w:rFonts w:hint="eastAsia"/>
              </w:rPr>
              <w:t>地图协议条款授权状态</w:t>
            </w:r>
            <w:r w:rsidR="00270DA6" w:rsidRPr="00906BF2">
              <w:rPr>
                <w:rFonts w:hint="eastAsia"/>
              </w:rPr>
              <w:t xml:space="preserve"> </w:t>
            </w:r>
            <w:r w:rsidRPr="00906BF2">
              <w:rPr>
                <w:rFonts w:hint="eastAsia"/>
              </w:rPr>
              <w:t>= Agree</w:t>
            </w:r>
          </w:p>
        </w:tc>
      </w:tr>
      <w:tr w:rsidR="00087202" w:rsidRPr="00906BF2" w14:paraId="0C754A5B" w14:textId="77777777" w:rsidTr="00D73906">
        <w:trPr>
          <w:jc w:val="center"/>
        </w:trPr>
        <w:tc>
          <w:tcPr>
            <w:tcW w:w="846" w:type="dxa"/>
          </w:tcPr>
          <w:p w14:paraId="4F22EED4" w14:textId="77777777" w:rsidR="00087202" w:rsidRPr="00906BF2" w:rsidRDefault="00087202" w:rsidP="006B0FDA">
            <w:r w:rsidRPr="00906BF2">
              <w:rPr>
                <w:rFonts w:hint="eastAsia"/>
              </w:rPr>
              <w:t>4</w:t>
            </w:r>
          </w:p>
        </w:tc>
        <w:tc>
          <w:tcPr>
            <w:tcW w:w="2268" w:type="dxa"/>
          </w:tcPr>
          <w:p w14:paraId="0A311E60" w14:textId="77777777" w:rsidR="00087202" w:rsidRPr="00906BF2" w:rsidRDefault="00087202" w:rsidP="00270DA6">
            <w:pPr>
              <w:ind w:left="284"/>
              <w:jc w:val="left"/>
            </w:pPr>
            <w:r w:rsidRPr="00906BF2">
              <w:rPr>
                <w:rFonts w:hint="eastAsia"/>
              </w:rPr>
              <w:t>SGM</w:t>
            </w:r>
            <w:r w:rsidRPr="00906BF2">
              <w:rPr>
                <w:rFonts w:hint="eastAsia"/>
              </w:rPr>
              <w:t>协议条款</w:t>
            </w:r>
            <w:r w:rsidRPr="00906BF2">
              <w:rPr>
                <w:rFonts w:hint="eastAsia"/>
              </w:rPr>
              <w:t xml:space="preserve"> +</w:t>
            </w:r>
            <w:r w:rsidRPr="00906BF2">
              <w:t xml:space="preserve"> </w:t>
            </w:r>
            <w:r w:rsidRPr="00906BF2">
              <w:rPr>
                <w:rFonts w:hint="eastAsia"/>
              </w:rPr>
              <w:t>百度服务协议条款</w:t>
            </w:r>
            <w:r w:rsidRPr="00906BF2">
              <w:rPr>
                <w:rFonts w:hint="eastAsia"/>
              </w:rPr>
              <w:t>+</w:t>
            </w:r>
            <w:r w:rsidRPr="00906BF2">
              <w:t xml:space="preserve"> </w:t>
            </w:r>
            <w:r w:rsidRPr="00906BF2">
              <w:rPr>
                <w:rFonts w:hint="eastAsia"/>
              </w:rPr>
              <w:t>地图协议条款</w:t>
            </w:r>
          </w:p>
        </w:tc>
        <w:tc>
          <w:tcPr>
            <w:tcW w:w="5386" w:type="dxa"/>
          </w:tcPr>
          <w:p w14:paraId="1966F6CF" w14:textId="77777777" w:rsidR="004E78F7" w:rsidRPr="00906BF2" w:rsidRDefault="004E78F7" w:rsidP="004E78F7">
            <w:r w:rsidRPr="00906BF2">
              <w:rPr>
                <w:rFonts w:hint="eastAsia"/>
              </w:rPr>
              <w:t>SGM</w:t>
            </w:r>
            <w:r w:rsidRPr="00906BF2">
              <w:rPr>
                <w:rFonts w:hint="eastAsia"/>
              </w:rPr>
              <w:t>协议条款授权状态</w:t>
            </w:r>
            <w:r w:rsidR="00270DA6" w:rsidRPr="00906BF2">
              <w:rPr>
                <w:rFonts w:hint="eastAsia"/>
              </w:rPr>
              <w:t xml:space="preserve"> </w:t>
            </w:r>
            <w:r w:rsidRPr="00906BF2">
              <w:rPr>
                <w:rFonts w:hint="eastAsia"/>
              </w:rPr>
              <w:t>=</w:t>
            </w:r>
            <w:r w:rsidR="00270DA6" w:rsidRPr="00906BF2">
              <w:t xml:space="preserve"> </w:t>
            </w:r>
            <w:r w:rsidRPr="00906BF2">
              <w:rPr>
                <w:rFonts w:hint="eastAsia"/>
              </w:rPr>
              <w:t>Agree</w:t>
            </w:r>
          </w:p>
          <w:p w14:paraId="1E1723F1" w14:textId="77777777" w:rsidR="004E78F7" w:rsidRPr="00906BF2" w:rsidRDefault="004E78F7" w:rsidP="004E78F7">
            <w:r w:rsidRPr="00906BF2">
              <w:rPr>
                <w:rFonts w:hint="eastAsia"/>
              </w:rPr>
              <w:t>百度服务协议条款授权状态</w:t>
            </w:r>
            <w:r w:rsidR="00270DA6" w:rsidRPr="00906BF2">
              <w:rPr>
                <w:rFonts w:hint="eastAsia"/>
              </w:rPr>
              <w:t xml:space="preserve"> </w:t>
            </w:r>
            <w:r w:rsidRPr="00906BF2">
              <w:rPr>
                <w:rFonts w:hint="eastAsia"/>
              </w:rPr>
              <w:t>= Agree</w:t>
            </w:r>
          </w:p>
          <w:p w14:paraId="78CA85A0" w14:textId="77777777" w:rsidR="00087202" w:rsidRPr="00906BF2" w:rsidRDefault="004E78F7" w:rsidP="004E78F7">
            <w:r w:rsidRPr="00906BF2">
              <w:rPr>
                <w:rFonts w:hint="eastAsia"/>
              </w:rPr>
              <w:t>地图协议条款授权状态</w:t>
            </w:r>
            <w:r w:rsidR="00270DA6" w:rsidRPr="00906BF2">
              <w:rPr>
                <w:rFonts w:hint="eastAsia"/>
              </w:rPr>
              <w:t xml:space="preserve"> </w:t>
            </w:r>
            <w:r w:rsidRPr="00906BF2">
              <w:rPr>
                <w:rFonts w:hint="eastAsia"/>
              </w:rPr>
              <w:t>= Agree</w:t>
            </w:r>
          </w:p>
        </w:tc>
      </w:tr>
    </w:tbl>
    <w:p w14:paraId="0AB24906" w14:textId="77777777" w:rsidR="00087202" w:rsidRPr="00906BF2" w:rsidRDefault="00087202" w:rsidP="006E688E"/>
    <w:p w14:paraId="74A814FD" w14:textId="77777777" w:rsidR="00D35813" w:rsidRPr="00906BF2" w:rsidRDefault="00D35813" w:rsidP="00D35813">
      <w:pPr>
        <w:pStyle w:val="Heading4"/>
        <w:numPr>
          <w:ilvl w:val="3"/>
          <w:numId w:val="1"/>
        </w:numPr>
      </w:pPr>
      <w:r w:rsidRPr="00906BF2">
        <w:rPr>
          <w:rFonts w:hint="eastAsia"/>
        </w:rPr>
        <w:lastRenderedPageBreak/>
        <w:t>非首次大协议弹窗</w:t>
      </w:r>
    </w:p>
    <w:p w14:paraId="6F3A1562" w14:textId="77777777" w:rsidR="00137752" w:rsidRPr="00906BF2" w:rsidRDefault="00BA3774" w:rsidP="00137752">
      <w:r w:rsidRPr="00906BF2">
        <w:object w:dxaOrig="27141" w:dyaOrig="24821" w14:anchorId="520AAF58">
          <v:shape id="_x0000_i1028" type="#_x0000_t75" style="width:487.35pt;height:445.75pt" o:ole="">
            <v:imagedata r:id="rId18" o:title=""/>
          </v:shape>
          <o:OLEObject Type="Embed" ProgID="Visio.Drawing.15" ShapeID="_x0000_i1028" DrawAspect="Content" ObjectID="_1806414422" r:id="rId19"/>
        </w:object>
      </w:r>
    </w:p>
    <w:p w14:paraId="22534AF6" w14:textId="77777777" w:rsidR="006E688E" w:rsidRPr="00906BF2" w:rsidRDefault="00BD3AE6" w:rsidP="00944BFD">
      <w:r w:rsidRPr="00906BF2">
        <w:rPr>
          <w:rFonts w:hint="eastAsia"/>
        </w:rPr>
        <w:t>如上图所示，</w:t>
      </w:r>
      <w:r w:rsidR="00F52B37" w:rsidRPr="00906BF2">
        <w:rPr>
          <w:rFonts w:hint="eastAsia"/>
        </w:rPr>
        <w:t>在</w:t>
      </w:r>
      <w:r w:rsidR="00F52B37" w:rsidRPr="00906BF2">
        <w:rPr>
          <w:rFonts w:hint="eastAsia"/>
        </w:rPr>
        <w:t>SGM</w:t>
      </w:r>
      <w:r w:rsidR="00F52B37" w:rsidRPr="00906BF2">
        <w:rPr>
          <w:rFonts w:hint="eastAsia"/>
        </w:rPr>
        <w:t>协议条款未授权的情况下</w:t>
      </w:r>
      <w:r w:rsidRPr="00906BF2">
        <w:rPr>
          <w:rFonts w:hint="eastAsia"/>
        </w:rPr>
        <w:t>（步骤</w:t>
      </w:r>
      <w:r w:rsidRPr="00906BF2">
        <w:rPr>
          <w:rFonts w:ascii="微软雅黑" w:eastAsia="微软雅黑" w:hAnsi="微软雅黑" w:hint="eastAsia"/>
        </w:rPr>
        <w:t>⑴</w:t>
      </w:r>
      <w:r w:rsidRPr="00906BF2">
        <w:rPr>
          <w:rFonts w:hint="eastAsia"/>
        </w:rPr>
        <w:t>和</w:t>
      </w:r>
      <w:r w:rsidRPr="00906BF2">
        <w:rPr>
          <w:rFonts w:ascii="微软雅黑" w:eastAsia="微软雅黑" w:hAnsi="微软雅黑" w:hint="eastAsia"/>
        </w:rPr>
        <w:t>⑵）</w:t>
      </w:r>
      <w:r w:rsidR="00F52B37" w:rsidRPr="00906BF2">
        <w:rPr>
          <w:rFonts w:hint="eastAsia"/>
        </w:rPr>
        <w:t>，将</w:t>
      </w:r>
      <w:r w:rsidR="00B514D7" w:rsidRPr="00906BF2">
        <w:rPr>
          <w:rFonts w:hint="eastAsia"/>
        </w:rPr>
        <w:t>会有</w:t>
      </w:r>
      <w:r w:rsidR="00B514D7" w:rsidRPr="00906BF2">
        <w:rPr>
          <w:rFonts w:hint="eastAsia"/>
        </w:rPr>
        <w:t>3</w:t>
      </w:r>
      <w:r w:rsidR="00B514D7" w:rsidRPr="00906BF2">
        <w:rPr>
          <w:rFonts w:hint="eastAsia"/>
        </w:rPr>
        <w:t>类方式触发非首次大协议弹窗：</w:t>
      </w:r>
    </w:p>
    <w:p w14:paraId="706F8AAB" w14:textId="77777777" w:rsidR="00B514D7" w:rsidRPr="00906BF2" w:rsidRDefault="00B514D7" w:rsidP="00311517">
      <w:pPr>
        <w:pStyle w:val="ListParagraph"/>
        <w:numPr>
          <w:ilvl w:val="0"/>
          <w:numId w:val="22"/>
        </w:numPr>
        <w:ind w:firstLineChars="0"/>
      </w:pPr>
      <w:r w:rsidRPr="00906BF2">
        <w:rPr>
          <w:rFonts w:hint="eastAsia"/>
        </w:rPr>
        <w:t>SGM</w:t>
      </w:r>
      <w:r w:rsidRPr="00906BF2">
        <w:t xml:space="preserve"> </w:t>
      </w:r>
      <w:r w:rsidRPr="00906BF2">
        <w:rPr>
          <w:rFonts w:hint="eastAsia"/>
        </w:rPr>
        <w:t>App</w:t>
      </w:r>
      <w:r w:rsidRPr="00906BF2">
        <w:rPr>
          <w:rFonts w:hint="eastAsia"/>
        </w:rPr>
        <w:t>触发</w:t>
      </w:r>
      <w:r w:rsidR="00752915" w:rsidRPr="00906BF2">
        <w:rPr>
          <w:rFonts w:hint="eastAsia"/>
        </w:rPr>
        <w:t>（开启触发或者</w:t>
      </w:r>
      <w:r w:rsidR="00752915" w:rsidRPr="00906BF2">
        <w:rPr>
          <w:rFonts w:hint="eastAsia"/>
        </w:rPr>
        <w:t>App</w:t>
      </w:r>
      <w:r w:rsidR="00752915" w:rsidRPr="00906BF2">
        <w:rPr>
          <w:rFonts w:hint="eastAsia"/>
        </w:rPr>
        <w:t>内部触发）</w:t>
      </w:r>
      <w:r w:rsidRPr="00906BF2">
        <w:rPr>
          <w:rFonts w:hint="eastAsia"/>
        </w:rPr>
        <w:t>；</w:t>
      </w:r>
    </w:p>
    <w:p w14:paraId="0227B105" w14:textId="77777777" w:rsidR="00B514D7" w:rsidRPr="00906BF2" w:rsidRDefault="00B514D7" w:rsidP="00311517">
      <w:pPr>
        <w:pStyle w:val="ListParagraph"/>
        <w:numPr>
          <w:ilvl w:val="0"/>
          <w:numId w:val="22"/>
        </w:numPr>
        <w:ind w:firstLineChars="0"/>
      </w:pPr>
      <w:r w:rsidRPr="00906BF2">
        <w:rPr>
          <w:rFonts w:hint="eastAsia"/>
        </w:rPr>
        <w:t>合作方</w:t>
      </w:r>
      <w:r w:rsidRPr="00906BF2">
        <w:rPr>
          <w:rFonts w:hint="eastAsia"/>
        </w:rPr>
        <w:t>App</w:t>
      </w:r>
      <w:r w:rsidR="00752915" w:rsidRPr="00906BF2">
        <w:rPr>
          <w:rFonts w:hint="eastAsia"/>
        </w:rPr>
        <w:t>开启</w:t>
      </w:r>
      <w:r w:rsidRPr="00906BF2">
        <w:rPr>
          <w:rFonts w:hint="eastAsia"/>
        </w:rPr>
        <w:t>触发；</w:t>
      </w:r>
    </w:p>
    <w:p w14:paraId="47BEB9B3" w14:textId="77777777" w:rsidR="00B514D7" w:rsidRPr="00906BF2" w:rsidRDefault="00B514D7" w:rsidP="00311517">
      <w:pPr>
        <w:pStyle w:val="ListParagraph"/>
        <w:numPr>
          <w:ilvl w:val="0"/>
          <w:numId w:val="22"/>
        </w:numPr>
        <w:ind w:firstLineChars="0"/>
      </w:pPr>
      <w:r w:rsidRPr="00906BF2">
        <w:rPr>
          <w:rFonts w:hint="eastAsia"/>
        </w:rPr>
        <w:t>三方</w:t>
      </w:r>
      <w:r w:rsidRPr="00906BF2">
        <w:rPr>
          <w:rFonts w:hint="eastAsia"/>
        </w:rPr>
        <w:t>App</w:t>
      </w:r>
      <w:r w:rsidR="00752915" w:rsidRPr="00906BF2">
        <w:rPr>
          <w:rFonts w:hint="eastAsia"/>
        </w:rPr>
        <w:t>开启</w:t>
      </w:r>
      <w:r w:rsidRPr="00906BF2">
        <w:rPr>
          <w:rFonts w:hint="eastAsia"/>
        </w:rPr>
        <w:t>触发。</w:t>
      </w:r>
    </w:p>
    <w:p w14:paraId="7AE6DA4C" w14:textId="77777777" w:rsidR="00B514D7" w:rsidRPr="00906BF2" w:rsidRDefault="00B514D7" w:rsidP="00B514D7"/>
    <w:p w14:paraId="05519764" w14:textId="77777777" w:rsidR="00B514D7" w:rsidRPr="00906BF2" w:rsidRDefault="00DD241B" w:rsidP="00B514D7">
      <w:pPr>
        <w:rPr>
          <w:i/>
        </w:rPr>
      </w:pPr>
      <w:r w:rsidRPr="00906BF2">
        <w:rPr>
          <w:rFonts w:hint="eastAsia"/>
          <w:i/>
        </w:rPr>
        <w:lastRenderedPageBreak/>
        <w:t>SGM</w:t>
      </w:r>
      <w:r w:rsidRPr="00906BF2">
        <w:rPr>
          <w:i/>
        </w:rPr>
        <w:t xml:space="preserve"> </w:t>
      </w:r>
      <w:r w:rsidRPr="00906BF2">
        <w:rPr>
          <w:rFonts w:hint="eastAsia"/>
          <w:i/>
        </w:rPr>
        <w:t>App</w:t>
      </w:r>
      <w:r w:rsidRPr="00906BF2">
        <w:rPr>
          <w:rFonts w:hint="eastAsia"/>
          <w:i/>
        </w:rPr>
        <w:t>触发：</w:t>
      </w:r>
    </w:p>
    <w:p w14:paraId="26297B85" w14:textId="77777777" w:rsidR="002E2A15" w:rsidRPr="00906BF2" w:rsidRDefault="00C97E20" w:rsidP="00B514D7">
      <w:r w:rsidRPr="00906BF2">
        <w:rPr>
          <w:rFonts w:hint="eastAsia"/>
        </w:rPr>
        <w:t>1</w:t>
      </w:r>
      <w:r w:rsidRPr="00906BF2">
        <w:rPr>
          <w:rFonts w:hint="eastAsia"/>
        </w:rPr>
        <w:t>）如上图所示，用户触发隐私相关的</w:t>
      </w:r>
      <w:r w:rsidRPr="00906BF2">
        <w:rPr>
          <w:rFonts w:hint="eastAsia"/>
        </w:rPr>
        <w:t>SGM</w:t>
      </w:r>
      <w:r w:rsidRPr="00906BF2">
        <w:t xml:space="preserve"> </w:t>
      </w:r>
      <w:r w:rsidRPr="00906BF2">
        <w:rPr>
          <w:rFonts w:hint="eastAsia"/>
        </w:rPr>
        <w:t>App</w:t>
      </w:r>
      <w:r w:rsidRPr="00906BF2">
        <w:rPr>
          <w:rFonts w:hint="eastAsia"/>
        </w:rPr>
        <w:t>或者</w:t>
      </w:r>
      <w:r w:rsidRPr="00906BF2">
        <w:rPr>
          <w:rFonts w:hint="eastAsia"/>
        </w:rPr>
        <w:t>SGM</w:t>
      </w:r>
      <w:r w:rsidRPr="00906BF2">
        <w:t xml:space="preserve"> </w:t>
      </w:r>
      <w:r w:rsidRPr="00906BF2">
        <w:rPr>
          <w:rFonts w:hint="eastAsia"/>
        </w:rPr>
        <w:t>App</w:t>
      </w:r>
      <w:r w:rsidRPr="00906BF2">
        <w:rPr>
          <w:rFonts w:hint="eastAsia"/>
        </w:rPr>
        <w:t>相关的隐私功能（触发方式详见章节</w:t>
      </w:r>
      <w:r w:rsidRPr="00906BF2">
        <w:rPr>
          <w:rFonts w:hint="eastAsia"/>
        </w:rPr>
        <w:t>5</w:t>
      </w:r>
      <w:r w:rsidRPr="00906BF2">
        <w:rPr>
          <w:rFonts w:hint="eastAsia"/>
        </w:rPr>
        <w:t>附录中清单描述），则会触发“非首次大协议弹窗”（上图步骤</w:t>
      </w:r>
      <w:r w:rsidRPr="00906BF2">
        <w:rPr>
          <w:rFonts w:ascii="微软雅黑" w:eastAsia="微软雅黑" w:hAnsi="微软雅黑" w:hint="eastAsia"/>
        </w:rPr>
        <w:t>⑶</w:t>
      </w:r>
      <w:r w:rsidRPr="00906BF2">
        <w:rPr>
          <w:rFonts w:hint="eastAsia"/>
        </w:rPr>
        <w:t>），弹窗</w:t>
      </w:r>
      <w:r w:rsidR="002E2A15" w:rsidRPr="00906BF2">
        <w:rPr>
          <w:rFonts w:hint="eastAsia"/>
        </w:rPr>
        <w:t>内容：</w:t>
      </w:r>
    </w:p>
    <w:p w14:paraId="20746CE4" w14:textId="77777777" w:rsidR="00DD241B" w:rsidRPr="00906BF2" w:rsidRDefault="00C97E20" w:rsidP="00311517">
      <w:pPr>
        <w:pStyle w:val="ListParagraph"/>
        <w:numPr>
          <w:ilvl w:val="0"/>
          <w:numId w:val="23"/>
        </w:numPr>
        <w:ind w:left="567" w:firstLineChars="0" w:hanging="283"/>
      </w:pPr>
      <w:r w:rsidRPr="00906BF2">
        <w:rPr>
          <w:rFonts w:hint="eastAsia"/>
        </w:rPr>
        <w:t>仅包含</w:t>
      </w:r>
      <w:r w:rsidRPr="00906BF2">
        <w:rPr>
          <w:rFonts w:hint="eastAsia"/>
        </w:rPr>
        <w:t>SGM</w:t>
      </w:r>
      <w:r w:rsidRPr="00906BF2">
        <w:rPr>
          <w:rFonts w:hint="eastAsia"/>
        </w:rPr>
        <w:t>协议条款</w:t>
      </w:r>
      <w:r w:rsidR="00173314" w:rsidRPr="00906BF2">
        <w:rPr>
          <w:rFonts w:hint="eastAsia"/>
        </w:rPr>
        <w:t>；</w:t>
      </w:r>
    </w:p>
    <w:p w14:paraId="2D823CEC" w14:textId="77777777" w:rsidR="00C97E20" w:rsidRPr="00906BF2" w:rsidRDefault="008A647D" w:rsidP="00B514D7">
      <w:r w:rsidRPr="00906BF2">
        <w:rPr>
          <w:rFonts w:hint="eastAsia"/>
        </w:rPr>
        <w:t>2</w:t>
      </w:r>
      <w:r w:rsidRPr="00906BF2">
        <w:rPr>
          <w:rFonts w:hint="eastAsia"/>
        </w:rPr>
        <w:t>）</w:t>
      </w:r>
      <w:r w:rsidR="00BA3774" w:rsidRPr="00906BF2">
        <w:rPr>
          <w:rFonts w:hint="eastAsia"/>
        </w:rPr>
        <w:t>如果</w:t>
      </w:r>
      <w:r w:rsidRPr="00906BF2">
        <w:rPr>
          <w:rFonts w:hint="eastAsia"/>
        </w:rPr>
        <w:t>用户</w:t>
      </w:r>
      <w:r w:rsidR="00D36D1C" w:rsidRPr="00906BF2">
        <w:rPr>
          <w:rFonts w:hint="eastAsia"/>
        </w:rPr>
        <w:t>在</w:t>
      </w:r>
      <w:r w:rsidRPr="00906BF2">
        <w:rPr>
          <w:rFonts w:hint="eastAsia"/>
        </w:rPr>
        <w:t>“非首次大协议弹窗”中选择同意，则标记</w:t>
      </w:r>
      <w:r w:rsidR="00173314" w:rsidRPr="00906BF2">
        <w:rPr>
          <w:rFonts w:hint="eastAsia"/>
        </w:rPr>
        <w:t>SGM</w:t>
      </w:r>
      <w:r w:rsidR="00173314" w:rsidRPr="00906BF2">
        <w:rPr>
          <w:rFonts w:hint="eastAsia"/>
        </w:rPr>
        <w:t>协议条款的授权状态为</w:t>
      </w:r>
      <w:r w:rsidR="00173314" w:rsidRPr="00906BF2">
        <w:rPr>
          <w:rFonts w:hint="eastAsia"/>
        </w:rPr>
        <w:t>Agree</w:t>
      </w:r>
      <w:r w:rsidR="00173314" w:rsidRPr="00906BF2">
        <w:rPr>
          <w:rFonts w:hint="eastAsia"/>
        </w:rPr>
        <w:t>（上图步骤</w:t>
      </w:r>
      <w:r w:rsidR="00173314" w:rsidRPr="00906BF2">
        <w:rPr>
          <w:rFonts w:ascii="微软雅黑" w:eastAsia="微软雅黑" w:hAnsi="微软雅黑" w:hint="eastAsia"/>
        </w:rPr>
        <w:t>⑷</w:t>
      </w:r>
      <w:r w:rsidR="00173314" w:rsidRPr="00906BF2">
        <w:rPr>
          <w:rFonts w:hint="eastAsia"/>
        </w:rPr>
        <w:t>，并进入</w:t>
      </w:r>
      <w:r w:rsidR="00173314" w:rsidRPr="00906BF2">
        <w:rPr>
          <w:rFonts w:hint="eastAsia"/>
        </w:rPr>
        <w:t>SGM</w:t>
      </w:r>
      <w:r w:rsidR="00173314" w:rsidRPr="00906BF2">
        <w:t xml:space="preserve"> </w:t>
      </w:r>
      <w:r w:rsidR="00173314" w:rsidRPr="00906BF2">
        <w:rPr>
          <w:rFonts w:hint="eastAsia"/>
        </w:rPr>
        <w:t>App</w:t>
      </w:r>
      <w:r w:rsidR="00173314" w:rsidRPr="00906BF2">
        <w:rPr>
          <w:rFonts w:hint="eastAsia"/>
        </w:rPr>
        <w:t>或者</w:t>
      </w:r>
      <w:r w:rsidR="00173314" w:rsidRPr="00906BF2">
        <w:rPr>
          <w:rFonts w:hint="eastAsia"/>
        </w:rPr>
        <w:t>SGM</w:t>
      </w:r>
      <w:r w:rsidR="00173314" w:rsidRPr="00906BF2">
        <w:t xml:space="preserve"> </w:t>
      </w:r>
      <w:r w:rsidR="00173314" w:rsidRPr="00906BF2">
        <w:rPr>
          <w:rFonts w:hint="eastAsia"/>
        </w:rPr>
        <w:t>App</w:t>
      </w:r>
      <w:r w:rsidR="00173314" w:rsidRPr="00906BF2">
        <w:rPr>
          <w:rFonts w:hint="eastAsia"/>
        </w:rPr>
        <w:t>内部的功能（上图步骤</w:t>
      </w:r>
      <w:r w:rsidR="00923ADF" w:rsidRPr="00906BF2">
        <w:rPr>
          <w:rFonts w:ascii="微软雅黑" w:eastAsia="微软雅黑" w:hAnsi="微软雅黑" w:hint="eastAsia"/>
        </w:rPr>
        <w:t>⑹</w:t>
      </w:r>
      <w:r w:rsidR="00173314" w:rsidRPr="00906BF2">
        <w:rPr>
          <w:rFonts w:hint="eastAsia"/>
        </w:rPr>
        <w:t>）</w:t>
      </w:r>
      <w:r w:rsidR="00BA3774" w:rsidRPr="00906BF2">
        <w:rPr>
          <w:rFonts w:hint="eastAsia"/>
        </w:rPr>
        <w:t>；</w:t>
      </w:r>
    </w:p>
    <w:p w14:paraId="7867F842" w14:textId="77777777" w:rsidR="00BA3774" w:rsidRPr="00906BF2" w:rsidRDefault="00BA3774" w:rsidP="00B514D7">
      <w:r w:rsidRPr="00906BF2">
        <w:rPr>
          <w:rFonts w:hint="eastAsia"/>
        </w:rPr>
        <w:t>3</w:t>
      </w:r>
      <w:r w:rsidRPr="00906BF2">
        <w:rPr>
          <w:rFonts w:hint="eastAsia"/>
        </w:rPr>
        <w:t>）如果用户</w:t>
      </w:r>
      <w:r w:rsidR="00D36D1C" w:rsidRPr="00906BF2">
        <w:rPr>
          <w:rFonts w:hint="eastAsia"/>
        </w:rPr>
        <w:t>在</w:t>
      </w:r>
      <w:r w:rsidRPr="00906BF2">
        <w:rPr>
          <w:rFonts w:hint="eastAsia"/>
        </w:rPr>
        <w:t>“非首次大协议弹窗”中选择拒绝，则保持</w:t>
      </w:r>
      <w:r w:rsidRPr="00906BF2">
        <w:rPr>
          <w:rFonts w:hint="eastAsia"/>
        </w:rPr>
        <w:t>SGM</w:t>
      </w:r>
      <w:r w:rsidRPr="00906BF2">
        <w:rPr>
          <w:rFonts w:hint="eastAsia"/>
        </w:rPr>
        <w:t>协议条款的授权状态为</w:t>
      </w:r>
      <w:r w:rsidRPr="00906BF2">
        <w:rPr>
          <w:rFonts w:hint="eastAsia"/>
        </w:rPr>
        <w:t>Disagree</w:t>
      </w:r>
      <w:r w:rsidRPr="00906BF2">
        <w:rPr>
          <w:rFonts w:hint="eastAsia"/>
        </w:rPr>
        <w:t>，并退出</w:t>
      </w:r>
      <w:r w:rsidRPr="00906BF2">
        <w:rPr>
          <w:rFonts w:hint="eastAsia"/>
        </w:rPr>
        <w:t>SGM</w:t>
      </w:r>
      <w:r w:rsidRPr="00906BF2">
        <w:t xml:space="preserve"> </w:t>
      </w:r>
      <w:r w:rsidRPr="00906BF2">
        <w:rPr>
          <w:rFonts w:hint="eastAsia"/>
        </w:rPr>
        <w:t>App</w:t>
      </w:r>
      <w:r w:rsidRPr="00906BF2">
        <w:rPr>
          <w:rFonts w:hint="eastAsia"/>
        </w:rPr>
        <w:t>或者不进入</w:t>
      </w:r>
      <w:r w:rsidRPr="00906BF2">
        <w:rPr>
          <w:rFonts w:hint="eastAsia"/>
        </w:rPr>
        <w:t>SGM</w:t>
      </w:r>
      <w:r w:rsidRPr="00906BF2">
        <w:t xml:space="preserve"> </w:t>
      </w:r>
      <w:r w:rsidRPr="00906BF2">
        <w:rPr>
          <w:rFonts w:hint="eastAsia"/>
        </w:rPr>
        <w:t>App</w:t>
      </w:r>
      <w:r w:rsidRPr="00906BF2">
        <w:rPr>
          <w:rFonts w:hint="eastAsia"/>
        </w:rPr>
        <w:t>内部的功能（上图步骤</w:t>
      </w:r>
      <w:r w:rsidRPr="00906BF2">
        <w:rPr>
          <w:rFonts w:ascii="微软雅黑" w:eastAsia="微软雅黑" w:hAnsi="微软雅黑" w:hint="eastAsia"/>
        </w:rPr>
        <w:t>⑸</w:t>
      </w:r>
      <w:r w:rsidRPr="00906BF2">
        <w:rPr>
          <w:rFonts w:hint="eastAsia"/>
        </w:rPr>
        <w:t>）</w:t>
      </w:r>
      <w:r w:rsidR="001953B5" w:rsidRPr="00906BF2">
        <w:rPr>
          <w:rFonts w:hint="eastAsia"/>
        </w:rPr>
        <w:t>。</w:t>
      </w:r>
    </w:p>
    <w:p w14:paraId="47ABE39A" w14:textId="77777777" w:rsidR="001953B5" w:rsidRPr="00906BF2" w:rsidRDefault="001953B5" w:rsidP="00B514D7"/>
    <w:p w14:paraId="28476CE1" w14:textId="77777777" w:rsidR="00A33F35" w:rsidRPr="00906BF2" w:rsidRDefault="00A33F35" w:rsidP="00B514D7">
      <w:pPr>
        <w:rPr>
          <w:i/>
        </w:rPr>
      </w:pPr>
      <w:r w:rsidRPr="00906BF2">
        <w:rPr>
          <w:rFonts w:hint="eastAsia"/>
          <w:i/>
        </w:rPr>
        <w:t>合作方</w:t>
      </w:r>
      <w:r w:rsidRPr="00906BF2">
        <w:rPr>
          <w:rFonts w:hint="eastAsia"/>
          <w:i/>
        </w:rPr>
        <w:t>App</w:t>
      </w:r>
      <w:r w:rsidRPr="00906BF2">
        <w:rPr>
          <w:rFonts w:hint="eastAsia"/>
          <w:i/>
        </w:rPr>
        <w:t>触发：</w:t>
      </w:r>
    </w:p>
    <w:p w14:paraId="5728B6B9" w14:textId="77777777" w:rsidR="00260C10" w:rsidRPr="00906BF2" w:rsidRDefault="00260C10" w:rsidP="00260C10">
      <w:r w:rsidRPr="00906BF2">
        <w:rPr>
          <w:rFonts w:hint="eastAsia"/>
        </w:rPr>
        <w:t>1</w:t>
      </w:r>
      <w:r w:rsidRPr="00906BF2">
        <w:rPr>
          <w:rFonts w:hint="eastAsia"/>
        </w:rPr>
        <w:t>）如上图所示，用户触发隐私相关的合作方</w:t>
      </w:r>
      <w:r w:rsidRPr="00906BF2">
        <w:t xml:space="preserve"> App</w:t>
      </w:r>
      <w:r w:rsidRPr="00906BF2">
        <w:rPr>
          <w:rFonts w:hint="eastAsia"/>
        </w:rPr>
        <w:t>，则会触发“非首次大协议弹窗”（上图步骤</w:t>
      </w:r>
      <w:r w:rsidRPr="00906BF2">
        <w:rPr>
          <w:rFonts w:ascii="微软雅黑" w:eastAsia="微软雅黑" w:hAnsi="微软雅黑" w:hint="eastAsia"/>
        </w:rPr>
        <w:t>⑺</w:t>
      </w:r>
      <w:r w:rsidRPr="00906BF2">
        <w:rPr>
          <w:rFonts w:hint="eastAsia"/>
        </w:rPr>
        <w:t>），弹窗</w:t>
      </w:r>
      <w:r w:rsidR="008D3864" w:rsidRPr="00906BF2">
        <w:rPr>
          <w:rFonts w:hint="eastAsia"/>
        </w:rPr>
        <w:t>内协议条款</w:t>
      </w:r>
      <w:r w:rsidRPr="00906BF2">
        <w:rPr>
          <w:rFonts w:hint="eastAsia"/>
        </w:rPr>
        <w:t>内容：</w:t>
      </w:r>
    </w:p>
    <w:tbl>
      <w:tblPr>
        <w:tblStyle w:val="TableGrid"/>
        <w:tblW w:w="0" w:type="auto"/>
        <w:jc w:val="center"/>
        <w:tblLook w:val="04A0" w:firstRow="1" w:lastRow="0" w:firstColumn="1" w:lastColumn="0" w:noHBand="0" w:noVBand="1"/>
      </w:tblPr>
      <w:tblGrid>
        <w:gridCol w:w="846"/>
        <w:gridCol w:w="2268"/>
        <w:gridCol w:w="5386"/>
      </w:tblGrid>
      <w:tr w:rsidR="00906BF2" w:rsidRPr="00906BF2" w14:paraId="2A3A18FC" w14:textId="77777777" w:rsidTr="006B0FDA">
        <w:trPr>
          <w:jc w:val="center"/>
        </w:trPr>
        <w:tc>
          <w:tcPr>
            <w:tcW w:w="846" w:type="dxa"/>
          </w:tcPr>
          <w:p w14:paraId="4FF6BFE2" w14:textId="77777777" w:rsidR="00B34B7E" w:rsidRPr="00906BF2" w:rsidRDefault="00AE054E" w:rsidP="006B0FDA">
            <w:pPr>
              <w:rPr>
                <w:b/>
              </w:rPr>
            </w:pPr>
            <w:r w:rsidRPr="00906BF2">
              <w:rPr>
                <w:rFonts w:hint="eastAsia"/>
                <w:b/>
              </w:rPr>
              <w:t>类型编号</w:t>
            </w:r>
          </w:p>
        </w:tc>
        <w:tc>
          <w:tcPr>
            <w:tcW w:w="2268" w:type="dxa"/>
          </w:tcPr>
          <w:p w14:paraId="482C116D" w14:textId="77777777" w:rsidR="00B34B7E" w:rsidRPr="00906BF2" w:rsidRDefault="00911A97" w:rsidP="006B0FDA">
            <w:pPr>
              <w:rPr>
                <w:b/>
              </w:rPr>
            </w:pPr>
            <w:r w:rsidRPr="00906BF2">
              <w:rPr>
                <w:rFonts w:hint="eastAsia"/>
                <w:b/>
              </w:rPr>
              <w:t>触发合作</w:t>
            </w:r>
            <w:r w:rsidR="00F012FF" w:rsidRPr="00906BF2">
              <w:rPr>
                <w:rFonts w:hint="eastAsia"/>
                <w:b/>
              </w:rPr>
              <w:t>方</w:t>
            </w:r>
            <w:r w:rsidRPr="00906BF2">
              <w:rPr>
                <w:rFonts w:hint="eastAsia"/>
                <w:b/>
              </w:rPr>
              <w:t>App</w:t>
            </w:r>
            <w:r w:rsidRPr="00906BF2">
              <w:rPr>
                <w:rFonts w:hint="eastAsia"/>
                <w:b/>
              </w:rPr>
              <w:t>类型</w:t>
            </w:r>
          </w:p>
        </w:tc>
        <w:tc>
          <w:tcPr>
            <w:tcW w:w="5386" w:type="dxa"/>
          </w:tcPr>
          <w:p w14:paraId="5DA551A5" w14:textId="77777777" w:rsidR="00B34B7E" w:rsidRPr="00906BF2" w:rsidRDefault="00911A97" w:rsidP="006B0FDA">
            <w:pPr>
              <w:rPr>
                <w:b/>
              </w:rPr>
            </w:pPr>
            <w:r w:rsidRPr="00906BF2">
              <w:rPr>
                <w:rFonts w:hint="eastAsia"/>
                <w:b/>
              </w:rPr>
              <w:t>协议条款</w:t>
            </w:r>
            <w:r w:rsidR="00B94A09" w:rsidRPr="00906BF2">
              <w:rPr>
                <w:rFonts w:hint="eastAsia"/>
                <w:b/>
              </w:rPr>
              <w:t>（只能全选）</w:t>
            </w:r>
          </w:p>
        </w:tc>
      </w:tr>
      <w:tr w:rsidR="00906BF2" w:rsidRPr="00906BF2" w14:paraId="6D7C778E" w14:textId="77777777" w:rsidTr="006B0FDA">
        <w:trPr>
          <w:jc w:val="center"/>
        </w:trPr>
        <w:tc>
          <w:tcPr>
            <w:tcW w:w="846" w:type="dxa"/>
          </w:tcPr>
          <w:p w14:paraId="11DD408F" w14:textId="77777777" w:rsidR="00911A97" w:rsidRPr="00906BF2" w:rsidRDefault="00911A97" w:rsidP="00911A97">
            <w:r w:rsidRPr="00906BF2">
              <w:t>1</w:t>
            </w:r>
            <w:r w:rsidR="00AE054E" w:rsidRPr="00906BF2">
              <w:t>#</w:t>
            </w:r>
          </w:p>
        </w:tc>
        <w:tc>
          <w:tcPr>
            <w:tcW w:w="2268" w:type="dxa"/>
          </w:tcPr>
          <w:p w14:paraId="70026C96" w14:textId="77777777" w:rsidR="00911A97" w:rsidRPr="00906BF2" w:rsidRDefault="00911A97" w:rsidP="00911A97">
            <w:pPr>
              <w:ind w:left="284"/>
              <w:jc w:val="left"/>
            </w:pPr>
            <w:r w:rsidRPr="00906BF2">
              <w:rPr>
                <w:rFonts w:hint="eastAsia"/>
              </w:rPr>
              <w:t>百度语音、百度小程序</w:t>
            </w:r>
          </w:p>
          <w:p w14:paraId="280CB100" w14:textId="77777777" w:rsidR="00911A97" w:rsidRPr="00906BF2" w:rsidRDefault="00911A97" w:rsidP="00911A97">
            <w:pPr>
              <w:jc w:val="left"/>
            </w:pPr>
          </w:p>
        </w:tc>
        <w:tc>
          <w:tcPr>
            <w:tcW w:w="5386" w:type="dxa"/>
          </w:tcPr>
          <w:p w14:paraId="09EF263E" w14:textId="77777777" w:rsidR="00911A97" w:rsidRPr="00906BF2" w:rsidRDefault="00911A97" w:rsidP="00911A97">
            <w:pPr>
              <w:ind w:left="284"/>
              <w:jc w:val="left"/>
            </w:pPr>
            <w:r w:rsidRPr="00906BF2">
              <w:rPr>
                <w:rFonts w:hint="eastAsia"/>
              </w:rPr>
              <w:t>SGM</w:t>
            </w:r>
            <w:r w:rsidRPr="00906BF2">
              <w:rPr>
                <w:rFonts w:hint="eastAsia"/>
              </w:rPr>
              <w:t>协议条款</w:t>
            </w:r>
            <w:r w:rsidRPr="00906BF2">
              <w:rPr>
                <w:rFonts w:hint="eastAsia"/>
              </w:rPr>
              <w:t xml:space="preserve"> +</w:t>
            </w:r>
            <w:r w:rsidRPr="00906BF2">
              <w:t xml:space="preserve"> </w:t>
            </w:r>
            <w:r w:rsidRPr="00906BF2">
              <w:rPr>
                <w:rFonts w:hint="eastAsia"/>
              </w:rPr>
              <w:t>百度服务协议条款</w:t>
            </w:r>
          </w:p>
          <w:p w14:paraId="369AD8D0" w14:textId="77777777" w:rsidR="00911A97" w:rsidRPr="00906BF2" w:rsidRDefault="00911A97" w:rsidP="00911A97">
            <w:pPr>
              <w:jc w:val="left"/>
            </w:pPr>
          </w:p>
        </w:tc>
      </w:tr>
      <w:tr w:rsidR="00911A97" w:rsidRPr="00906BF2" w14:paraId="1CC98202" w14:textId="77777777" w:rsidTr="006B0FDA">
        <w:trPr>
          <w:jc w:val="center"/>
        </w:trPr>
        <w:tc>
          <w:tcPr>
            <w:tcW w:w="846" w:type="dxa"/>
          </w:tcPr>
          <w:p w14:paraId="5B03742D" w14:textId="77777777" w:rsidR="00911A97" w:rsidRPr="00906BF2" w:rsidRDefault="00911A97" w:rsidP="00911A97">
            <w:r w:rsidRPr="00906BF2">
              <w:t>2</w:t>
            </w:r>
            <w:r w:rsidR="00AE054E" w:rsidRPr="00906BF2">
              <w:t>#</w:t>
            </w:r>
          </w:p>
        </w:tc>
        <w:tc>
          <w:tcPr>
            <w:tcW w:w="2268" w:type="dxa"/>
          </w:tcPr>
          <w:p w14:paraId="2E8CCA46" w14:textId="77777777" w:rsidR="00911A97" w:rsidRPr="00906BF2" w:rsidRDefault="00911A97" w:rsidP="00911A97">
            <w:pPr>
              <w:ind w:left="284"/>
              <w:jc w:val="left"/>
            </w:pPr>
            <w:r w:rsidRPr="00906BF2">
              <w:rPr>
                <w:rFonts w:hint="eastAsia"/>
              </w:rPr>
              <w:t>地图应用</w:t>
            </w:r>
          </w:p>
        </w:tc>
        <w:tc>
          <w:tcPr>
            <w:tcW w:w="5386" w:type="dxa"/>
          </w:tcPr>
          <w:p w14:paraId="6A38B6CB" w14:textId="77777777" w:rsidR="00911A97" w:rsidRPr="00906BF2" w:rsidRDefault="00911A97" w:rsidP="00911A97">
            <w:pPr>
              <w:ind w:left="284"/>
              <w:jc w:val="left"/>
            </w:pPr>
            <w:r w:rsidRPr="00906BF2">
              <w:rPr>
                <w:rFonts w:hint="eastAsia"/>
              </w:rPr>
              <w:t>SGM</w:t>
            </w:r>
            <w:r w:rsidRPr="00906BF2">
              <w:rPr>
                <w:rFonts w:hint="eastAsia"/>
              </w:rPr>
              <w:t>协议条款</w:t>
            </w:r>
            <w:r w:rsidRPr="00906BF2">
              <w:rPr>
                <w:rFonts w:hint="eastAsia"/>
              </w:rPr>
              <w:t xml:space="preserve"> +</w:t>
            </w:r>
            <w:r w:rsidRPr="00906BF2">
              <w:t xml:space="preserve"> </w:t>
            </w:r>
            <w:r w:rsidRPr="00906BF2">
              <w:rPr>
                <w:rFonts w:hint="eastAsia"/>
              </w:rPr>
              <w:t>地图协议条款</w:t>
            </w:r>
          </w:p>
        </w:tc>
      </w:tr>
    </w:tbl>
    <w:p w14:paraId="798D4EA8" w14:textId="77777777" w:rsidR="00B34B7E" w:rsidRPr="00906BF2" w:rsidRDefault="00B34B7E" w:rsidP="00260C10"/>
    <w:p w14:paraId="3D0F6B42" w14:textId="77777777" w:rsidR="00AE054E" w:rsidRPr="00906BF2" w:rsidRDefault="00260C10" w:rsidP="00260C10">
      <w:r w:rsidRPr="00906BF2">
        <w:rPr>
          <w:rFonts w:hint="eastAsia"/>
        </w:rPr>
        <w:t>2</w:t>
      </w:r>
      <w:r w:rsidRPr="00906BF2">
        <w:rPr>
          <w:rFonts w:hint="eastAsia"/>
        </w:rPr>
        <w:t>）如果用户</w:t>
      </w:r>
      <w:r w:rsidR="00B0655D" w:rsidRPr="00906BF2">
        <w:rPr>
          <w:rFonts w:hint="eastAsia"/>
        </w:rPr>
        <w:t>在</w:t>
      </w:r>
      <w:r w:rsidRPr="00906BF2">
        <w:rPr>
          <w:rFonts w:hint="eastAsia"/>
        </w:rPr>
        <w:t>“非首次大协议弹窗”中选择同意，则</w:t>
      </w:r>
      <w:r w:rsidR="00AE054E" w:rsidRPr="00906BF2">
        <w:rPr>
          <w:rFonts w:hint="eastAsia"/>
        </w:rPr>
        <w:t>：</w:t>
      </w:r>
    </w:p>
    <w:p w14:paraId="13928FEE" w14:textId="77777777" w:rsidR="00AE054E" w:rsidRPr="00906BF2" w:rsidRDefault="00AE054E" w:rsidP="00AE054E">
      <w:pPr>
        <w:ind w:firstLine="420"/>
        <w:rPr>
          <w:rFonts w:ascii="微软雅黑" w:eastAsia="微软雅黑" w:hAnsi="微软雅黑"/>
        </w:rPr>
      </w:pPr>
      <w:r w:rsidRPr="00906BF2">
        <w:rPr>
          <w:rFonts w:hint="eastAsia"/>
        </w:rPr>
        <w:t>a</w:t>
      </w:r>
      <w:r w:rsidRPr="00906BF2">
        <w:rPr>
          <w:rFonts w:hint="eastAsia"/>
        </w:rPr>
        <w:t>）</w:t>
      </w:r>
      <w:r w:rsidR="00260C10" w:rsidRPr="00906BF2">
        <w:rPr>
          <w:rFonts w:hint="eastAsia"/>
        </w:rPr>
        <w:t>标记</w:t>
      </w:r>
      <w:r w:rsidR="00260C10" w:rsidRPr="00906BF2">
        <w:rPr>
          <w:rFonts w:hint="eastAsia"/>
        </w:rPr>
        <w:t>SGM</w:t>
      </w:r>
      <w:r w:rsidR="00260C10" w:rsidRPr="00906BF2">
        <w:rPr>
          <w:rFonts w:hint="eastAsia"/>
        </w:rPr>
        <w:t>协议条款的授权状态为</w:t>
      </w:r>
      <w:r w:rsidR="00260C10" w:rsidRPr="00906BF2">
        <w:rPr>
          <w:rFonts w:hint="eastAsia"/>
        </w:rPr>
        <w:t>Agree</w:t>
      </w:r>
      <w:r w:rsidR="00260C10" w:rsidRPr="00906BF2">
        <w:rPr>
          <w:rFonts w:hint="eastAsia"/>
        </w:rPr>
        <w:t>（上图步骤</w:t>
      </w:r>
      <w:r w:rsidR="006B0FDA" w:rsidRPr="00906BF2">
        <w:rPr>
          <w:rFonts w:ascii="微软雅黑" w:eastAsia="微软雅黑" w:hAnsi="微软雅黑" w:hint="eastAsia"/>
        </w:rPr>
        <w:t>⑻</w:t>
      </w:r>
      <w:r w:rsidRPr="00906BF2">
        <w:rPr>
          <w:rFonts w:hint="eastAsia"/>
        </w:rPr>
        <w:t>）</w:t>
      </w:r>
      <w:r w:rsidRPr="00906BF2">
        <w:rPr>
          <w:rFonts w:ascii="微软雅黑" w:eastAsia="微软雅黑" w:hAnsi="微软雅黑" w:hint="eastAsia"/>
        </w:rPr>
        <w:t>；</w:t>
      </w:r>
    </w:p>
    <w:p w14:paraId="78A865D7" w14:textId="77777777" w:rsidR="00AE054E" w:rsidRPr="00906BF2" w:rsidRDefault="00AE054E" w:rsidP="00AE054E">
      <w:pPr>
        <w:ind w:firstLine="420"/>
      </w:pPr>
      <w:r w:rsidRPr="00906BF2">
        <w:rPr>
          <w:rFonts w:hint="eastAsia"/>
        </w:rPr>
        <w:t>b</w:t>
      </w:r>
      <w:r w:rsidRPr="00906BF2">
        <w:rPr>
          <w:rFonts w:hint="eastAsia"/>
        </w:rPr>
        <w:t>）基于触发的合作</w:t>
      </w:r>
      <w:r w:rsidRPr="00906BF2">
        <w:rPr>
          <w:rFonts w:hint="eastAsia"/>
        </w:rPr>
        <w:t>App</w:t>
      </w:r>
      <w:r w:rsidRPr="00906BF2">
        <w:rPr>
          <w:rFonts w:hint="eastAsia"/>
        </w:rPr>
        <w:t>类型，并进行如下状态标记：</w:t>
      </w:r>
    </w:p>
    <w:p w14:paraId="6F57D4C6" w14:textId="77777777" w:rsidR="00AE054E" w:rsidRPr="00906BF2" w:rsidRDefault="00AE054E" w:rsidP="00AE054E">
      <w:pPr>
        <w:ind w:left="420" w:firstLine="420"/>
      </w:pPr>
      <w:r w:rsidRPr="00906BF2">
        <w:rPr>
          <w:rFonts w:hint="eastAsia"/>
        </w:rPr>
        <w:t>①</w:t>
      </w:r>
      <w:r w:rsidRPr="00906BF2">
        <w:rPr>
          <w:rFonts w:hint="eastAsia"/>
        </w:rPr>
        <w:t xml:space="preserve"> </w:t>
      </w:r>
      <w:r w:rsidRPr="00906BF2">
        <w:rPr>
          <w:rFonts w:hint="eastAsia"/>
        </w:rPr>
        <w:t>如果为上表中类型</w:t>
      </w:r>
      <w:r w:rsidRPr="00906BF2">
        <w:rPr>
          <w:rFonts w:hint="eastAsia"/>
        </w:rPr>
        <w:t>1</w:t>
      </w:r>
      <w:r w:rsidRPr="00906BF2">
        <w:t>#</w:t>
      </w:r>
      <w:r w:rsidRPr="00906BF2">
        <w:rPr>
          <w:rFonts w:hint="eastAsia"/>
        </w:rPr>
        <w:t>，则</w:t>
      </w:r>
      <w:r w:rsidR="006B0FDA" w:rsidRPr="00906BF2">
        <w:rPr>
          <w:rFonts w:hint="eastAsia"/>
        </w:rPr>
        <w:t>标记</w:t>
      </w:r>
      <w:r w:rsidRPr="00906BF2">
        <w:rPr>
          <w:rFonts w:hint="eastAsia"/>
        </w:rPr>
        <w:t>百度服务协议条款</w:t>
      </w:r>
      <w:r w:rsidR="006B0FDA" w:rsidRPr="00906BF2">
        <w:rPr>
          <w:rFonts w:hint="eastAsia"/>
        </w:rPr>
        <w:t>授权状态为</w:t>
      </w:r>
      <w:r w:rsidR="006B0FDA" w:rsidRPr="00906BF2">
        <w:rPr>
          <w:rFonts w:hint="eastAsia"/>
        </w:rPr>
        <w:t>Agree</w:t>
      </w:r>
      <w:r w:rsidR="006B0FDA" w:rsidRPr="00906BF2">
        <w:rPr>
          <w:rFonts w:hint="eastAsia"/>
        </w:rPr>
        <w:t>（上图步骤</w:t>
      </w:r>
      <w:r w:rsidRPr="00906BF2">
        <w:rPr>
          <w:rFonts w:ascii="微软雅黑" w:eastAsia="微软雅黑" w:hAnsi="微软雅黑" w:hint="eastAsia"/>
        </w:rPr>
        <w:t>⑽；</w:t>
      </w:r>
    </w:p>
    <w:p w14:paraId="178AB0E2" w14:textId="77777777" w:rsidR="00AE054E" w:rsidRPr="00906BF2" w:rsidRDefault="00AE054E" w:rsidP="00AE054E">
      <w:pPr>
        <w:ind w:left="420" w:firstLine="420"/>
      </w:pPr>
      <w:r w:rsidRPr="00906BF2">
        <w:rPr>
          <w:rFonts w:hint="eastAsia"/>
        </w:rPr>
        <w:t>②</w:t>
      </w:r>
      <w:r w:rsidRPr="00906BF2">
        <w:t xml:space="preserve"> </w:t>
      </w:r>
      <w:r w:rsidRPr="00906BF2">
        <w:rPr>
          <w:rFonts w:hint="eastAsia"/>
        </w:rPr>
        <w:t>如果为上表中类型</w:t>
      </w:r>
      <w:r w:rsidRPr="00906BF2">
        <w:t>2#</w:t>
      </w:r>
      <w:r w:rsidRPr="00906BF2">
        <w:rPr>
          <w:rFonts w:hint="eastAsia"/>
        </w:rPr>
        <w:t>，则标记地图协议条款授权状态为</w:t>
      </w:r>
      <w:r w:rsidRPr="00906BF2">
        <w:rPr>
          <w:rFonts w:hint="eastAsia"/>
        </w:rPr>
        <w:t>Agree</w:t>
      </w:r>
      <w:r w:rsidRPr="00906BF2">
        <w:rPr>
          <w:rFonts w:hint="eastAsia"/>
        </w:rPr>
        <w:t>（上图步骤</w:t>
      </w:r>
      <w:r w:rsidRPr="00906BF2">
        <w:rPr>
          <w:rFonts w:ascii="微软雅黑" w:eastAsia="微软雅黑" w:hAnsi="微软雅黑" w:hint="eastAsia"/>
        </w:rPr>
        <w:t>⑽</w:t>
      </w:r>
      <w:r w:rsidRPr="00906BF2">
        <w:rPr>
          <w:rFonts w:hint="eastAsia"/>
        </w:rPr>
        <w:t>；</w:t>
      </w:r>
    </w:p>
    <w:p w14:paraId="3EB098CE" w14:textId="77777777" w:rsidR="00AE054E" w:rsidRPr="00906BF2" w:rsidRDefault="00AE054E" w:rsidP="00AE054E">
      <w:r w:rsidRPr="00906BF2">
        <w:tab/>
      </w:r>
      <w:r w:rsidRPr="00906BF2">
        <w:rPr>
          <w:rFonts w:hint="eastAsia"/>
        </w:rPr>
        <w:t>c</w:t>
      </w:r>
      <w:r w:rsidRPr="00906BF2">
        <w:rPr>
          <w:rFonts w:hint="eastAsia"/>
        </w:rPr>
        <w:t>）进入对应的合作方</w:t>
      </w:r>
      <w:r w:rsidRPr="00906BF2">
        <w:rPr>
          <w:rFonts w:hint="eastAsia"/>
        </w:rPr>
        <w:t>App</w:t>
      </w:r>
      <w:r w:rsidRPr="00906BF2">
        <w:rPr>
          <w:rFonts w:hint="eastAsia"/>
        </w:rPr>
        <w:t>（上图步骤</w:t>
      </w:r>
      <w:r w:rsidRPr="00906BF2">
        <w:rPr>
          <w:rFonts w:ascii="微软雅黑" w:eastAsia="微软雅黑" w:hAnsi="微软雅黑" w:hint="eastAsia"/>
        </w:rPr>
        <w:t>⑾</w:t>
      </w:r>
      <w:r w:rsidRPr="00906BF2">
        <w:rPr>
          <w:rFonts w:hint="eastAsia"/>
        </w:rPr>
        <w:t>）。</w:t>
      </w:r>
    </w:p>
    <w:p w14:paraId="17E2F459" w14:textId="77777777" w:rsidR="00900286" w:rsidRPr="00906BF2" w:rsidRDefault="00260C10" w:rsidP="00260C10">
      <w:r w:rsidRPr="00906BF2">
        <w:rPr>
          <w:rFonts w:hint="eastAsia"/>
        </w:rPr>
        <w:lastRenderedPageBreak/>
        <w:t>3</w:t>
      </w:r>
      <w:r w:rsidRPr="00906BF2">
        <w:rPr>
          <w:rFonts w:hint="eastAsia"/>
        </w:rPr>
        <w:t>）如果用户“非首次大协议弹窗”中选择拒绝，则</w:t>
      </w:r>
      <w:r w:rsidR="00900286" w:rsidRPr="00906BF2">
        <w:rPr>
          <w:rFonts w:hint="eastAsia"/>
        </w:rPr>
        <w:t>：</w:t>
      </w:r>
    </w:p>
    <w:p w14:paraId="78C4C82E" w14:textId="77777777" w:rsidR="00900286" w:rsidRPr="00906BF2" w:rsidRDefault="00900286" w:rsidP="00900286">
      <w:pPr>
        <w:ind w:firstLine="360"/>
      </w:pPr>
      <w:r w:rsidRPr="00906BF2">
        <w:rPr>
          <w:rFonts w:hint="eastAsia"/>
        </w:rPr>
        <w:t>a</w:t>
      </w:r>
      <w:r w:rsidRPr="00906BF2">
        <w:rPr>
          <w:rFonts w:hint="eastAsia"/>
        </w:rPr>
        <w:t>）</w:t>
      </w:r>
      <w:r w:rsidR="00260C10" w:rsidRPr="00906BF2">
        <w:rPr>
          <w:rFonts w:hint="eastAsia"/>
        </w:rPr>
        <w:t>保持</w:t>
      </w:r>
      <w:r w:rsidR="00260C10" w:rsidRPr="00906BF2">
        <w:rPr>
          <w:rFonts w:hint="eastAsia"/>
        </w:rPr>
        <w:t>SGM</w:t>
      </w:r>
      <w:r w:rsidR="00260C10" w:rsidRPr="00906BF2">
        <w:rPr>
          <w:rFonts w:hint="eastAsia"/>
        </w:rPr>
        <w:t>协议条款的授权状态为</w:t>
      </w:r>
      <w:r w:rsidR="00260C10" w:rsidRPr="00906BF2">
        <w:rPr>
          <w:rFonts w:hint="eastAsia"/>
        </w:rPr>
        <w:t>Disagree</w:t>
      </w:r>
      <w:r w:rsidRPr="00906BF2">
        <w:rPr>
          <w:rFonts w:hint="eastAsia"/>
        </w:rPr>
        <w:t>；</w:t>
      </w:r>
    </w:p>
    <w:p w14:paraId="3040825A" w14:textId="77777777" w:rsidR="00900286" w:rsidRPr="00906BF2" w:rsidRDefault="00900286" w:rsidP="00900286">
      <w:pPr>
        <w:ind w:firstLine="360"/>
      </w:pPr>
      <w:r w:rsidRPr="00906BF2">
        <w:rPr>
          <w:rFonts w:hint="eastAsia"/>
        </w:rPr>
        <w:t>b</w:t>
      </w:r>
      <w:r w:rsidRPr="00906BF2">
        <w:rPr>
          <w:rFonts w:hint="eastAsia"/>
        </w:rPr>
        <w:t>）保持选择的合作</w:t>
      </w:r>
      <w:r w:rsidR="00F012FF" w:rsidRPr="00906BF2">
        <w:rPr>
          <w:rFonts w:hint="eastAsia"/>
        </w:rPr>
        <w:t>方</w:t>
      </w:r>
      <w:r w:rsidRPr="00906BF2">
        <w:rPr>
          <w:rFonts w:hint="eastAsia"/>
        </w:rPr>
        <w:t>App</w:t>
      </w:r>
      <w:r w:rsidRPr="00906BF2">
        <w:rPr>
          <w:rFonts w:hint="eastAsia"/>
        </w:rPr>
        <w:t>类型对应协议条款授权状态</w:t>
      </w:r>
      <w:r w:rsidR="000E28A4" w:rsidRPr="00906BF2">
        <w:rPr>
          <w:rFonts w:hint="eastAsia"/>
        </w:rPr>
        <w:t>为</w:t>
      </w:r>
      <w:r w:rsidR="000E28A4" w:rsidRPr="00906BF2">
        <w:rPr>
          <w:rFonts w:hint="eastAsia"/>
        </w:rPr>
        <w:t>Disagree</w:t>
      </w:r>
      <w:r w:rsidRPr="00906BF2">
        <w:rPr>
          <w:rFonts w:hint="eastAsia"/>
        </w:rPr>
        <w:t>；</w:t>
      </w:r>
    </w:p>
    <w:p w14:paraId="35D57111" w14:textId="77777777" w:rsidR="00260C10" w:rsidRPr="00906BF2" w:rsidRDefault="00900286" w:rsidP="00900286">
      <w:pPr>
        <w:ind w:firstLine="360"/>
      </w:pPr>
      <w:r w:rsidRPr="00906BF2">
        <w:rPr>
          <w:rFonts w:hint="eastAsia"/>
        </w:rPr>
        <w:t>c</w:t>
      </w:r>
      <w:r w:rsidRPr="00906BF2">
        <w:rPr>
          <w:rFonts w:hint="eastAsia"/>
        </w:rPr>
        <w:t>）退出合作方</w:t>
      </w:r>
      <w:r w:rsidRPr="00906BF2">
        <w:t>App</w:t>
      </w:r>
      <w:r w:rsidR="00260C10" w:rsidRPr="00906BF2">
        <w:rPr>
          <w:rFonts w:hint="eastAsia"/>
        </w:rPr>
        <w:t>（上图步骤</w:t>
      </w:r>
      <w:r w:rsidRPr="00906BF2">
        <w:rPr>
          <w:rFonts w:ascii="微软雅黑" w:eastAsia="微软雅黑" w:hAnsi="微软雅黑" w:hint="eastAsia"/>
        </w:rPr>
        <w:t>⑼</w:t>
      </w:r>
      <w:r w:rsidR="00260C10" w:rsidRPr="00906BF2">
        <w:rPr>
          <w:rFonts w:hint="eastAsia"/>
        </w:rPr>
        <w:t>）。</w:t>
      </w:r>
    </w:p>
    <w:p w14:paraId="585F5FC2" w14:textId="77777777" w:rsidR="00A33F35" w:rsidRPr="00906BF2" w:rsidRDefault="00A33F35" w:rsidP="00B514D7"/>
    <w:p w14:paraId="5DE9735C" w14:textId="77777777" w:rsidR="001953B5" w:rsidRPr="00906BF2" w:rsidRDefault="00B01D7F" w:rsidP="00B514D7">
      <w:pPr>
        <w:rPr>
          <w:i/>
        </w:rPr>
      </w:pPr>
      <w:r w:rsidRPr="00906BF2">
        <w:rPr>
          <w:rFonts w:hint="eastAsia"/>
          <w:i/>
        </w:rPr>
        <w:t>三方</w:t>
      </w:r>
      <w:r w:rsidRPr="00906BF2">
        <w:rPr>
          <w:rFonts w:hint="eastAsia"/>
          <w:i/>
        </w:rPr>
        <w:t>App</w:t>
      </w:r>
      <w:r w:rsidRPr="00906BF2">
        <w:rPr>
          <w:rFonts w:hint="eastAsia"/>
          <w:i/>
        </w:rPr>
        <w:t>触发：</w:t>
      </w:r>
    </w:p>
    <w:p w14:paraId="5FFB811D" w14:textId="77777777" w:rsidR="00764422" w:rsidRPr="00906BF2" w:rsidRDefault="00764422" w:rsidP="00764422">
      <w:r w:rsidRPr="00906BF2">
        <w:rPr>
          <w:rFonts w:hint="eastAsia"/>
        </w:rPr>
        <w:t>1</w:t>
      </w:r>
      <w:r w:rsidRPr="00906BF2">
        <w:rPr>
          <w:rFonts w:hint="eastAsia"/>
        </w:rPr>
        <w:t>）如上图所示，用户触发隐私相关的三方</w:t>
      </w:r>
      <w:r w:rsidRPr="00906BF2">
        <w:t xml:space="preserve"> </w:t>
      </w:r>
      <w:r w:rsidRPr="00906BF2">
        <w:rPr>
          <w:rFonts w:hint="eastAsia"/>
        </w:rPr>
        <w:t>App</w:t>
      </w:r>
      <w:r w:rsidRPr="00906BF2">
        <w:rPr>
          <w:rFonts w:hint="eastAsia"/>
        </w:rPr>
        <w:t>时，则会触发“非首次大协议弹窗”（上图步骤</w:t>
      </w:r>
      <w:r w:rsidRPr="00906BF2">
        <w:rPr>
          <w:rFonts w:ascii="微软雅黑" w:eastAsia="微软雅黑" w:hAnsi="微软雅黑" w:hint="eastAsia"/>
        </w:rPr>
        <w:t>⑿</w:t>
      </w:r>
      <w:r w:rsidRPr="00906BF2">
        <w:rPr>
          <w:rFonts w:hint="eastAsia"/>
        </w:rPr>
        <w:t>），弹窗内容：</w:t>
      </w:r>
    </w:p>
    <w:p w14:paraId="4E951691" w14:textId="77777777" w:rsidR="00764422" w:rsidRPr="00906BF2" w:rsidRDefault="00764422" w:rsidP="00311517">
      <w:pPr>
        <w:numPr>
          <w:ilvl w:val="0"/>
          <w:numId w:val="23"/>
        </w:numPr>
        <w:ind w:left="567" w:hanging="283"/>
      </w:pPr>
      <w:r w:rsidRPr="00906BF2">
        <w:rPr>
          <w:rFonts w:hint="eastAsia"/>
        </w:rPr>
        <w:t>仅包含</w:t>
      </w:r>
      <w:r w:rsidRPr="00906BF2">
        <w:rPr>
          <w:rFonts w:hint="eastAsia"/>
        </w:rPr>
        <w:t>SGM</w:t>
      </w:r>
      <w:r w:rsidRPr="00906BF2">
        <w:rPr>
          <w:rFonts w:hint="eastAsia"/>
        </w:rPr>
        <w:t>协议条款；</w:t>
      </w:r>
    </w:p>
    <w:p w14:paraId="488F9B22" w14:textId="77777777" w:rsidR="00764422" w:rsidRPr="00906BF2" w:rsidRDefault="00764422" w:rsidP="00764422">
      <w:r w:rsidRPr="00906BF2">
        <w:rPr>
          <w:rFonts w:hint="eastAsia"/>
        </w:rPr>
        <w:t>2</w:t>
      </w:r>
      <w:r w:rsidRPr="00906BF2">
        <w:rPr>
          <w:rFonts w:hint="eastAsia"/>
        </w:rPr>
        <w:t>）如果用户“非首次大协议弹窗”中选择同意，则标记</w:t>
      </w:r>
      <w:r w:rsidRPr="00906BF2">
        <w:rPr>
          <w:rFonts w:hint="eastAsia"/>
        </w:rPr>
        <w:t>SGM</w:t>
      </w:r>
      <w:r w:rsidRPr="00906BF2">
        <w:rPr>
          <w:rFonts w:hint="eastAsia"/>
        </w:rPr>
        <w:t>协议条款的授权状态为</w:t>
      </w:r>
      <w:r w:rsidRPr="00906BF2">
        <w:rPr>
          <w:rFonts w:hint="eastAsia"/>
        </w:rPr>
        <w:t>Agree</w:t>
      </w:r>
      <w:r w:rsidRPr="00906BF2">
        <w:rPr>
          <w:rFonts w:hint="eastAsia"/>
        </w:rPr>
        <w:t>（上图步骤</w:t>
      </w:r>
      <w:r w:rsidRPr="00906BF2">
        <w:rPr>
          <w:rFonts w:ascii="微软雅黑" w:eastAsia="微软雅黑" w:hAnsi="微软雅黑" w:hint="eastAsia"/>
        </w:rPr>
        <w:t>⒀</w:t>
      </w:r>
      <w:r w:rsidRPr="00906BF2">
        <w:rPr>
          <w:rFonts w:hint="eastAsia"/>
        </w:rPr>
        <w:t>，并进入三方</w:t>
      </w:r>
      <w:r w:rsidRPr="00906BF2">
        <w:t xml:space="preserve"> </w:t>
      </w:r>
      <w:r w:rsidRPr="00906BF2">
        <w:rPr>
          <w:rFonts w:hint="eastAsia"/>
        </w:rPr>
        <w:t>App</w:t>
      </w:r>
      <w:r w:rsidRPr="00906BF2">
        <w:rPr>
          <w:rFonts w:hint="eastAsia"/>
        </w:rPr>
        <w:t>（未授权态，部分功能受限）（上图步骤</w:t>
      </w:r>
      <w:r w:rsidRPr="00906BF2">
        <w:rPr>
          <w:rFonts w:ascii="微软雅黑" w:eastAsia="微软雅黑" w:hAnsi="微软雅黑" w:hint="eastAsia"/>
        </w:rPr>
        <w:t>⒂</w:t>
      </w:r>
      <w:r w:rsidRPr="00906BF2">
        <w:rPr>
          <w:rFonts w:hint="eastAsia"/>
        </w:rPr>
        <w:t>）；</w:t>
      </w:r>
    </w:p>
    <w:p w14:paraId="483F34C1" w14:textId="77777777" w:rsidR="00764422" w:rsidRPr="00906BF2" w:rsidRDefault="00764422" w:rsidP="00764422">
      <w:r w:rsidRPr="00906BF2">
        <w:rPr>
          <w:rFonts w:hint="eastAsia"/>
        </w:rPr>
        <w:t>3</w:t>
      </w:r>
      <w:r w:rsidRPr="00906BF2">
        <w:rPr>
          <w:rFonts w:hint="eastAsia"/>
        </w:rPr>
        <w:t>）如果用户“非首次大协议弹窗”中选择拒绝，则保持</w:t>
      </w:r>
      <w:r w:rsidRPr="00906BF2">
        <w:rPr>
          <w:rFonts w:hint="eastAsia"/>
        </w:rPr>
        <w:t>SGM</w:t>
      </w:r>
      <w:r w:rsidRPr="00906BF2">
        <w:rPr>
          <w:rFonts w:hint="eastAsia"/>
        </w:rPr>
        <w:t>协议条款的授权状态为</w:t>
      </w:r>
      <w:r w:rsidRPr="00906BF2">
        <w:rPr>
          <w:rFonts w:hint="eastAsia"/>
        </w:rPr>
        <w:t>Disagree</w:t>
      </w:r>
      <w:r w:rsidRPr="00906BF2">
        <w:rPr>
          <w:rFonts w:hint="eastAsia"/>
        </w:rPr>
        <w:t>，并退出</w:t>
      </w:r>
      <w:r w:rsidR="00BE626B" w:rsidRPr="00906BF2">
        <w:rPr>
          <w:rFonts w:hint="eastAsia"/>
        </w:rPr>
        <w:t>三方</w:t>
      </w:r>
      <w:r w:rsidRPr="00906BF2">
        <w:t xml:space="preserve"> </w:t>
      </w:r>
      <w:r w:rsidRPr="00906BF2">
        <w:rPr>
          <w:rFonts w:hint="eastAsia"/>
        </w:rPr>
        <w:t>App</w:t>
      </w:r>
      <w:r w:rsidRPr="00906BF2">
        <w:rPr>
          <w:rFonts w:hint="eastAsia"/>
        </w:rPr>
        <w:t>（上图步骤</w:t>
      </w:r>
      <w:r w:rsidR="00BE626B" w:rsidRPr="00906BF2">
        <w:rPr>
          <w:rFonts w:ascii="微软雅黑" w:eastAsia="微软雅黑" w:hAnsi="微软雅黑" w:hint="eastAsia"/>
        </w:rPr>
        <w:t>⒁</w:t>
      </w:r>
      <w:r w:rsidRPr="00906BF2">
        <w:rPr>
          <w:rFonts w:hint="eastAsia"/>
        </w:rPr>
        <w:t>）</w:t>
      </w:r>
      <w:r w:rsidR="00BE626B" w:rsidRPr="00906BF2">
        <w:rPr>
          <w:rFonts w:hint="eastAsia"/>
        </w:rPr>
        <w:t>；</w:t>
      </w:r>
    </w:p>
    <w:p w14:paraId="3BD79BF1" w14:textId="77777777" w:rsidR="00BE626B" w:rsidRPr="00906BF2" w:rsidRDefault="00F23DE4" w:rsidP="00764422">
      <w:r w:rsidRPr="00906BF2">
        <w:t>4</w:t>
      </w:r>
      <w:r w:rsidRPr="00906BF2">
        <w:rPr>
          <w:rFonts w:hint="eastAsia"/>
        </w:rPr>
        <w:t>）如果用户进入三方</w:t>
      </w:r>
      <w:r w:rsidRPr="00906BF2">
        <w:rPr>
          <w:rFonts w:hint="eastAsia"/>
        </w:rPr>
        <w:t>App</w:t>
      </w:r>
      <w:r w:rsidRPr="00906BF2">
        <w:rPr>
          <w:rFonts w:hint="eastAsia"/>
        </w:rPr>
        <w:t>（未授权态）</w:t>
      </w:r>
      <w:r w:rsidR="005C701E" w:rsidRPr="00906BF2">
        <w:rPr>
          <w:rFonts w:hint="eastAsia"/>
        </w:rPr>
        <w:t>（上图步骤</w:t>
      </w:r>
      <w:r w:rsidR="005C701E" w:rsidRPr="00906BF2">
        <w:rPr>
          <w:rFonts w:ascii="微软雅黑" w:eastAsia="微软雅黑" w:hAnsi="微软雅黑" w:hint="eastAsia"/>
        </w:rPr>
        <w:t>⒂</w:t>
      </w:r>
      <w:r w:rsidR="005C701E" w:rsidRPr="00906BF2">
        <w:rPr>
          <w:rFonts w:hint="eastAsia"/>
        </w:rPr>
        <w:t>）</w:t>
      </w:r>
      <w:r w:rsidRPr="00906BF2">
        <w:rPr>
          <w:rFonts w:hint="eastAsia"/>
        </w:rPr>
        <w:t>后，触发三方应用内部的隐私功能后，将进行“三方应用内协议弹窗”</w:t>
      </w:r>
      <w:r w:rsidR="005C701E" w:rsidRPr="00906BF2">
        <w:rPr>
          <w:rFonts w:hint="eastAsia"/>
        </w:rPr>
        <w:t xml:space="preserve"> </w:t>
      </w:r>
      <w:r w:rsidR="005C701E" w:rsidRPr="00906BF2">
        <w:rPr>
          <w:rFonts w:hint="eastAsia"/>
        </w:rPr>
        <w:t>（上图步骤</w:t>
      </w:r>
      <w:r w:rsidR="005C701E" w:rsidRPr="00906BF2">
        <w:rPr>
          <w:rFonts w:ascii="微软雅黑" w:eastAsia="微软雅黑" w:hAnsi="微软雅黑" w:hint="eastAsia"/>
        </w:rPr>
        <w:t>⒃</w:t>
      </w:r>
      <w:r w:rsidR="005C701E" w:rsidRPr="00906BF2">
        <w:rPr>
          <w:rFonts w:hint="eastAsia"/>
        </w:rPr>
        <w:t>）；</w:t>
      </w:r>
    </w:p>
    <w:p w14:paraId="59863F7F" w14:textId="77777777" w:rsidR="005C701E" w:rsidRPr="00906BF2" w:rsidRDefault="005C701E" w:rsidP="00764422">
      <w:r w:rsidRPr="00906BF2">
        <w:rPr>
          <w:rFonts w:hint="eastAsia"/>
        </w:rPr>
        <w:t>5</w:t>
      </w:r>
      <w:r w:rsidRPr="00906BF2">
        <w:rPr>
          <w:rFonts w:hint="eastAsia"/>
        </w:rPr>
        <w:t>）如果用户在“三方应用内协议弹窗”内同意协议条款，则标记该三方协议条款授权状态为</w:t>
      </w:r>
      <w:r w:rsidRPr="00906BF2">
        <w:rPr>
          <w:rFonts w:hint="eastAsia"/>
        </w:rPr>
        <w:t>Agree</w:t>
      </w:r>
      <w:r w:rsidRPr="00906BF2">
        <w:rPr>
          <w:rFonts w:hint="eastAsia"/>
        </w:rPr>
        <w:t>（上图步骤</w:t>
      </w:r>
      <w:r w:rsidRPr="00906BF2">
        <w:rPr>
          <w:rFonts w:ascii="微软雅黑" w:eastAsia="微软雅黑" w:hAnsi="微软雅黑" w:hint="eastAsia"/>
        </w:rPr>
        <w:t>⒄</w:t>
      </w:r>
      <w:r w:rsidRPr="00906BF2">
        <w:rPr>
          <w:rFonts w:hint="eastAsia"/>
        </w:rPr>
        <w:t>），并进入三方</w:t>
      </w:r>
      <w:r w:rsidRPr="00906BF2">
        <w:rPr>
          <w:rFonts w:hint="eastAsia"/>
        </w:rPr>
        <w:t>App</w:t>
      </w:r>
      <w:r w:rsidRPr="00906BF2">
        <w:rPr>
          <w:rFonts w:hint="eastAsia"/>
        </w:rPr>
        <w:t>（授权态）（上图步骤</w:t>
      </w:r>
      <w:r w:rsidRPr="00906BF2">
        <w:rPr>
          <w:rFonts w:ascii="微软雅黑" w:eastAsia="微软雅黑" w:hAnsi="微软雅黑" w:hint="eastAsia"/>
        </w:rPr>
        <w:t>⒆</w:t>
      </w:r>
      <w:r w:rsidRPr="00906BF2">
        <w:rPr>
          <w:rFonts w:hint="eastAsia"/>
        </w:rPr>
        <w:t>）；</w:t>
      </w:r>
    </w:p>
    <w:p w14:paraId="0E3EC7E7" w14:textId="77777777" w:rsidR="005C701E" w:rsidRPr="00906BF2" w:rsidRDefault="005C701E" w:rsidP="00764422">
      <w:r w:rsidRPr="00906BF2">
        <w:t>6</w:t>
      </w:r>
      <w:r w:rsidRPr="00906BF2">
        <w:rPr>
          <w:rFonts w:hint="eastAsia"/>
        </w:rPr>
        <w:t>）如果用户在“三方应用内协议弹窗”内拒绝协议条款，则保持该三方协议条款授权状态为</w:t>
      </w:r>
      <w:r w:rsidRPr="00906BF2">
        <w:rPr>
          <w:rFonts w:hint="eastAsia"/>
        </w:rPr>
        <w:t>D</w:t>
      </w:r>
      <w:r w:rsidRPr="00906BF2">
        <w:t>isa</w:t>
      </w:r>
      <w:r w:rsidRPr="00906BF2">
        <w:rPr>
          <w:rFonts w:hint="eastAsia"/>
        </w:rPr>
        <w:t>gree</w:t>
      </w:r>
      <w:r w:rsidRPr="00906BF2">
        <w:rPr>
          <w:rFonts w:hint="eastAsia"/>
        </w:rPr>
        <w:t>（上图步骤</w:t>
      </w:r>
      <w:r w:rsidRPr="00906BF2">
        <w:rPr>
          <w:rFonts w:ascii="微软雅黑" w:eastAsia="微软雅黑" w:hAnsi="微软雅黑" w:hint="eastAsia"/>
        </w:rPr>
        <w:t>⒅</w:t>
      </w:r>
      <w:r w:rsidRPr="00906BF2">
        <w:rPr>
          <w:rFonts w:hint="eastAsia"/>
        </w:rPr>
        <w:t>），并回到三方</w:t>
      </w:r>
      <w:r w:rsidRPr="00906BF2">
        <w:rPr>
          <w:rFonts w:hint="eastAsia"/>
        </w:rPr>
        <w:t>App</w:t>
      </w:r>
      <w:r w:rsidRPr="00906BF2">
        <w:rPr>
          <w:rFonts w:hint="eastAsia"/>
        </w:rPr>
        <w:t>（未授权态）（上图步骤</w:t>
      </w:r>
      <w:r w:rsidRPr="00906BF2">
        <w:rPr>
          <w:rFonts w:ascii="微软雅黑" w:eastAsia="微软雅黑" w:hAnsi="微软雅黑" w:hint="eastAsia"/>
        </w:rPr>
        <w:t>⒂</w:t>
      </w:r>
      <w:r w:rsidRPr="00906BF2">
        <w:rPr>
          <w:rFonts w:hint="eastAsia"/>
        </w:rPr>
        <w:t>），不退出三方</w:t>
      </w:r>
      <w:r w:rsidRPr="00906BF2">
        <w:rPr>
          <w:rFonts w:hint="eastAsia"/>
        </w:rPr>
        <w:t>App</w:t>
      </w:r>
      <w:r w:rsidR="004A627C" w:rsidRPr="00906BF2">
        <w:rPr>
          <w:rFonts w:hint="eastAsia"/>
        </w:rPr>
        <w:t>。</w:t>
      </w:r>
    </w:p>
    <w:p w14:paraId="19879773" w14:textId="77777777" w:rsidR="00B01D7F" w:rsidRPr="00906BF2" w:rsidRDefault="00B01D7F" w:rsidP="00B514D7"/>
    <w:p w14:paraId="01C9E8E7" w14:textId="77777777" w:rsidR="00853D55" w:rsidRPr="00906BF2" w:rsidRDefault="00853D55" w:rsidP="00853D55">
      <w:pPr>
        <w:pStyle w:val="Heading4"/>
        <w:numPr>
          <w:ilvl w:val="3"/>
          <w:numId w:val="1"/>
        </w:numPr>
      </w:pPr>
      <w:r w:rsidRPr="00906BF2">
        <w:rPr>
          <w:rFonts w:hint="eastAsia"/>
        </w:rPr>
        <w:lastRenderedPageBreak/>
        <w:t>协议更新</w:t>
      </w:r>
      <w:r w:rsidR="008A24EE" w:rsidRPr="00906BF2">
        <w:rPr>
          <w:rFonts w:hint="eastAsia"/>
        </w:rPr>
        <w:t>弹窗</w:t>
      </w:r>
    </w:p>
    <w:p w14:paraId="39F89C64" w14:textId="77777777" w:rsidR="004A3094" w:rsidRPr="00906BF2" w:rsidRDefault="004A3094" w:rsidP="004A3094">
      <w:pPr>
        <w:pStyle w:val="Heading5"/>
      </w:pPr>
      <w:r w:rsidRPr="00906BF2">
        <w:rPr>
          <w:rFonts w:hint="eastAsia"/>
        </w:rPr>
        <w:t>SGM</w:t>
      </w:r>
      <w:r w:rsidRPr="00906BF2">
        <w:rPr>
          <w:rFonts w:hint="eastAsia"/>
        </w:rPr>
        <w:t>协议更新</w:t>
      </w:r>
    </w:p>
    <w:p w14:paraId="11948432" w14:textId="77777777" w:rsidR="00853D55" w:rsidRPr="00906BF2" w:rsidRDefault="000B5CB9" w:rsidP="00E93C54">
      <w:pPr>
        <w:jc w:val="center"/>
      </w:pPr>
      <w:r w:rsidRPr="00906BF2">
        <w:object w:dxaOrig="15501" w:dyaOrig="21590" w14:anchorId="7EF594DD">
          <v:shape id="_x0000_i1029" type="#_x0000_t75" style="width:397.45pt;height:554.75pt" o:ole="">
            <v:imagedata r:id="rId20" o:title=""/>
          </v:shape>
          <o:OLEObject Type="Embed" ProgID="Visio.Drawing.15" ShapeID="_x0000_i1029" DrawAspect="Content" ObjectID="_1806414423" r:id="rId21"/>
        </w:object>
      </w:r>
    </w:p>
    <w:p w14:paraId="09A030CF" w14:textId="77777777" w:rsidR="00632DAF" w:rsidRPr="00906BF2" w:rsidRDefault="00632DAF" w:rsidP="00A320C0">
      <w:pPr>
        <w:rPr>
          <w:i/>
        </w:rPr>
      </w:pPr>
      <w:r w:rsidRPr="00906BF2">
        <w:rPr>
          <w:rFonts w:hint="eastAsia"/>
          <w:i/>
        </w:rPr>
        <w:t>云端交互：</w:t>
      </w:r>
    </w:p>
    <w:p w14:paraId="617D22FB" w14:textId="77777777" w:rsidR="00F52B37" w:rsidRPr="00906BF2" w:rsidRDefault="00A320C0" w:rsidP="00A320C0">
      <w:r w:rsidRPr="00906BF2">
        <w:rPr>
          <w:rFonts w:hint="eastAsia"/>
        </w:rPr>
        <w:t>1</w:t>
      </w:r>
      <w:r w:rsidRPr="00906BF2">
        <w:rPr>
          <w:rFonts w:hint="eastAsia"/>
        </w:rPr>
        <w:t>）</w:t>
      </w:r>
      <w:r w:rsidR="00632DAF" w:rsidRPr="00906BF2">
        <w:rPr>
          <w:rFonts w:hint="eastAsia"/>
        </w:rPr>
        <w:t>如上图所示，在系统启动后（上图步骤</w:t>
      </w:r>
      <w:r w:rsidR="00632DAF" w:rsidRPr="00906BF2">
        <w:rPr>
          <w:rFonts w:ascii="微软雅黑" w:eastAsia="微软雅黑" w:hAnsi="微软雅黑" w:hint="eastAsia"/>
        </w:rPr>
        <w:t>⑴</w:t>
      </w:r>
      <w:r w:rsidR="00632DAF" w:rsidRPr="00906BF2">
        <w:rPr>
          <w:rFonts w:hint="eastAsia"/>
        </w:rPr>
        <w:t>））</w:t>
      </w:r>
      <w:r w:rsidR="0013432F" w:rsidRPr="00906BF2">
        <w:rPr>
          <w:rFonts w:hint="eastAsia"/>
        </w:rPr>
        <w:t>，需要获取云端最新协议的版本号（上图步骤</w:t>
      </w:r>
      <w:r w:rsidR="0013432F" w:rsidRPr="00906BF2">
        <w:rPr>
          <w:rFonts w:ascii="微软雅黑" w:eastAsia="微软雅黑" w:hAnsi="微软雅黑" w:hint="eastAsia"/>
        </w:rPr>
        <w:t>⑵</w:t>
      </w:r>
      <w:r w:rsidR="0013432F" w:rsidRPr="00906BF2">
        <w:rPr>
          <w:rFonts w:hint="eastAsia"/>
        </w:rPr>
        <w:t>）</w:t>
      </w:r>
      <w:r w:rsidR="0015052E" w:rsidRPr="00906BF2">
        <w:rPr>
          <w:rFonts w:hint="eastAsia"/>
        </w:rPr>
        <w:t>；</w:t>
      </w:r>
    </w:p>
    <w:p w14:paraId="18B3D05A" w14:textId="77777777" w:rsidR="0013432F" w:rsidRPr="00906BF2" w:rsidRDefault="0015052E" w:rsidP="00A320C0">
      <w:r w:rsidRPr="00906BF2">
        <w:rPr>
          <w:rFonts w:hint="eastAsia"/>
        </w:rPr>
        <w:lastRenderedPageBreak/>
        <w:t>2</w:t>
      </w:r>
      <w:r w:rsidRPr="00906BF2">
        <w:rPr>
          <w:rFonts w:hint="eastAsia"/>
        </w:rPr>
        <w:t>）如果识别到云端协议版本高于本地版本（如果上个点火周期下载了云端更新的协议，则需要高于下载版本），则进行云端协议下载（上图步骤</w:t>
      </w:r>
      <w:r w:rsidRPr="00906BF2">
        <w:rPr>
          <w:rFonts w:ascii="微软雅黑" w:eastAsia="微软雅黑" w:hAnsi="微软雅黑" w:hint="eastAsia"/>
        </w:rPr>
        <w:t>⑶</w:t>
      </w:r>
      <w:r w:rsidRPr="00906BF2">
        <w:rPr>
          <w:rFonts w:hint="eastAsia"/>
        </w:rPr>
        <w:t>）。</w:t>
      </w:r>
    </w:p>
    <w:p w14:paraId="454CC604" w14:textId="77777777" w:rsidR="0015052E" w:rsidRPr="00906BF2" w:rsidRDefault="0015052E" w:rsidP="00A320C0"/>
    <w:p w14:paraId="2D555F92" w14:textId="77777777" w:rsidR="000B5CB9" w:rsidRPr="00906BF2" w:rsidRDefault="000B5CB9" w:rsidP="000B5CB9">
      <w:pPr>
        <w:rPr>
          <w:i/>
        </w:rPr>
      </w:pPr>
      <w:r w:rsidRPr="00906BF2">
        <w:rPr>
          <w:rFonts w:hint="eastAsia"/>
          <w:i/>
        </w:rPr>
        <w:t>点火周期</w:t>
      </w:r>
      <w:r w:rsidRPr="00906BF2">
        <w:rPr>
          <w:rFonts w:hint="eastAsia"/>
          <w:i/>
        </w:rPr>
        <w:t>1&lt;</w:t>
      </w:r>
      <w:r w:rsidRPr="00906BF2">
        <w:rPr>
          <w:rFonts w:hint="eastAsia"/>
          <w:i/>
        </w:rPr>
        <w:t>协议状态变为更新态，不弹窗</w:t>
      </w:r>
      <w:r w:rsidRPr="00906BF2">
        <w:rPr>
          <w:rFonts w:hint="eastAsia"/>
          <w:i/>
        </w:rPr>
        <w:t>&gt;</w:t>
      </w:r>
      <w:r w:rsidRPr="00906BF2">
        <w:rPr>
          <w:rFonts w:hint="eastAsia"/>
          <w:i/>
        </w:rPr>
        <w:t>：</w:t>
      </w:r>
    </w:p>
    <w:p w14:paraId="3F402EE5" w14:textId="77777777" w:rsidR="0013432F" w:rsidRPr="00906BF2" w:rsidRDefault="004C7612" w:rsidP="00A320C0">
      <w:r w:rsidRPr="00906BF2">
        <w:t>3</w:t>
      </w:r>
      <w:r w:rsidR="000B5CB9" w:rsidRPr="00906BF2">
        <w:rPr>
          <w:rFonts w:hint="eastAsia"/>
        </w:rPr>
        <w:t>）</w:t>
      </w:r>
      <w:r w:rsidRPr="00906BF2">
        <w:rPr>
          <w:rFonts w:hint="eastAsia"/>
        </w:rPr>
        <w:t>云端协议下载完成后，如果识别到</w:t>
      </w:r>
      <w:r w:rsidRPr="00906BF2">
        <w:rPr>
          <w:rFonts w:hint="eastAsia"/>
        </w:rPr>
        <w:t>SGM</w:t>
      </w:r>
      <w:r w:rsidRPr="00906BF2">
        <w:rPr>
          <w:rFonts w:hint="eastAsia"/>
        </w:rPr>
        <w:t>协议条款授权状态不为</w:t>
      </w:r>
      <w:r w:rsidRPr="00906BF2">
        <w:rPr>
          <w:rFonts w:hint="eastAsia"/>
        </w:rPr>
        <w:t>Update</w:t>
      </w:r>
      <w:r w:rsidRPr="00906BF2">
        <w:rPr>
          <w:rFonts w:hint="eastAsia"/>
        </w:rPr>
        <w:t>状态，则置</w:t>
      </w:r>
      <w:r w:rsidRPr="00906BF2">
        <w:rPr>
          <w:rFonts w:hint="eastAsia"/>
        </w:rPr>
        <w:t>SGM</w:t>
      </w:r>
      <w:r w:rsidRPr="00906BF2">
        <w:rPr>
          <w:rFonts w:hint="eastAsia"/>
        </w:rPr>
        <w:t>协议条款授权状态</w:t>
      </w:r>
      <w:r w:rsidRPr="00906BF2">
        <w:rPr>
          <w:rFonts w:hint="eastAsia"/>
        </w:rPr>
        <w:t>=Update</w:t>
      </w:r>
      <w:r w:rsidRPr="00906BF2">
        <w:rPr>
          <w:rFonts w:hint="eastAsia"/>
        </w:rPr>
        <w:t>（如上图步骤</w:t>
      </w:r>
      <w:r w:rsidRPr="00906BF2">
        <w:rPr>
          <w:rFonts w:ascii="微软雅黑" w:eastAsia="微软雅黑" w:hAnsi="微软雅黑" w:hint="eastAsia"/>
        </w:rPr>
        <w:t>⑷</w:t>
      </w:r>
      <w:r w:rsidRPr="00906BF2">
        <w:rPr>
          <w:rFonts w:hint="eastAsia"/>
        </w:rPr>
        <w:t>）。</w:t>
      </w:r>
    </w:p>
    <w:p w14:paraId="1C53CC47" w14:textId="77777777" w:rsidR="004C7612" w:rsidRPr="00906BF2" w:rsidRDefault="004C7612" w:rsidP="00A320C0"/>
    <w:p w14:paraId="55D08566" w14:textId="77777777" w:rsidR="004C7612" w:rsidRPr="00906BF2" w:rsidRDefault="004C7612" w:rsidP="00A320C0">
      <w:pPr>
        <w:rPr>
          <w:i/>
        </w:rPr>
      </w:pPr>
      <w:r w:rsidRPr="00906BF2">
        <w:rPr>
          <w:rFonts w:hint="eastAsia"/>
          <w:i/>
        </w:rPr>
        <w:t>点火周期</w:t>
      </w:r>
      <w:r w:rsidRPr="00906BF2">
        <w:rPr>
          <w:rFonts w:hint="eastAsia"/>
          <w:i/>
        </w:rPr>
        <w:t>2&lt;</w:t>
      </w:r>
      <w:r w:rsidRPr="00906BF2">
        <w:rPr>
          <w:rFonts w:hint="eastAsia"/>
          <w:i/>
        </w:rPr>
        <w:t>更新协议弹窗</w:t>
      </w:r>
      <w:r w:rsidRPr="00906BF2">
        <w:rPr>
          <w:rFonts w:hint="eastAsia"/>
          <w:i/>
        </w:rPr>
        <w:t>&gt;</w:t>
      </w:r>
      <w:r w:rsidRPr="00906BF2">
        <w:rPr>
          <w:i/>
        </w:rPr>
        <w:t>:</w:t>
      </w:r>
    </w:p>
    <w:p w14:paraId="3B9A9071" w14:textId="77777777" w:rsidR="004C7612" w:rsidRPr="00906BF2" w:rsidRDefault="00D83FFB" w:rsidP="00A320C0">
      <w:r w:rsidRPr="00906BF2">
        <w:rPr>
          <w:rFonts w:hint="eastAsia"/>
        </w:rPr>
        <w:t>4</w:t>
      </w:r>
      <w:r w:rsidRPr="00906BF2">
        <w:rPr>
          <w:rFonts w:hint="eastAsia"/>
        </w:rPr>
        <w:t>）如果识别到</w:t>
      </w:r>
      <w:r w:rsidRPr="00906BF2">
        <w:rPr>
          <w:rFonts w:hint="eastAsia"/>
        </w:rPr>
        <w:t>SGM</w:t>
      </w:r>
      <w:r w:rsidRPr="00906BF2">
        <w:rPr>
          <w:rFonts w:hint="eastAsia"/>
        </w:rPr>
        <w:t>协议条款授权状态</w:t>
      </w:r>
      <w:r w:rsidRPr="00906BF2">
        <w:rPr>
          <w:rFonts w:hint="eastAsia"/>
        </w:rPr>
        <w:t>=Update</w:t>
      </w:r>
      <w:r w:rsidRPr="00906BF2">
        <w:rPr>
          <w:rFonts w:hint="eastAsia"/>
        </w:rPr>
        <w:t>，则将已经下载的云端协议覆盖本地协议（上图步骤</w:t>
      </w:r>
      <w:r w:rsidRPr="00906BF2">
        <w:rPr>
          <w:rFonts w:ascii="微软雅黑" w:eastAsia="微软雅黑" w:hAnsi="微软雅黑" w:hint="eastAsia"/>
        </w:rPr>
        <w:t>⑸</w:t>
      </w:r>
      <w:r w:rsidRPr="00906BF2">
        <w:rPr>
          <w:rFonts w:hint="eastAsia"/>
        </w:rPr>
        <w:t>），并进行“大协议更新”弹窗（上图步骤</w:t>
      </w:r>
      <w:r w:rsidRPr="00906BF2">
        <w:rPr>
          <w:rFonts w:ascii="微软雅黑" w:eastAsia="微软雅黑" w:hAnsi="微软雅黑" w:hint="eastAsia"/>
        </w:rPr>
        <w:t>⑹</w:t>
      </w:r>
      <w:r w:rsidRPr="00906BF2">
        <w:rPr>
          <w:rFonts w:hint="eastAsia"/>
        </w:rPr>
        <w:t>；</w:t>
      </w:r>
    </w:p>
    <w:p w14:paraId="33A41897" w14:textId="77777777" w:rsidR="00D83FFB" w:rsidRPr="00906BF2" w:rsidRDefault="00D36D1C" w:rsidP="00D36D1C">
      <w:r w:rsidRPr="00906BF2">
        <w:t>5</w:t>
      </w:r>
      <w:r w:rsidRPr="00906BF2">
        <w:rPr>
          <w:rFonts w:hint="eastAsia"/>
        </w:rPr>
        <w:t>）如果用户在“大协议更新”弹窗中选择拒绝，则标记</w:t>
      </w:r>
      <w:r w:rsidRPr="00906BF2">
        <w:rPr>
          <w:rFonts w:hint="eastAsia"/>
        </w:rPr>
        <w:t>SGM</w:t>
      </w:r>
      <w:r w:rsidRPr="00906BF2">
        <w:rPr>
          <w:rFonts w:hint="eastAsia"/>
        </w:rPr>
        <w:t>协议条款的授权状态为</w:t>
      </w:r>
      <w:r w:rsidRPr="00906BF2">
        <w:rPr>
          <w:rFonts w:hint="eastAsia"/>
        </w:rPr>
        <w:t>Disagree</w:t>
      </w:r>
      <w:r w:rsidRPr="00906BF2">
        <w:rPr>
          <w:rFonts w:hint="eastAsia"/>
        </w:rPr>
        <w:t>；</w:t>
      </w:r>
    </w:p>
    <w:p w14:paraId="39503505" w14:textId="77777777" w:rsidR="009B7618" w:rsidRPr="00906BF2" w:rsidRDefault="00D36D1C" w:rsidP="009B7618">
      <w:r w:rsidRPr="00906BF2">
        <w:t>6</w:t>
      </w:r>
      <w:r w:rsidRPr="00906BF2">
        <w:rPr>
          <w:rFonts w:hint="eastAsia"/>
        </w:rPr>
        <w:t>）如果用户在“大协议更新”弹窗中选择同意，则标记</w:t>
      </w:r>
      <w:r w:rsidRPr="00906BF2">
        <w:rPr>
          <w:rFonts w:hint="eastAsia"/>
        </w:rPr>
        <w:t>SGM</w:t>
      </w:r>
      <w:r w:rsidRPr="00906BF2">
        <w:rPr>
          <w:rFonts w:hint="eastAsia"/>
        </w:rPr>
        <w:t>协议条款的授权状态为</w:t>
      </w:r>
      <w:r w:rsidRPr="00906BF2">
        <w:rPr>
          <w:rFonts w:hint="eastAsia"/>
        </w:rPr>
        <w:t>Agree</w:t>
      </w:r>
      <w:r w:rsidRPr="00906BF2">
        <w:rPr>
          <w:rFonts w:hint="eastAsia"/>
        </w:rPr>
        <w:t>；</w:t>
      </w:r>
    </w:p>
    <w:p w14:paraId="550EC453" w14:textId="77777777" w:rsidR="009B7618" w:rsidRPr="00906BF2" w:rsidRDefault="009B7618" w:rsidP="004F7F0B"/>
    <w:p w14:paraId="328E973E" w14:textId="77777777" w:rsidR="005277F5" w:rsidRPr="00906BF2" w:rsidRDefault="005277F5" w:rsidP="005277F5">
      <w:pPr>
        <w:rPr>
          <w:i/>
        </w:rPr>
      </w:pPr>
      <w:r w:rsidRPr="00906BF2">
        <w:rPr>
          <w:rFonts w:hint="eastAsia"/>
          <w:i/>
        </w:rPr>
        <w:t>无协议更新</w:t>
      </w:r>
      <w:r w:rsidRPr="00906BF2">
        <w:rPr>
          <w:i/>
        </w:rPr>
        <w:t>:</w:t>
      </w:r>
    </w:p>
    <w:p w14:paraId="234CFF5D" w14:textId="77777777" w:rsidR="005277F5" w:rsidRPr="00906BF2" w:rsidRDefault="005277F5" w:rsidP="004F7F0B">
      <w:r w:rsidRPr="00906BF2">
        <w:rPr>
          <w:rFonts w:hint="eastAsia"/>
        </w:rPr>
        <w:t>7</w:t>
      </w:r>
      <w:r w:rsidRPr="00906BF2">
        <w:rPr>
          <w:rFonts w:hint="eastAsia"/>
        </w:rPr>
        <w:t>）如果在上个点火周期和本点火周期中，无大协议更新，则保持</w:t>
      </w:r>
      <w:r w:rsidRPr="00906BF2">
        <w:rPr>
          <w:rFonts w:hint="eastAsia"/>
        </w:rPr>
        <w:t>SGM</w:t>
      </w:r>
      <w:r w:rsidRPr="00906BF2">
        <w:rPr>
          <w:rFonts w:hint="eastAsia"/>
        </w:rPr>
        <w:t>协议的授权状态。</w:t>
      </w:r>
    </w:p>
    <w:p w14:paraId="5BED6475" w14:textId="77777777" w:rsidR="005277F5" w:rsidRPr="00906BF2" w:rsidRDefault="005277F5" w:rsidP="004F7F0B"/>
    <w:p w14:paraId="3D33B5E5" w14:textId="77777777" w:rsidR="00E42292" w:rsidRPr="00906BF2" w:rsidRDefault="004A3094" w:rsidP="004A3094">
      <w:pPr>
        <w:pStyle w:val="Heading5"/>
      </w:pPr>
      <w:r w:rsidRPr="00906BF2">
        <w:rPr>
          <w:rFonts w:hint="eastAsia"/>
        </w:rPr>
        <w:t>合作方协议更新</w:t>
      </w:r>
    </w:p>
    <w:p w14:paraId="03D5E06C" w14:textId="77777777" w:rsidR="00E42292" w:rsidRPr="00906BF2" w:rsidRDefault="003F6934" w:rsidP="004F7F0B">
      <w:r w:rsidRPr="00906BF2">
        <w:rPr>
          <w:rFonts w:hint="eastAsia"/>
        </w:rPr>
        <w:t>合作方协议的文本由合作方的云服务器提供，合作方协议的更新状态查询和新协议版本的下载，由合作方</w:t>
      </w:r>
      <w:r w:rsidRPr="00906BF2">
        <w:rPr>
          <w:rFonts w:hint="eastAsia"/>
        </w:rPr>
        <w:t>SDK</w:t>
      </w:r>
      <w:r w:rsidRPr="00906BF2">
        <w:rPr>
          <w:rFonts w:hint="eastAsia"/>
        </w:rPr>
        <w:t>与合作方云端之间进行交互完成。</w:t>
      </w:r>
    </w:p>
    <w:p w14:paraId="3F0F34A0" w14:textId="77777777" w:rsidR="003F6934" w:rsidRPr="00906BF2" w:rsidRDefault="003F6934" w:rsidP="004F7F0B"/>
    <w:p w14:paraId="4562AA1A" w14:textId="77777777" w:rsidR="00DA1D54" w:rsidRPr="00906BF2" w:rsidRDefault="00DA1D54" w:rsidP="004F7F0B">
      <w:r w:rsidRPr="00906BF2">
        <w:rPr>
          <w:rFonts w:hint="eastAsia"/>
        </w:rPr>
        <w:t>合作方协议更新弹窗流程通</w:t>
      </w:r>
      <w:r w:rsidRPr="00906BF2">
        <w:rPr>
          <w:rFonts w:hint="eastAsia"/>
        </w:rPr>
        <w:t>SGM</w:t>
      </w:r>
      <w:r w:rsidRPr="00906BF2">
        <w:rPr>
          <w:rFonts w:hint="eastAsia"/>
        </w:rPr>
        <w:t>协议更新流程（</w:t>
      </w:r>
      <w:r w:rsidRPr="00906BF2">
        <w:rPr>
          <w:rFonts w:hint="eastAsia"/>
        </w:rPr>
        <w:t>3</w:t>
      </w:r>
      <w:r w:rsidRPr="00906BF2">
        <w:t>.2.1.4.1</w:t>
      </w:r>
      <w:r w:rsidRPr="00906BF2">
        <w:rPr>
          <w:rFonts w:hint="eastAsia"/>
        </w:rPr>
        <w:t>章节）</w:t>
      </w:r>
      <w:r w:rsidR="00124711" w:rsidRPr="00906BF2">
        <w:rPr>
          <w:rFonts w:hint="eastAsia"/>
        </w:rPr>
        <w:t>。</w:t>
      </w:r>
    </w:p>
    <w:p w14:paraId="75248853" w14:textId="77777777" w:rsidR="00124711" w:rsidRPr="00906BF2" w:rsidRDefault="00124711" w:rsidP="004F7F0B"/>
    <w:p w14:paraId="158ED30A" w14:textId="77777777" w:rsidR="00124711" w:rsidRPr="00906BF2" w:rsidRDefault="00124711" w:rsidP="00124711">
      <w:pPr>
        <w:pStyle w:val="Heading5"/>
      </w:pPr>
      <w:r w:rsidRPr="00906BF2">
        <w:rPr>
          <w:rFonts w:hint="eastAsia"/>
        </w:rPr>
        <w:t>三方应用内协议更新</w:t>
      </w:r>
    </w:p>
    <w:p w14:paraId="2342D5EA" w14:textId="77777777" w:rsidR="003F6934" w:rsidRPr="00906BF2" w:rsidRDefault="002607EF" w:rsidP="004F7F0B">
      <w:r w:rsidRPr="00906BF2">
        <w:rPr>
          <w:rFonts w:hint="eastAsia"/>
        </w:rPr>
        <w:t>三方应用内协议更新流程由三方</w:t>
      </w:r>
      <w:r w:rsidRPr="00906BF2">
        <w:rPr>
          <w:rFonts w:hint="eastAsia"/>
        </w:rPr>
        <w:t>app</w:t>
      </w:r>
      <w:r w:rsidRPr="00906BF2">
        <w:rPr>
          <w:rFonts w:hint="eastAsia"/>
        </w:rPr>
        <w:t>自行实现，不在本</w:t>
      </w:r>
      <w:r w:rsidRPr="00906BF2">
        <w:rPr>
          <w:rFonts w:hint="eastAsia"/>
        </w:rPr>
        <w:t>spec</w:t>
      </w:r>
      <w:r w:rsidRPr="00906BF2">
        <w:rPr>
          <w:rFonts w:hint="eastAsia"/>
        </w:rPr>
        <w:t>中定义。</w:t>
      </w:r>
    </w:p>
    <w:p w14:paraId="56153D16" w14:textId="77777777" w:rsidR="003F6934" w:rsidRPr="00906BF2" w:rsidRDefault="003F6934" w:rsidP="004F7F0B"/>
    <w:p w14:paraId="07D54EFC" w14:textId="77777777" w:rsidR="003F6934" w:rsidRPr="00906BF2" w:rsidRDefault="00DD590E" w:rsidP="00DD590E">
      <w:pPr>
        <w:pStyle w:val="Heading4"/>
        <w:numPr>
          <w:ilvl w:val="3"/>
          <w:numId w:val="1"/>
        </w:numPr>
      </w:pPr>
      <w:r w:rsidRPr="00906BF2">
        <w:rPr>
          <w:rFonts w:hint="eastAsia"/>
        </w:rPr>
        <w:lastRenderedPageBreak/>
        <w:t>多屏弹窗</w:t>
      </w:r>
    </w:p>
    <w:p w14:paraId="1D43D2CB" w14:textId="753DC952" w:rsidR="00DD590E" w:rsidRPr="00906BF2" w:rsidRDefault="00AB3497" w:rsidP="00DD590E">
      <w:r w:rsidRPr="00906BF2">
        <w:rPr>
          <w:rFonts w:hint="eastAsia"/>
        </w:rPr>
        <w:t>1</w:t>
      </w:r>
      <w:r w:rsidRPr="00906BF2">
        <w:rPr>
          <w:rFonts w:hint="eastAsia"/>
        </w:rPr>
        <w:t>）</w:t>
      </w:r>
      <w:r w:rsidR="00FB36E3" w:rsidRPr="00906BF2">
        <w:rPr>
          <w:rFonts w:hint="eastAsia"/>
        </w:rPr>
        <w:t>“</w:t>
      </w:r>
      <w:r w:rsidRPr="00906BF2">
        <w:rPr>
          <w:rFonts w:hint="eastAsia"/>
        </w:rPr>
        <w:t>首次大协议弹窗</w:t>
      </w:r>
      <w:r w:rsidR="00FB36E3" w:rsidRPr="00906BF2">
        <w:rPr>
          <w:rFonts w:hint="eastAsia"/>
        </w:rPr>
        <w:t>”</w:t>
      </w:r>
      <w:r w:rsidRPr="00906BF2">
        <w:rPr>
          <w:rFonts w:hint="eastAsia"/>
        </w:rPr>
        <w:t>，仅在</w:t>
      </w:r>
      <w:r w:rsidRPr="00906BF2">
        <w:rPr>
          <w:rFonts w:hint="eastAsia"/>
        </w:rPr>
        <w:t>VCD</w:t>
      </w:r>
      <w:r w:rsidRPr="00906BF2">
        <w:rPr>
          <w:rFonts w:hint="eastAsia"/>
        </w:rPr>
        <w:t>上显示，</w:t>
      </w:r>
      <w:r w:rsidR="00BB3ACE" w:rsidRPr="00906BF2">
        <w:rPr>
          <w:rFonts w:hint="eastAsia"/>
        </w:rPr>
        <w:t>与此同时</w:t>
      </w:r>
      <w:r w:rsidRPr="00906BF2">
        <w:rPr>
          <w:rFonts w:hint="eastAsia"/>
        </w:rPr>
        <w:t>，</w:t>
      </w:r>
      <w:r w:rsidR="00FB36E3" w:rsidRPr="00906BF2">
        <w:rPr>
          <w:rFonts w:hint="eastAsia"/>
        </w:rPr>
        <w:t>当用户在</w:t>
      </w:r>
      <w:r w:rsidR="00FB36E3" w:rsidRPr="00906BF2">
        <w:rPr>
          <w:rFonts w:hint="eastAsia"/>
        </w:rPr>
        <w:t>FPD</w:t>
      </w:r>
      <w:r w:rsidR="00FB36E3" w:rsidRPr="00906BF2">
        <w:rPr>
          <w:rFonts w:hint="eastAsia"/>
        </w:rPr>
        <w:t>或者</w:t>
      </w:r>
      <w:r w:rsidR="00FB36E3" w:rsidRPr="00906BF2">
        <w:rPr>
          <w:rFonts w:hint="eastAsia"/>
        </w:rPr>
        <w:t>RID</w:t>
      </w:r>
      <w:r w:rsidR="00FB36E3" w:rsidRPr="00906BF2">
        <w:rPr>
          <w:rFonts w:hint="eastAsia"/>
        </w:rPr>
        <w:t>上尝试打开隐私相关功能时，则触发“非首次大协议弹窗”。</w:t>
      </w:r>
    </w:p>
    <w:p w14:paraId="4DFA86E5" w14:textId="0774467C" w:rsidR="00AB3497" w:rsidRPr="00906BF2" w:rsidRDefault="00AB3497" w:rsidP="00DD590E">
      <w:r w:rsidRPr="00906BF2">
        <w:rPr>
          <w:rFonts w:hint="eastAsia"/>
        </w:rPr>
        <w:t>2</w:t>
      </w:r>
      <w:r w:rsidRPr="00906BF2">
        <w:rPr>
          <w:rFonts w:hint="eastAsia"/>
        </w:rPr>
        <w:t>）</w:t>
      </w:r>
      <w:r w:rsidR="00B00D2D" w:rsidRPr="00906BF2">
        <w:rPr>
          <w:rFonts w:hint="eastAsia"/>
        </w:rPr>
        <w:t>“非首次开机大协议弹窗”</w:t>
      </w:r>
      <w:r w:rsidRPr="00906BF2">
        <w:rPr>
          <w:rFonts w:hint="eastAsia"/>
        </w:rPr>
        <w:t>，基于在哪个屏幕触发，哪个屏幕进行弹窗</w:t>
      </w:r>
      <w:r w:rsidR="00B00D2D" w:rsidRPr="00906BF2">
        <w:rPr>
          <w:rFonts w:hint="eastAsia"/>
        </w:rPr>
        <w:t>显示</w:t>
      </w:r>
      <w:r w:rsidRPr="00906BF2">
        <w:rPr>
          <w:rFonts w:hint="eastAsia"/>
        </w:rPr>
        <w:t>的原则。</w:t>
      </w:r>
    </w:p>
    <w:p w14:paraId="1F15CE2B" w14:textId="6C8AC31F" w:rsidR="00D10557" w:rsidRPr="00906BF2" w:rsidRDefault="00D10557" w:rsidP="00DD590E">
      <w:r w:rsidRPr="00906BF2">
        <w:rPr>
          <w:rFonts w:hint="eastAsia"/>
        </w:rPr>
        <w:t>3</w:t>
      </w:r>
      <w:r w:rsidRPr="00906BF2">
        <w:rPr>
          <w:rFonts w:hint="eastAsia"/>
        </w:rPr>
        <w:t>）</w:t>
      </w:r>
      <w:r w:rsidR="00027559" w:rsidRPr="00906BF2">
        <w:rPr>
          <w:rFonts w:hint="eastAsia"/>
        </w:rPr>
        <w:t>包含相同条款</w:t>
      </w:r>
      <w:r w:rsidRPr="00906BF2">
        <w:rPr>
          <w:rFonts w:hint="eastAsia"/>
        </w:rPr>
        <w:t>的协议弹窗，</w:t>
      </w:r>
      <w:r w:rsidR="00B00D2D" w:rsidRPr="00906BF2">
        <w:rPr>
          <w:rFonts w:hint="eastAsia"/>
        </w:rPr>
        <w:t>同时</w:t>
      </w:r>
      <w:r w:rsidRPr="00906BF2">
        <w:rPr>
          <w:rFonts w:hint="eastAsia"/>
        </w:rPr>
        <w:t>出现在多个屏幕时，当用户在任意一屏幕上同意或者拒绝协议而退出弹窗时，其它屏幕的协议弹窗需要退出。</w:t>
      </w:r>
    </w:p>
    <w:p w14:paraId="226C6457" w14:textId="7081FE25" w:rsidR="00027559" w:rsidRPr="00906BF2" w:rsidRDefault="00027559" w:rsidP="00DD590E">
      <w:r w:rsidRPr="00906BF2">
        <w:rPr>
          <w:rFonts w:hint="eastAsia"/>
        </w:rPr>
        <w:t>场景举例：</w:t>
      </w:r>
    </w:p>
    <w:tbl>
      <w:tblPr>
        <w:tblStyle w:val="TableGrid"/>
        <w:tblW w:w="0" w:type="auto"/>
        <w:tblLook w:val="04A0" w:firstRow="1" w:lastRow="0" w:firstColumn="1" w:lastColumn="0" w:noHBand="0" w:noVBand="1"/>
      </w:tblPr>
      <w:tblGrid>
        <w:gridCol w:w="704"/>
        <w:gridCol w:w="2835"/>
        <w:gridCol w:w="2835"/>
        <w:gridCol w:w="3368"/>
      </w:tblGrid>
      <w:tr w:rsidR="00906BF2" w:rsidRPr="00906BF2" w14:paraId="0B86E781" w14:textId="77777777" w:rsidTr="00027559">
        <w:tc>
          <w:tcPr>
            <w:tcW w:w="704" w:type="dxa"/>
          </w:tcPr>
          <w:p w14:paraId="1E29A1A1" w14:textId="78CF7A6A" w:rsidR="00027559" w:rsidRPr="00906BF2" w:rsidRDefault="00027559" w:rsidP="00DD590E">
            <w:pPr>
              <w:rPr>
                <w:b/>
              </w:rPr>
            </w:pPr>
            <w:r w:rsidRPr="00906BF2">
              <w:rPr>
                <w:rFonts w:hint="eastAsia"/>
                <w:b/>
              </w:rPr>
              <w:t>场景</w:t>
            </w:r>
          </w:p>
        </w:tc>
        <w:tc>
          <w:tcPr>
            <w:tcW w:w="5670" w:type="dxa"/>
            <w:gridSpan w:val="2"/>
          </w:tcPr>
          <w:p w14:paraId="76ED9764" w14:textId="5E6DEA6A" w:rsidR="00027559" w:rsidRPr="00906BF2" w:rsidRDefault="00027559" w:rsidP="00DD590E">
            <w:pPr>
              <w:rPr>
                <w:b/>
              </w:rPr>
            </w:pPr>
            <w:r w:rsidRPr="00906BF2">
              <w:rPr>
                <w:rFonts w:hint="eastAsia"/>
                <w:b/>
              </w:rPr>
              <w:t>协议状态</w:t>
            </w:r>
          </w:p>
        </w:tc>
        <w:tc>
          <w:tcPr>
            <w:tcW w:w="3368" w:type="dxa"/>
          </w:tcPr>
          <w:p w14:paraId="13D5C8D9" w14:textId="65A9FFDF" w:rsidR="00027559" w:rsidRPr="00906BF2" w:rsidRDefault="00027559" w:rsidP="00DD590E">
            <w:pPr>
              <w:rPr>
                <w:b/>
              </w:rPr>
            </w:pPr>
            <w:r w:rsidRPr="00906BF2">
              <w:rPr>
                <w:rFonts w:hint="eastAsia"/>
                <w:b/>
              </w:rPr>
              <w:t>表现</w:t>
            </w:r>
          </w:p>
        </w:tc>
      </w:tr>
      <w:tr w:rsidR="00906BF2" w:rsidRPr="00906BF2" w14:paraId="6361FB9E" w14:textId="77777777" w:rsidTr="00027559">
        <w:tc>
          <w:tcPr>
            <w:tcW w:w="704" w:type="dxa"/>
          </w:tcPr>
          <w:p w14:paraId="7A53CFAC" w14:textId="666C875F" w:rsidR="00667DEC" w:rsidRPr="00906BF2" w:rsidRDefault="00667DEC" w:rsidP="00DD590E">
            <w:r w:rsidRPr="00906BF2">
              <w:rPr>
                <w:rFonts w:hint="eastAsia"/>
              </w:rPr>
              <w:t>1</w:t>
            </w:r>
          </w:p>
        </w:tc>
        <w:tc>
          <w:tcPr>
            <w:tcW w:w="2835" w:type="dxa"/>
          </w:tcPr>
          <w:p w14:paraId="516BFBF4" w14:textId="46E23754" w:rsidR="00667DEC" w:rsidRPr="00906BF2" w:rsidRDefault="00667DEC" w:rsidP="00027559">
            <w:pPr>
              <w:rPr>
                <w:sz w:val="18"/>
              </w:rPr>
            </w:pPr>
            <w:r w:rsidRPr="00906BF2">
              <w:rPr>
                <w:rFonts w:hint="eastAsia"/>
                <w:sz w:val="18"/>
              </w:rPr>
              <w:t>VC</w:t>
            </w:r>
            <w:r w:rsidRPr="00906BF2">
              <w:rPr>
                <w:sz w:val="18"/>
              </w:rPr>
              <w:t>D</w:t>
            </w:r>
            <w:r w:rsidRPr="00906BF2">
              <w:rPr>
                <w:rFonts w:hint="eastAsia"/>
                <w:sz w:val="18"/>
              </w:rPr>
              <w:t>：</w:t>
            </w:r>
            <w:r w:rsidRPr="00906BF2">
              <w:rPr>
                <w:rFonts w:hint="eastAsia"/>
                <w:sz w:val="18"/>
              </w:rPr>
              <w:t>SGM</w:t>
            </w:r>
            <w:r w:rsidRPr="00906BF2">
              <w:rPr>
                <w:rFonts w:hint="eastAsia"/>
                <w:sz w:val="18"/>
              </w:rPr>
              <w:t>协议</w:t>
            </w:r>
          </w:p>
        </w:tc>
        <w:tc>
          <w:tcPr>
            <w:tcW w:w="2835" w:type="dxa"/>
          </w:tcPr>
          <w:p w14:paraId="36ADB368" w14:textId="6801F353" w:rsidR="00667DEC" w:rsidRPr="00906BF2" w:rsidRDefault="00667DEC" w:rsidP="00DD590E">
            <w:pPr>
              <w:rPr>
                <w:sz w:val="18"/>
              </w:rPr>
            </w:pPr>
            <w:r w:rsidRPr="00906BF2">
              <w:rPr>
                <w:rFonts w:hint="eastAsia"/>
                <w:sz w:val="18"/>
              </w:rPr>
              <w:t>FPD</w:t>
            </w:r>
            <w:r w:rsidRPr="00906BF2">
              <w:rPr>
                <w:sz w:val="18"/>
              </w:rPr>
              <w:t>/RID</w:t>
            </w:r>
            <w:r w:rsidRPr="00906BF2">
              <w:rPr>
                <w:rFonts w:hint="eastAsia"/>
                <w:sz w:val="18"/>
              </w:rPr>
              <w:t>：</w:t>
            </w:r>
            <w:r w:rsidRPr="00906BF2">
              <w:rPr>
                <w:rFonts w:hint="eastAsia"/>
                <w:sz w:val="18"/>
              </w:rPr>
              <w:t>SGM</w:t>
            </w:r>
            <w:r w:rsidRPr="00906BF2">
              <w:rPr>
                <w:rFonts w:hint="eastAsia"/>
                <w:sz w:val="18"/>
              </w:rPr>
              <w:t>协议</w:t>
            </w:r>
          </w:p>
        </w:tc>
        <w:tc>
          <w:tcPr>
            <w:tcW w:w="3368" w:type="dxa"/>
            <w:vMerge w:val="restart"/>
          </w:tcPr>
          <w:p w14:paraId="40C8689C" w14:textId="6ADCD192" w:rsidR="00667DEC" w:rsidRPr="00906BF2" w:rsidRDefault="00667DEC" w:rsidP="00DD590E">
            <w:r w:rsidRPr="00906BF2">
              <w:rPr>
                <w:rFonts w:hint="eastAsia"/>
              </w:rPr>
              <w:t>包含相同的协议条款时：任意屏幕同意或拒绝，其它屏幕退出弹窗</w:t>
            </w:r>
          </w:p>
        </w:tc>
      </w:tr>
      <w:tr w:rsidR="00906BF2" w:rsidRPr="00906BF2" w14:paraId="2A6DAAB3" w14:textId="77777777" w:rsidTr="00027559">
        <w:tc>
          <w:tcPr>
            <w:tcW w:w="704" w:type="dxa"/>
          </w:tcPr>
          <w:p w14:paraId="15EB6A91" w14:textId="7D135E08" w:rsidR="00667DEC" w:rsidRPr="00906BF2" w:rsidRDefault="00667DEC" w:rsidP="00DD590E">
            <w:r w:rsidRPr="00906BF2">
              <w:rPr>
                <w:rFonts w:hint="eastAsia"/>
              </w:rPr>
              <w:t>2</w:t>
            </w:r>
          </w:p>
        </w:tc>
        <w:tc>
          <w:tcPr>
            <w:tcW w:w="2835" w:type="dxa"/>
          </w:tcPr>
          <w:p w14:paraId="40FEB929" w14:textId="5DDD119D" w:rsidR="00667DEC" w:rsidRPr="00906BF2" w:rsidRDefault="00667DEC" w:rsidP="00DD590E">
            <w:pPr>
              <w:rPr>
                <w:sz w:val="18"/>
              </w:rPr>
            </w:pPr>
            <w:r w:rsidRPr="00906BF2">
              <w:rPr>
                <w:rFonts w:hint="eastAsia"/>
                <w:sz w:val="18"/>
              </w:rPr>
              <w:t>VC</w:t>
            </w:r>
            <w:r w:rsidRPr="00906BF2">
              <w:rPr>
                <w:sz w:val="18"/>
              </w:rPr>
              <w:t>D</w:t>
            </w:r>
            <w:r w:rsidRPr="00906BF2">
              <w:rPr>
                <w:rFonts w:hint="eastAsia"/>
                <w:sz w:val="18"/>
              </w:rPr>
              <w:t>：</w:t>
            </w:r>
            <w:r w:rsidRPr="00906BF2">
              <w:rPr>
                <w:rFonts w:hint="eastAsia"/>
                <w:sz w:val="18"/>
              </w:rPr>
              <w:t>SGM</w:t>
            </w:r>
            <w:r w:rsidRPr="00906BF2">
              <w:rPr>
                <w:rFonts w:hint="eastAsia"/>
                <w:sz w:val="18"/>
              </w:rPr>
              <w:t>协议</w:t>
            </w:r>
            <w:r w:rsidRPr="00906BF2">
              <w:rPr>
                <w:rFonts w:hint="eastAsia"/>
                <w:sz w:val="18"/>
              </w:rPr>
              <w:t>+</w:t>
            </w:r>
            <w:r w:rsidRPr="00906BF2">
              <w:rPr>
                <w:rFonts w:hint="eastAsia"/>
                <w:sz w:val="18"/>
              </w:rPr>
              <w:t>合作方协议</w:t>
            </w:r>
          </w:p>
        </w:tc>
        <w:tc>
          <w:tcPr>
            <w:tcW w:w="2835" w:type="dxa"/>
          </w:tcPr>
          <w:p w14:paraId="07122ECB" w14:textId="6B275AF3" w:rsidR="00667DEC" w:rsidRPr="00906BF2" w:rsidRDefault="00667DEC" w:rsidP="00DD590E">
            <w:pPr>
              <w:rPr>
                <w:sz w:val="18"/>
              </w:rPr>
            </w:pPr>
            <w:r w:rsidRPr="00906BF2">
              <w:rPr>
                <w:rFonts w:hint="eastAsia"/>
                <w:sz w:val="18"/>
              </w:rPr>
              <w:t>FPD</w:t>
            </w:r>
            <w:r w:rsidRPr="00906BF2">
              <w:rPr>
                <w:sz w:val="18"/>
              </w:rPr>
              <w:t>/RID</w:t>
            </w:r>
            <w:r w:rsidRPr="00906BF2">
              <w:rPr>
                <w:rFonts w:hint="eastAsia"/>
                <w:sz w:val="18"/>
              </w:rPr>
              <w:t>：</w:t>
            </w:r>
            <w:r w:rsidRPr="00906BF2">
              <w:rPr>
                <w:rFonts w:hint="eastAsia"/>
                <w:sz w:val="18"/>
              </w:rPr>
              <w:t>SGM</w:t>
            </w:r>
            <w:r w:rsidRPr="00906BF2">
              <w:rPr>
                <w:rFonts w:hint="eastAsia"/>
                <w:sz w:val="18"/>
              </w:rPr>
              <w:t>协议</w:t>
            </w:r>
          </w:p>
        </w:tc>
        <w:tc>
          <w:tcPr>
            <w:tcW w:w="3368" w:type="dxa"/>
            <w:vMerge/>
          </w:tcPr>
          <w:p w14:paraId="5F99CD81" w14:textId="77777777" w:rsidR="00667DEC" w:rsidRPr="00906BF2" w:rsidRDefault="00667DEC" w:rsidP="00DD590E"/>
        </w:tc>
      </w:tr>
      <w:tr w:rsidR="00906BF2" w:rsidRPr="00906BF2" w14:paraId="1BF54B6A" w14:textId="77777777" w:rsidTr="00027559">
        <w:tc>
          <w:tcPr>
            <w:tcW w:w="704" w:type="dxa"/>
          </w:tcPr>
          <w:p w14:paraId="2E457FB8" w14:textId="199DE099" w:rsidR="00667DEC" w:rsidRPr="00906BF2" w:rsidRDefault="00667DEC" w:rsidP="00027559">
            <w:r w:rsidRPr="00906BF2">
              <w:rPr>
                <w:rFonts w:hint="eastAsia"/>
              </w:rPr>
              <w:t>3</w:t>
            </w:r>
          </w:p>
        </w:tc>
        <w:tc>
          <w:tcPr>
            <w:tcW w:w="2835" w:type="dxa"/>
          </w:tcPr>
          <w:p w14:paraId="4C3A70E4" w14:textId="3438F4BD" w:rsidR="00667DEC" w:rsidRPr="00906BF2" w:rsidRDefault="00667DEC" w:rsidP="00027559">
            <w:pPr>
              <w:rPr>
                <w:sz w:val="18"/>
              </w:rPr>
            </w:pPr>
            <w:r w:rsidRPr="00906BF2">
              <w:rPr>
                <w:rFonts w:hint="eastAsia"/>
                <w:sz w:val="18"/>
              </w:rPr>
              <w:t>VC</w:t>
            </w:r>
            <w:r w:rsidRPr="00906BF2">
              <w:rPr>
                <w:sz w:val="18"/>
              </w:rPr>
              <w:t>D</w:t>
            </w:r>
            <w:r w:rsidRPr="00906BF2">
              <w:rPr>
                <w:rFonts w:hint="eastAsia"/>
                <w:sz w:val="18"/>
              </w:rPr>
              <w:t>：</w:t>
            </w:r>
            <w:r w:rsidRPr="00906BF2">
              <w:rPr>
                <w:rFonts w:hint="eastAsia"/>
                <w:sz w:val="18"/>
              </w:rPr>
              <w:t>SGM</w:t>
            </w:r>
            <w:r w:rsidRPr="00906BF2">
              <w:rPr>
                <w:rFonts w:hint="eastAsia"/>
                <w:sz w:val="18"/>
              </w:rPr>
              <w:t>协议</w:t>
            </w:r>
            <w:r w:rsidRPr="00906BF2">
              <w:rPr>
                <w:rFonts w:hint="eastAsia"/>
                <w:sz w:val="18"/>
              </w:rPr>
              <w:t>+</w:t>
            </w:r>
            <w:r w:rsidRPr="00906BF2">
              <w:rPr>
                <w:rFonts w:hint="eastAsia"/>
                <w:sz w:val="18"/>
              </w:rPr>
              <w:t>合作方协议</w:t>
            </w:r>
          </w:p>
        </w:tc>
        <w:tc>
          <w:tcPr>
            <w:tcW w:w="2835" w:type="dxa"/>
          </w:tcPr>
          <w:p w14:paraId="7909A8D3" w14:textId="67FAB8F9" w:rsidR="00667DEC" w:rsidRPr="00906BF2" w:rsidRDefault="00667DEC" w:rsidP="00027559">
            <w:pPr>
              <w:rPr>
                <w:sz w:val="18"/>
              </w:rPr>
            </w:pPr>
            <w:r w:rsidRPr="00906BF2">
              <w:rPr>
                <w:rFonts w:hint="eastAsia"/>
                <w:sz w:val="18"/>
              </w:rPr>
              <w:t>FPD</w:t>
            </w:r>
            <w:r w:rsidRPr="00906BF2">
              <w:rPr>
                <w:sz w:val="18"/>
              </w:rPr>
              <w:t>/RID</w:t>
            </w:r>
            <w:r w:rsidRPr="00906BF2">
              <w:rPr>
                <w:rFonts w:hint="eastAsia"/>
                <w:sz w:val="18"/>
              </w:rPr>
              <w:t>：</w:t>
            </w:r>
            <w:r w:rsidRPr="00906BF2">
              <w:rPr>
                <w:rFonts w:hint="eastAsia"/>
                <w:sz w:val="18"/>
              </w:rPr>
              <w:t>SGM</w:t>
            </w:r>
            <w:r w:rsidRPr="00906BF2">
              <w:rPr>
                <w:rFonts w:hint="eastAsia"/>
                <w:sz w:val="18"/>
              </w:rPr>
              <w:t>协议</w:t>
            </w:r>
            <w:r w:rsidRPr="00906BF2">
              <w:rPr>
                <w:rFonts w:hint="eastAsia"/>
                <w:sz w:val="18"/>
              </w:rPr>
              <w:t>+</w:t>
            </w:r>
            <w:r w:rsidRPr="00906BF2">
              <w:rPr>
                <w:rFonts w:hint="eastAsia"/>
                <w:sz w:val="18"/>
              </w:rPr>
              <w:t>合作方协议</w:t>
            </w:r>
          </w:p>
        </w:tc>
        <w:tc>
          <w:tcPr>
            <w:tcW w:w="3368" w:type="dxa"/>
            <w:vMerge/>
          </w:tcPr>
          <w:p w14:paraId="029EAA3B" w14:textId="77777777" w:rsidR="00667DEC" w:rsidRPr="00906BF2" w:rsidRDefault="00667DEC" w:rsidP="00027559"/>
        </w:tc>
      </w:tr>
      <w:tr w:rsidR="00906BF2" w:rsidRPr="00906BF2" w14:paraId="490A00F9" w14:textId="77777777" w:rsidTr="00027559">
        <w:tc>
          <w:tcPr>
            <w:tcW w:w="704" w:type="dxa"/>
          </w:tcPr>
          <w:p w14:paraId="591BAD52" w14:textId="4F8BFAE5" w:rsidR="00667DEC" w:rsidRPr="00906BF2" w:rsidRDefault="00667DEC" w:rsidP="00027559">
            <w:r w:rsidRPr="00906BF2">
              <w:rPr>
                <w:rFonts w:hint="eastAsia"/>
              </w:rPr>
              <w:t>4</w:t>
            </w:r>
          </w:p>
        </w:tc>
        <w:tc>
          <w:tcPr>
            <w:tcW w:w="2835" w:type="dxa"/>
          </w:tcPr>
          <w:p w14:paraId="2C5ADAE8" w14:textId="6060CF0E" w:rsidR="00667DEC" w:rsidRPr="00906BF2" w:rsidRDefault="00667DEC" w:rsidP="00027559">
            <w:r w:rsidRPr="00906BF2">
              <w:rPr>
                <w:rFonts w:hint="eastAsia"/>
                <w:sz w:val="18"/>
              </w:rPr>
              <w:t>VC</w:t>
            </w:r>
            <w:r w:rsidRPr="00906BF2">
              <w:rPr>
                <w:sz w:val="18"/>
              </w:rPr>
              <w:t>D</w:t>
            </w:r>
            <w:r w:rsidRPr="00906BF2">
              <w:rPr>
                <w:rFonts w:hint="eastAsia"/>
                <w:sz w:val="18"/>
              </w:rPr>
              <w:t>：</w:t>
            </w:r>
            <w:r w:rsidRPr="00906BF2">
              <w:rPr>
                <w:rFonts w:hint="eastAsia"/>
                <w:sz w:val="18"/>
              </w:rPr>
              <w:t>SGM</w:t>
            </w:r>
            <w:r w:rsidRPr="00906BF2">
              <w:rPr>
                <w:rFonts w:hint="eastAsia"/>
                <w:sz w:val="18"/>
              </w:rPr>
              <w:t>协议</w:t>
            </w:r>
          </w:p>
        </w:tc>
        <w:tc>
          <w:tcPr>
            <w:tcW w:w="2835" w:type="dxa"/>
          </w:tcPr>
          <w:p w14:paraId="348CC602" w14:textId="6E3D18B6" w:rsidR="00667DEC" w:rsidRPr="00906BF2" w:rsidRDefault="00667DEC" w:rsidP="00027559">
            <w:r w:rsidRPr="00906BF2">
              <w:rPr>
                <w:rFonts w:hint="eastAsia"/>
                <w:sz w:val="18"/>
              </w:rPr>
              <w:t>FPD</w:t>
            </w:r>
            <w:r w:rsidRPr="00906BF2">
              <w:rPr>
                <w:sz w:val="18"/>
              </w:rPr>
              <w:t>/RID</w:t>
            </w:r>
            <w:r w:rsidRPr="00906BF2">
              <w:rPr>
                <w:rFonts w:hint="eastAsia"/>
                <w:sz w:val="18"/>
              </w:rPr>
              <w:t>：</w:t>
            </w:r>
            <w:r w:rsidRPr="00906BF2">
              <w:rPr>
                <w:rFonts w:hint="eastAsia"/>
                <w:sz w:val="18"/>
              </w:rPr>
              <w:t>SGM</w:t>
            </w:r>
            <w:r w:rsidRPr="00906BF2">
              <w:rPr>
                <w:rFonts w:hint="eastAsia"/>
                <w:sz w:val="18"/>
              </w:rPr>
              <w:t>协议</w:t>
            </w:r>
            <w:r w:rsidRPr="00906BF2">
              <w:rPr>
                <w:rFonts w:hint="eastAsia"/>
                <w:sz w:val="18"/>
              </w:rPr>
              <w:t>+</w:t>
            </w:r>
            <w:r w:rsidRPr="00906BF2">
              <w:rPr>
                <w:rFonts w:hint="eastAsia"/>
                <w:sz w:val="18"/>
              </w:rPr>
              <w:t>合作方协议</w:t>
            </w:r>
          </w:p>
        </w:tc>
        <w:tc>
          <w:tcPr>
            <w:tcW w:w="3368" w:type="dxa"/>
            <w:vMerge/>
          </w:tcPr>
          <w:p w14:paraId="1794F865" w14:textId="77777777" w:rsidR="00667DEC" w:rsidRPr="00906BF2" w:rsidRDefault="00667DEC" w:rsidP="00027559"/>
        </w:tc>
      </w:tr>
      <w:tr w:rsidR="00906BF2" w:rsidRPr="00906BF2" w14:paraId="44F8E0DB" w14:textId="77777777" w:rsidTr="00027559">
        <w:tc>
          <w:tcPr>
            <w:tcW w:w="704" w:type="dxa"/>
          </w:tcPr>
          <w:p w14:paraId="31082CB0" w14:textId="73FB8506" w:rsidR="00667DEC" w:rsidRPr="00906BF2" w:rsidRDefault="00667DEC" w:rsidP="00027559">
            <w:r w:rsidRPr="00906BF2">
              <w:rPr>
                <w:rFonts w:hint="eastAsia"/>
              </w:rPr>
              <w:t>5</w:t>
            </w:r>
          </w:p>
        </w:tc>
        <w:tc>
          <w:tcPr>
            <w:tcW w:w="2835" w:type="dxa"/>
          </w:tcPr>
          <w:p w14:paraId="21A72A17" w14:textId="3B691E70" w:rsidR="00667DEC" w:rsidRPr="00906BF2" w:rsidRDefault="00667DEC" w:rsidP="00027559">
            <w:pPr>
              <w:rPr>
                <w:sz w:val="18"/>
              </w:rPr>
            </w:pPr>
            <w:r w:rsidRPr="00906BF2">
              <w:rPr>
                <w:rFonts w:hint="eastAsia"/>
                <w:sz w:val="18"/>
              </w:rPr>
              <w:t>VC</w:t>
            </w:r>
            <w:r w:rsidRPr="00906BF2">
              <w:rPr>
                <w:sz w:val="18"/>
              </w:rPr>
              <w:t>D</w:t>
            </w:r>
            <w:r w:rsidRPr="00906BF2">
              <w:rPr>
                <w:rFonts w:hint="eastAsia"/>
                <w:sz w:val="18"/>
              </w:rPr>
              <w:t>：合作方协议</w:t>
            </w:r>
            <w:r w:rsidRPr="00906BF2">
              <w:rPr>
                <w:rFonts w:hint="eastAsia"/>
                <w:sz w:val="18"/>
              </w:rPr>
              <w:t>A</w:t>
            </w:r>
          </w:p>
        </w:tc>
        <w:tc>
          <w:tcPr>
            <w:tcW w:w="2835" w:type="dxa"/>
          </w:tcPr>
          <w:p w14:paraId="25067924" w14:textId="3937D37D" w:rsidR="00667DEC" w:rsidRPr="00906BF2" w:rsidRDefault="00667DEC" w:rsidP="00027559">
            <w:pPr>
              <w:rPr>
                <w:sz w:val="18"/>
              </w:rPr>
            </w:pPr>
            <w:r w:rsidRPr="00906BF2">
              <w:rPr>
                <w:rFonts w:hint="eastAsia"/>
                <w:sz w:val="18"/>
              </w:rPr>
              <w:t>FPD</w:t>
            </w:r>
            <w:r w:rsidRPr="00906BF2">
              <w:rPr>
                <w:sz w:val="18"/>
              </w:rPr>
              <w:t>/RID</w:t>
            </w:r>
            <w:r w:rsidRPr="00906BF2">
              <w:rPr>
                <w:rFonts w:hint="eastAsia"/>
                <w:sz w:val="18"/>
              </w:rPr>
              <w:t>：合作方协议</w:t>
            </w:r>
            <w:r w:rsidRPr="00906BF2">
              <w:rPr>
                <w:rFonts w:hint="eastAsia"/>
                <w:sz w:val="18"/>
              </w:rPr>
              <w:t>A</w:t>
            </w:r>
          </w:p>
        </w:tc>
        <w:tc>
          <w:tcPr>
            <w:tcW w:w="3368" w:type="dxa"/>
            <w:vMerge/>
          </w:tcPr>
          <w:p w14:paraId="04622A2E" w14:textId="77777777" w:rsidR="00667DEC" w:rsidRPr="00906BF2" w:rsidRDefault="00667DEC" w:rsidP="00027559"/>
        </w:tc>
      </w:tr>
      <w:tr w:rsidR="00906BF2" w:rsidRPr="00906BF2" w14:paraId="0F55CABA" w14:textId="77777777" w:rsidTr="00027559">
        <w:tc>
          <w:tcPr>
            <w:tcW w:w="704" w:type="dxa"/>
          </w:tcPr>
          <w:p w14:paraId="2D4D9854" w14:textId="5E6A1295" w:rsidR="00667DEC" w:rsidRPr="00906BF2" w:rsidRDefault="00667DEC" w:rsidP="00027559">
            <w:r w:rsidRPr="00906BF2">
              <w:rPr>
                <w:rFonts w:hint="eastAsia"/>
              </w:rPr>
              <w:t>6</w:t>
            </w:r>
          </w:p>
        </w:tc>
        <w:tc>
          <w:tcPr>
            <w:tcW w:w="2835" w:type="dxa"/>
          </w:tcPr>
          <w:p w14:paraId="14D989C9" w14:textId="100227FA" w:rsidR="00667DEC" w:rsidRPr="00906BF2" w:rsidRDefault="00667DEC" w:rsidP="00027559">
            <w:pPr>
              <w:rPr>
                <w:sz w:val="18"/>
              </w:rPr>
            </w:pPr>
            <w:r w:rsidRPr="00906BF2">
              <w:rPr>
                <w:rFonts w:hint="eastAsia"/>
                <w:sz w:val="18"/>
              </w:rPr>
              <w:t>VCD</w:t>
            </w:r>
            <w:r w:rsidRPr="00906BF2">
              <w:rPr>
                <w:rFonts w:hint="eastAsia"/>
                <w:sz w:val="18"/>
              </w:rPr>
              <w:t>：三方协议</w:t>
            </w:r>
            <w:r w:rsidRPr="00906BF2">
              <w:rPr>
                <w:rFonts w:hint="eastAsia"/>
                <w:sz w:val="18"/>
              </w:rPr>
              <w:t>B</w:t>
            </w:r>
          </w:p>
        </w:tc>
        <w:tc>
          <w:tcPr>
            <w:tcW w:w="2835" w:type="dxa"/>
          </w:tcPr>
          <w:p w14:paraId="7887B17E" w14:textId="03175F66" w:rsidR="00667DEC" w:rsidRPr="00906BF2" w:rsidRDefault="00667DEC" w:rsidP="00027559">
            <w:pPr>
              <w:rPr>
                <w:sz w:val="18"/>
              </w:rPr>
            </w:pPr>
            <w:r w:rsidRPr="00906BF2">
              <w:rPr>
                <w:rFonts w:hint="eastAsia"/>
                <w:sz w:val="18"/>
              </w:rPr>
              <w:t>FPD</w:t>
            </w:r>
            <w:r w:rsidRPr="00906BF2">
              <w:rPr>
                <w:sz w:val="18"/>
              </w:rPr>
              <w:t>/RID</w:t>
            </w:r>
            <w:r w:rsidRPr="00906BF2">
              <w:rPr>
                <w:rFonts w:hint="eastAsia"/>
                <w:sz w:val="18"/>
              </w:rPr>
              <w:t>：三方协议</w:t>
            </w:r>
            <w:r w:rsidRPr="00906BF2">
              <w:rPr>
                <w:rFonts w:hint="eastAsia"/>
                <w:sz w:val="18"/>
              </w:rPr>
              <w:t>B</w:t>
            </w:r>
          </w:p>
        </w:tc>
        <w:tc>
          <w:tcPr>
            <w:tcW w:w="3368" w:type="dxa"/>
            <w:vMerge/>
          </w:tcPr>
          <w:p w14:paraId="08B127F0" w14:textId="77777777" w:rsidR="00667DEC" w:rsidRPr="00906BF2" w:rsidRDefault="00667DEC" w:rsidP="00027559"/>
        </w:tc>
      </w:tr>
      <w:tr w:rsidR="00027559" w:rsidRPr="00906BF2" w14:paraId="52293E61" w14:textId="77777777" w:rsidTr="00027559">
        <w:tc>
          <w:tcPr>
            <w:tcW w:w="704" w:type="dxa"/>
          </w:tcPr>
          <w:p w14:paraId="2428A77D" w14:textId="2A4743A6" w:rsidR="00027559" w:rsidRPr="00906BF2" w:rsidRDefault="00667DEC" w:rsidP="00027559">
            <w:r w:rsidRPr="00906BF2">
              <w:t>7</w:t>
            </w:r>
          </w:p>
        </w:tc>
        <w:tc>
          <w:tcPr>
            <w:tcW w:w="2835" w:type="dxa"/>
          </w:tcPr>
          <w:p w14:paraId="46AE2340" w14:textId="4A9253E6" w:rsidR="00027559" w:rsidRPr="00906BF2" w:rsidRDefault="00CF30AD" w:rsidP="00CF30AD">
            <w:pPr>
              <w:rPr>
                <w:sz w:val="18"/>
              </w:rPr>
            </w:pPr>
            <w:r w:rsidRPr="00906BF2">
              <w:rPr>
                <w:rFonts w:hint="eastAsia"/>
                <w:sz w:val="18"/>
              </w:rPr>
              <w:t>VC</w:t>
            </w:r>
            <w:r w:rsidRPr="00906BF2">
              <w:rPr>
                <w:sz w:val="18"/>
              </w:rPr>
              <w:t>D</w:t>
            </w:r>
            <w:r w:rsidRPr="00906BF2">
              <w:rPr>
                <w:rFonts w:hint="eastAsia"/>
                <w:sz w:val="18"/>
              </w:rPr>
              <w:t>：合作方协议</w:t>
            </w:r>
            <w:r w:rsidRPr="00906BF2">
              <w:rPr>
                <w:rFonts w:hint="eastAsia"/>
                <w:sz w:val="18"/>
              </w:rPr>
              <w:t>A/</w:t>
            </w:r>
            <w:r w:rsidRPr="00906BF2">
              <w:rPr>
                <w:rFonts w:hint="eastAsia"/>
                <w:sz w:val="18"/>
              </w:rPr>
              <w:t>三方协议</w:t>
            </w:r>
            <w:r w:rsidRPr="00906BF2">
              <w:rPr>
                <w:rFonts w:hint="eastAsia"/>
                <w:sz w:val="18"/>
              </w:rPr>
              <w:t>B</w:t>
            </w:r>
          </w:p>
        </w:tc>
        <w:tc>
          <w:tcPr>
            <w:tcW w:w="2835" w:type="dxa"/>
          </w:tcPr>
          <w:p w14:paraId="218B3AF9" w14:textId="34F7648D" w:rsidR="00027559" w:rsidRPr="00906BF2" w:rsidRDefault="00CF30AD" w:rsidP="00027559">
            <w:pPr>
              <w:rPr>
                <w:sz w:val="18"/>
              </w:rPr>
            </w:pPr>
            <w:r w:rsidRPr="00906BF2">
              <w:rPr>
                <w:rFonts w:hint="eastAsia"/>
                <w:sz w:val="18"/>
              </w:rPr>
              <w:t>FPD</w:t>
            </w:r>
            <w:r w:rsidRPr="00906BF2">
              <w:rPr>
                <w:sz w:val="18"/>
              </w:rPr>
              <w:t>/RID</w:t>
            </w:r>
            <w:r w:rsidRPr="00906BF2">
              <w:rPr>
                <w:rFonts w:hint="eastAsia"/>
                <w:sz w:val="18"/>
              </w:rPr>
              <w:t>：合作方协议</w:t>
            </w:r>
            <w:r w:rsidRPr="00906BF2">
              <w:rPr>
                <w:rFonts w:hint="eastAsia"/>
                <w:sz w:val="18"/>
              </w:rPr>
              <w:t>C</w:t>
            </w:r>
            <w:r w:rsidRPr="00906BF2">
              <w:rPr>
                <w:sz w:val="18"/>
              </w:rPr>
              <w:t>/</w:t>
            </w:r>
            <w:r w:rsidRPr="00906BF2">
              <w:rPr>
                <w:rFonts w:hint="eastAsia"/>
                <w:sz w:val="18"/>
              </w:rPr>
              <w:t>三方协议</w:t>
            </w:r>
            <w:r w:rsidRPr="00906BF2">
              <w:rPr>
                <w:rFonts w:hint="eastAsia"/>
                <w:sz w:val="18"/>
              </w:rPr>
              <w:t>D</w:t>
            </w:r>
          </w:p>
        </w:tc>
        <w:tc>
          <w:tcPr>
            <w:tcW w:w="3368" w:type="dxa"/>
          </w:tcPr>
          <w:p w14:paraId="75622B6F" w14:textId="77B10721" w:rsidR="00027559" w:rsidRPr="00906BF2" w:rsidRDefault="00162EB2" w:rsidP="00027559">
            <w:r w:rsidRPr="00906BF2">
              <w:rPr>
                <w:rFonts w:hint="eastAsia"/>
              </w:rPr>
              <w:t>未包含相同的</w:t>
            </w:r>
            <w:r w:rsidR="00EF5A46" w:rsidRPr="00906BF2">
              <w:rPr>
                <w:rFonts w:hint="eastAsia"/>
              </w:rPr>
              <w:t>协议</w:t>
            </w:r>
            <w:r w:rsidRPr="00906BF2">
              <w:rPr>
                <w:rFonts w:hint="eastAsia"/>
              </w:rPr>
              <w:t>条款</w:t>
            </w:r>
            <w:r w:rsidR="00EF5A46" w:rsidRPr="00906BF2">
              <w:rPr>
                <w:rFonts w:hint="eastAsia"/>
              </w:rPr>
              <w:t>时</w:t>
            </w:r>
            <w:r w:rsidRPr="00906BF2">
              <w:rPr>
                <w:rFonts w:hint="eastAsia"/>
              </w:rPr>
              <w:t>：</w:t>
            </w:r>
            <w:r w:rsidR="00CF30AD" w:rsidRPr="00906BF2">
              <w:rPr>
                <w:rFonts w:hint="eastAsia"/>
              </w:rPr>
              <w:t>操作一屏幕的弹窗，不影响其它屏幕</w:t>
            </w:r>
          </w:p>
        </w:tc>
      </w:tr>
    </w:tbl>
    <w:p w14:paraId="043FDAC4" w14:textId="77777777" w:rsidR="00027559" w:rsidRPr="00906BF2" w:rsidRDefault="00027559" w:rsidP="00DD590E"/>
    <w:p w14:paraId="730D80AD" w14:textId="21E3EB5D" w:rsidR="007D3E01" w:rsidRPr="00906BF2" w:rsidRDefault="007D3E01" w:rsidP="00DD590E"/>
    <w:p w14:paraId="22930C55" w14:textId="77777777" w:rsidR="00DD590E" w:rsidRPr="00906BF2" w:rsidRDefault="00DD590E" w:rsidP="00DD590E"/>
    <w:p w14:paraId="7E4CE201" w14:textId="77777777" w:rsidR="00913A35" w:rsidRPr="00906BF2" w:rsidRDefault="006F6AA1" w:rsidP="00311517">
      <w:pPr>
        <w:pStyle w:val="ListParagraph"/>
        <w:numPr>
          <w:ilvl w:val="0"/>
          <w:numId w:val="3"/>
        </w:numPr>
        <w:ind w:firstLineChars="0"/>
        <w:rPr>
          <w:strike/>
        </w:rPr>
      </w:pPr>
      <w:r w:rsidRPr="00906BF2">
        <w:rPr>
          <w:rFonts w:hint="eastAsia"/>
          <w:strike/>
        </w:rPr>
        <w:t>弹窗触发时机</w:t>
      </w:r>
      <w:r w:rsidR="00913A35" w:rsidRPr="00906BF2">
        <w:rPr>
          <w:rFonts w:hint="eastAsia"/>
          <w:strike/>
        </w:rPr>
        <w:t>：</w:t>
      </w:r>
    </w:p>
    <w:p w14:paraId="66874B5A" w14:textId="77777777" w:rsidR="00913A35" w:rsidRPr="00906BF2" w:rsidRDefault="00081DA2" w:rsidP="00311517">
      <w:pPr>
        <w:pStyle w:val="ListParagraph"/>
        <w:numPr>
          <w:ilvl w:val="1"/>
          <w:numId w:val="3"/>
        </w:numPr>
        <w:spacing w:line="360" w:lineRule="auto"/>
        <w:ind w:firstLineChars="0"/>
        <w:rPr>
          <w:strike/>
        </w:rPr>
      </w:pPr>
      <w:r w:rsidRPr="00906BF2">
        <w:rPr>
          <w:rFonts w:hint="eastAsia"/>
          <w:strike/>
        </w:rPr>
        <w:t>出厂</w:t>
      </w:r>
      <w:r w:rsidR="00913A35" w:rsidRPr="00906BF2">
        <w:rPr>
          <w:rFonts w:hint="eastAsia"/>
          <w:strike/>
        </w:rPr>
        <w:t>首次进入系统（包括恢复出厂</w:t>
      </w:r>
      <w:r w:rsidR="0061717D" w:rsidRPr="00906BF2">
        <w:rPr>
          <w:rFonts w:hint="eastAsia"/>
          <w:strike/>
        </w:rPr>
        <w:t>设置</w:t>
      </w:r>
      <w:r w:rsidR="00913A35" w:rsidRPr="00906BF2">
        <w:rPr>
          <w:rFonts w:hint="eastAsia"/>
          <w:strike/>
        </w:rPr>
        <w:t>后</w:t>
      </w:r>
      <w:r w:rsidR="002D3C5A" w:rsidRPr="00906BF2">
        <w:rPr>
          <w:rFonts w:hint="eastAsia"/>
          <w:strike/>
        </w:rPr>
        <w:t>或</w:t>
      </w:r>
      <w:r w:rsidR="00E33F48" w:rsidRPr="00906BF2">
        <w:rPr>
          <w:rFonts w:hint="eastAsia"/>
          <w:strike/>
        </w:rPr>
        <w:t>4.8</w:t>
      </w:r>
      <w:r w:rsidR="00E33F48" w:rsidRPr="00906BF2">
        <w:rPr>
          <w:rFonts w:hint="eastAsia"/>
          <w:strike/>
        </w:rPr>
        <w:t>章节中涉及的</w:t>
      </w:r>
      <w:r w:rsidR="00391234" w:rsidRPr="00906BF2">
        <w:rPr>
          <w:rFonts w:hint="eastAsia"/>
          <w:strike/>
        </w:rPr>
        <w:t>系统更新</w:t>
      </w:r>
      <w:r w:rsidR="00E33F48" w:rsidRPr="00906BF2">
        <w:rPr>
          <w:rFonts w:hint="eastAsia"/>
          <w:strike/>
        </w:rPr>
        <w:t>场景</w:t>
      </w:r>
      <w:r w:rsidR="00913A35" w:rsidRPr="00906BF2">
        <w:rPr>
          <w:rFonts w:hint="eastAsia"/>
          <w:strike/>
        </w:rPr>
        <w:t>的首次进入系统）后，弹出此授权弹窗</w:t>
      </w:r>
      <w:r w:rsidR="000D3E78" w:rsidRPr="00906BF2">
        <w:rPr>
          <w:rFonts w:hint="eastAsia"/>
          <w:strike/>
        </w:rPr>
        <w:t>（注：保证在此场景下首次有效弹出大协议授权弹窗</w:t>
      </w:r>
      <w:r w:rsidR="00E33F5E" w:rsidRPr="00906BF2">
        <w:rPr>
          <w:rFonts w:hint="eastAsia"/>
          <w:strike/>
        </w:rPr>
        <w:t>并得到用户的有效选择（同意授权</w:t>
      </w:r>
      <w:r w:rsidR="00E33F5E" w:rsidRPr="00906BF2">
        <w:rPr>
          <w:rFonts w:hint="eastAsia"/>
          <w:strike/>
        </w:rPr>
        <w:t>/</w:t>
      </w:r>
      <w:r w:rsidR="00E33F5E" w:rsidRPr="00906BF2">
        <w:rPr>
          <w:rFonts w:hint="eastAsia"/>
          <w:strike/>
        </w:rPr>
        <w:t>拒绝授权）</w:t>
      </w:r>
      <w:r w:rsidR="000D3E78" w:rsidRPr="00906BF2">
        <w:rPr>
          <w:rFonts w:hint="eastAsia"/>
          <w:strike/>
        </w:rPr>
        <w:t>）</w:t>
      </w:r>
      <w:r w:rsidR="00276BE3" w:rsidRPr="00906BF2">
        <w:rPr>
          <w:rFonts w:hint="eastAsia"/>
          <w:strike/>
        </w:rPr>
        <w:t>，下文记为“首次开机弹窗”</w:t>
      </w:r>
      <w:r w:rsidR="00913A35" w:rsidRPr="00906BF2">
        <w:rPr>
          <w:rFonts w:hint="eastAsia"/>
          <w:strike/>
        </w:rPr>
        <w:t>。</w:t>
      </w:r>
      <w:r w:rsidR="00844BA3" w:rsidRPr="00906BF2">
        <w:rPr>
          <w:rFonts w:hint="eastAsia"/>
          <w:strike/>
        </w:rPr>
        <w:t>如</w:t>
      </w:r>
      <w:r w:rsidR="00945788" w:rsidRPr="00906BF2">
        <w:rPr>
          <w:rFonts w:hint="eastAsia"/>
          <w:strike/>
        </w:rPr>
        <w:t>未在此流程中记录用户选择</w:t>
      </w:r>
      <w:r w:rsidR="00844BA3" w:rsidRPr="00906BF2">
        <w:rPr>
          <w:rFonts w:hint="eastAsia"/>
          <w:strike/>
        </w:rPr>
        <w:t>，应推迟至下一次进入系统后弹出</w:t>
      </w:r>
      <w:r w:rsidR="00945788" w:rsidRPr="00906BF2">
        <w:rPr>
          <w:rFonts w:hint="eastAsia"/>
          <w:strike/>
        </w:rPr>
        <w:t>此授权弹窗</w:t>
      </w:r>
      <w:r w:rsidR="00844BA3" w:rsidRPr="00906BF2">
        <w:rPr>
          <w:rFonts w:hint="eastAsia"/>
          <w:strike/>
        </w:rPr>
        <w:t>，</w:t>
      </w:r>
      <w:r w:rsidR="00945788" w:rsidRPr="00906BF2">
        <w:rPr>
          <w:rFonts w:hint="eastAsia"/>
          <w:strike/>
        </w:rPr>
        <w:t>直至记录到用户的选择，</w:t>
      </w:r>
      <w:r w:rsidR="00844BA3" w:rsidRPr="00906BF2">
        <w:rPr>
          <w:rFonts w:hint="eastAsia"/>
          <w:strike/>
        </w:rPr>
        <w:t>即保证</w:t>
      </w:r>
      <w:r w:rsidR="005F1EF8" w:rsidRPr="00906BF2">
        <w:rPr>
          <w:rFonts w:hint="eastAsia"/>
          <w:strike/>
        </w:rPr>
        <w:t>系统记录</w:t>
      </w:r>
      <w:r w:rsidR="00A425CD" w:rsidRPr="00906BF2">
        <w:rPr>
          <w:rFonts w:hint="eastAsia"/>
          <w:strike/>
        </w:rPr>
        <w:t>到</w:t>
      </w:r>
      <w:r w:rsidR="005F1EF8" w:rsidRPr="00906BF2">
        <w:rPr>
          <w:rFonts w:hint="eastAsia"/>
          <w:strike/>
        </w:rPr>
        <w:t>用户一次有效选择</w:t>
      </w:r>
      <w:r w:rsidR="00844BA3" w:rsidRPr="00906BF2">
        <w:rPr>
          <w:rFonts w:hint="eastAsia"/>
          <w:strike/>
        </w:rPr>
        <w:t>。</w:t>
      </w:r>
    </w:p>
    <w:p w14:paraId="6F62B9CC" w14:textId="77777777" w:rsidR="00913A35" w:rsidRPr="00906BF2" w:rsidRDefault="005C11FC" w:rsidP="00311517">
      <w:pPr>
        <w:pStyle w:val="ListParagraph"/>
        <w:numPr>
          <w:ilvl w:val="1"/>
          <w:numId w:val="3"/>
        </w:numPr>
        <w:ind w:firstLineChars="0"/>
        <w:rPr>
          <w:strike/>
        </w:rPr>
      </w:pPr>
      <w:r w:rsidRPr="00906BF2">
        <w:rPr>
          <w:rFonts w:hint="eastAsia"/>
          <w:strike/>
        </w:rPr>
        <w:t>当用户使用应用</w:t>
      </w:r>
      <w:r w:rsidR="006F6AA1" w:rsidRPr="00906BF2">
        <w:rPr>
          <w:rFonts w:hint="eastAsia"/>
          <w:strike/>
        </w:rPr>
        <w:t>，需要收集个人信息，当前大协议授权状态非授权状态时，弹出此授权弹窗。</w:t>
      </w:r>
      <w:r w:rsidR="00F804F6" w:rsidRPr="00906BF2">
        <w:rPr>
          <w:rFonts w:hint="eastAsia"/>
          <w:strike/>
        </w:rPr>
        <w:t>（</w:t>
      </w:r>
      <w:r w:rsidR="00575189" w:rsidRPr="00906BF2">
        <w:rPr>
          <w:strike/>
        </w:rPr>
        <w:t>U</w:t>
      </w:r>
      <w:r w:rsidR="00F804F6" w:rsidRPr="00906BF2">
        <w:rPr>
          <w:strike/>
        </w:rPr>
        <w:t>ser APP</w:t>
      </w:r>
      <w:r w:rsidR="00F804F6" w:rsidRPr="00906BF2">
        <w:rPr>
          <w:rFonts w:hint="eastAsia"/>
          <w:strike/>
        </w:rPr>
        <w:t>不适用，</w:t>
      </w:r>
      <w:r w:rsidR="00593CE7" w:rsidRPr="00906BF2">
        <w:rPr>
          <w:rFonts w:hint="eastAsia"/>
          <w:strike/>
        </w:rPr>
        <w:t>具体请参考</w:t>
      </w:r>
      <w:r w:rsidR="00575189" w:rsidRPr="00906BF2">
        <w:rPr>
          <w:strike/>
        </w:rPr>
        <w:t xml:space="preserve">User </w:t>
      </w:r>
      <w:r w:rsidR="00593CE7" w:rsidRPr="00906BF2">
        <w:rPr>
          <w:strike/>
        </w:rPr>
        <w:t>SPEC PIS</w:t>
      </w:r>
      <w:r w:rsidR="00593CE7" w:rsidRPr="00906BF2">
        <w:rPr>
          <w:rFonts w:hint="eastAsia"/>
          <w:strike/>
        </w:rPr>
        <w:t>-2008</w:t>
      </w:r>
      <w:r w:rsidR="00F804F6" w:rsidRPr="00906BF2">
        <w:rPr>
          <w:rFonts w:hint="eastAsia"/>
          <w:strike/>
        </w:rPr>
        <w:t>）</w:t>
      </w:r>
    </w:p>
    <w:p w14:paraId="397EBBD9" w14:textId="77777777" w:rsidR="009904DD" w:rsidRPr="00906BF2" w:rsidRDefault="00C540B5" w:rsidP="00311517">
      <w:pPr>
        <w:pStyle w:val="ListParagraph"/>
        <w:numPr>
          <w:ilvl w:val="1"/>
          <w:numId w:val="3"/>
        </w:numPr>
        <w:ind w:firstLineChars="0"/>
        <w:rPr>
          <w:strike/>
        </w:rPr>
      </w:pPr>
      <w:r w:rsidRPr="00906BF2">
        <w:rPr>
          <w:rFonts w:hint="eastAsia"/>
          <w:strike/>
        </w:rPr>
        <w:t>系统开机</w:t>
      </w:r>
      <w:r w:rsidR="006048CE" w:rsidRPr="00906BF2">
        <w:rPr>
          <w:rFonts w:hint="eastAsia"/>
          <w:strike/>
        </w:rPr>
        <w:t>检测到后台最新版本高于本机存储版本时，下载最新版本后，</w:t>
      </w:r>
      <w:r w:rsidR="009B2566" w:rsidRPr="00906BF2">
        <w:rPr>
          <w:rFonts w:hint="eastAsia"/>
          <w:strike/>
        </w:rPr>
        <w:t>下次冷</w:t>
      </w:r>
      <w:r w:rsidR="000D463F" w:rsidRPr="00906BF2">
        <w:rPr>
          <w:rFonts w:hint="eastAsia"/>
          <w:strike/>
        </w:rPr>
        <w:t>系统</w:t>
      </w:r>
      <w:r w:rsidR="009B2566" w:rsidRPr="00906BF2">
        <w:rPr>
          <w:rFonts w:hint="eastAsia"/>
          <w:strike/>
        </w:rPr>
        <w:t>启动后</w:t>
      </w:r>
      <w:r w:rsidR="006048CE" w:rsidRPr="00906BF2">
        <w:rPr>
          <w:rFonts w:hint="eastAsia"/>
          <w:strike/>
        </w:rPr>
        <w:t>弹出此授权弹窗提示更新。</w:t>
      </w:r>
      <w:r w:rsidR="009904DD" w:rsidRPr="00906BF2">
        <w:rPr>
          <w:rFonts w:hint="eastAsia"/>
          <w:strike/>
        </w:rPr>
        <w:t>VCU</w:t>
      </w:r>
      <w:r w:rsidR="009904DD" w:rsidRPr="00906BF2">
        <w:rPr>
          <w:rFonts w:hint="eastAsia"/>
          <w:strike/>
        </w:rPr>
        <w:t>获取更新版本后，同步告知</w:t>
      </w:r>
      <w:r w:rsidR="009904DD" w:rsidRPr="00906BF2">
        <w:rPr>
          <w:rFonts w:hint="eastAsia"/>
          <w:strike/>
        </w:rPr>
        <w:t>APU</w:t>
      </w:r>
      <w:r w:rsidR="009904DD" w:rsidRPr="00906BF2">
        <w:rPr>
          <w:rFonts w:hint="eastAsia"/>
          <w:strike/>
        </w:rPr>
        <w:t>。</w:t>
      </w:r>
    </w:p>
    <w:p w14:paraId="4DF94DAC" w14:textId="77777777" w:rsidR="009904DD" w:rsidRPr="00906BF2" w:rsidRDefault="009904DD" w:rsidP="00311517">
      <w:pPr>
        <w:pStyle w:val="ListParagraph"/>
        <w:numPr>
          <w:ilvl w:val="1"/>
          <w:numId w:val="3"/>
        </w:numPr>
        <w:ind w:firstLineChars="0"/>
        <w:rPr>
          <w:strike/>
        </w:rPr>
      </w:pPr>
      <w:r w:rsidRPr="00906BF2">
        <w:rPr>
          <w:rFonts w:hint="eastAsia"/>
          <w:strike/>
        </w:rPr>
        <w:lastRenderedPageBreak/>
        <w:t>收到</w:t>
      </w:r>
      <w:r w:rsidRPr="00906BF2">
        <w:rPr>
          <w:rFonts w:hint="eastAsia"/>
          <w:strike/>
        </w:rPr>
        <w:t>A</w:t>
      </w:r>
      <w:r w:rsidRPr="00906BF2">
        <w:rPr>
          <w:strike/>
        </w:rPr>
        <w:t>PU</w:t>
      </w:r>
      <w:r w:rsidRPr="00906BF2">
        <w:rPr>
          <w:rFonts w:hint="eastAsia"/>
          <w:strike/>
        </w:rPr>
        <w:t>大协议弹窗请求时，弹出此授权弹窗。</w:t>
      </w:r>
    </w:p>
    <w:p w14:paraId="70259127" w14:textId="77777777" w:rsidR="00291260" w:rsidRPr="00906BF2" w:rsidRDefault="006F6AA1" w:rsidP="001E7B5D">
      <w:pPr>
        <w:ind w:firstLine="420"/>
      </w:pPr>
      <w:r w:rsidRPr="00906BF2">
        <w:rPr>
          <w:rFonts w:hint="eastAsia"/>
        </w:rPr>
        <w:t>如涉及功能在</w:t>
      </w:r>
      <w:r w:rsidRPr="00906BF2">
        <w:rPr>
          <w:rFonts w:hint="eastAsia"/>
        </w:rPr>
        <w:t>all</w:t>
      </w:r>
      <w:r w:rsidRPr="00906BF2">
        <w:t xml:space="preserve"> apps</w:t>
      </w:r>
      <w:r w:rsidRPr="00906BF2">
        <w:rPr>
          <w:rFonts w:hint="eastAsia"/>
        </w:rPr>
        <w:t>无功能入口，可被动跟随大协议授权状态，不再主动触发大协议弹窗。</w:t>
      </w:r>
    </w:p>
    <w:p w14:paraId="6C3E84EB" w14:textId="77777777" w:rsidR="00401F35" w:rsidRPr="00906BF2" w:rsidRDefault="00300132" w:rsidP="00401F35">
      <w:pPr>
        <w:ind w:firstLine="420"/>
        <w:rPr>
          <w:strike/>
        </w:rPr>
      </w:pPr>
      <w:r w:rsidRPr="00906BF2">
        <w:rPr>
          <w:rFonts w:hint="eastAsia"/>
          <w:strike/>
        </w:rPr>
        <w:t>每次系统</w:t>
      </w:r>
      <w:r w:rsidR="00AC7CED" w:rsidRPr="00906BF2">
        <w:rPr>
          <w:rFonts w:hint="eastAsia"/>
          <w:strike/>
        </w:rPr>
        <w:t>冷启动（包括冷启动和</w:t>
      </w:r>
      <w:r w:rsidR="00AC7CED" w:rsidRPr="00906BF2">
        <w:rPr>
          <w:rFonts w:hint="eastAsia"/>
          <w:strike/>
        </w:rPr>
        <w:t>S</w:t>
      </w:r>
      <w:r w:rsidR="00AC7CED" w:rsidRPr="00906BF2">
        <w:rPr>
          <w:strike/>
        </w:rPr>
        <w:t>TR</w:t>
      </w:r>
      <w:r w:rsidR="00AC7CED" w:rsidRPr="00906BF2">
        <w:rPr>
          <w:rFonts w:hint="eastAsia"/>
          <w:strike/>
        </w:rPr>
        <w:t>恢复）</w:t>
      </w:r>
      <w:r w:rsidRPr="00906BF2">
        <w:rPr>
          <w:rFonts w:hint="eastAsia"/>
          <w:strike/>
        </w:rPr>
        <w:t>时，判断当前系统内最新大协议版本，据此判断是否弹出弹窗。</w:t>
      </w:r>
      <w:r w:rsidR="0074003E" w:rsidRPr="00906BF2">
        <w:rPr>
          <w:rFonts w:hint="eastAsia"/>
          <w:strike/>
        </w:rPr>
        <w:t>单次点火周期内</w:t>
      </w:r>
      <w:r w:rsidR="0074003E" w:rsidRPr="00906BF2">
        <w:rPr>
          <w:rFonts w:hint="eastAsia"/>
          <w:strike/>
        </w:rPr>
        <w:t>(</w:t>
      </w:r>
      <w:r w:rsidR="00AC7CED" w:rsidRPr="00906BF2">
        <w:rPr>
          <w:rFonts w:hint="eastAsia"/>
          <w:strike/>
        </w:rPr>
        <w:t>系统单次生命周期内</w:t>
      </w:r>
      <w:r w:rsidR="0074003E" w:rsidRPr="00906BF2">
        <w:rPr>
          <w:strike/>
        </w:rPr>
        <w:t>)</w:t>
      </w:r>
      <w:r w:rsidR="00CC01A6" w:rsidRPr="00906BF2">
        <w:rPr>
          <w:rFonts w:hint="eastAsia"/>
          <w:strike/>
        </w:rPr>
        <w:t xml:space="preserve"> VCU</w:t>
      </w:r>
      <w:r w:rsidR="00CC01A6" w:rsidRPr="00906BF2">
        <w:rPr>
          <w:rFonts w:hint="eastAsia"/>
          <w:strike/>
        </w:rPr>
        <w:t>单次生命周期内</w:t>
      </w:r>
      <w:r w:rsidR="0074003E" w:rsidRPr="00906BF2">
        <w:rPr>
          <w:rFonts w:hint="eastAsia"/>
          <w:strike/>
        </w:rPr>
        <w:t>，</w:t>
      </w:r>
      <w:r w:rsidRPr="00906BF2">
        <w:rPr>
          <w:rFonts w:hint="eastAsia"/>
          <w:strike/>
        </w:rPr>
        <w:t>系统大协议版本保持一致，如查询到后台大协议版本更新，需保存在本地</w:t>
      </w:r>
      <w:r w:rsidR="00F071EC" w:rsidRPr="00906BF2">
        <w:rPr>
          <w:rFonts w:hint="eastAsia"/>
          <w:strike/>
        </w:rPr>
        <w:t>，待下一次</w:t>
      </w:r>
      <w:r w:rsidR="00E84848" w:rsidRPr="00906BF2">
        <w:rPr>
          <w:rFonts w:hint="eastAsia"/>
          <w:strike/>
        </w:rPr>
        <w:t>冷</w:t>
      </w:r>
      <w:r w:rsidR="000240CF" w:rsidRPr="00906BF2">
        <w:rPr>
          <w:rFonts w:hint="eastAsia"/>
          <w:strike/>
        </w:rPr>
        <w:t>系统</w:t>
      </w:r>
      <w:r w:rsidR="00E84848" w:rsidRPr="00906BF2">
        <w:rPr>
          <w:rFonts w:hint="eastAsia"/>
          <w:strike/>
        </w:rPr>
        <w:t>启动（包括冷启动和</w:t>
      </w:r>
      <w:r w:rsidR="00E84848" w:rsidRPr="00906BF2">
        <w:rPr>
          <w:rFonts w:hint="eastAsia"/>
          <w:strike/>
        </w:rPr>
        <w:t>S</w:t>
      </w:r>
      <w:r w:rsidR="00E84848" w:rsidRPr="00906BF2">
        <w:rPr>
          <w:strike/>
        </w:rPr>
        <w:t>TR</w:t>
      </w:r>
      <w:r w:rsidR="00E84848" w:rsidRPr="00906BF2">
        <w:rPr>
          <w:rFonts w:hint="eastAsia"/>
          <w:strike/>
        </w:rPr>
        <w:t>恢复）</w:t>
      </w:r>
      <w:r w:rsidR="00F071EC" w:rsidRPr="00906BF2">
        <w:rPr>
          <w:rFonts w:hint="eastAsia"/>
          <w:strike/>
        </w:rPr>
        <w:t>时</w:t>
      </w:r>
      <w:r w:rsidR="00BE621D" w:rsidRPr="00906BF2">
        <w:rPr>
          <w:rFonts w:hint="eastAsia"/>
          <w:strike/>
        </w:rPr>
        <w:t>生效</w:t>
      </w:r>
      <w:r w:rsidR="00F071EC" w:rsidRPr="00906BF2">
        <w:rPr>
          <w:rFonts w:hint="eastAsia"/>
          <w:strike/>
        </w:rPr>
        <w:t>。</w:t>
      </w:r>
    </w:p>
    <w:p w14:paraId="357E2009" w14:textId="77777777" w:rsidR="00AC5B43" w:rsidRPr="00906BF2" w:rsidRDefault="00AC5B43" w:rsidP="00311517">
      <w:pPr>
        <w:pStyle w:val="ListParagraph"/>
        <w:numPr>
          <w:ilvl w:val="0"/>
          <w:numId w:val="3"/>
        </w:numPr>
        <w:ind w:firstLineChars="0"/>
      </w:pPr>
      <w:r w:rsidRPr="00906BF2">
        <w:rPr>
          <w:rFonts w:hint="eastAsia"/>
        </w:rPr>
        <w:t>弹窗内容：</w:t>
      </w:r>
    </w:p>
    <w:p w14:paraId="429FCC11" w14:textId="77777777" w:rsidR="00AC5B43" w:rsidRPr="00906BF2" w:rsidRDefault="004F237E" w:rsidP="00AC5B43">
      <w:pPr>
        <w:ind w:left="360"/>
      </w:pPr>
      <w:r w:rsidRPr="00906BF2">
        <w:rPr>
          <w:rFonts w:hint="eastAsia"/>
        </w:rPr>
        <w:t>弹窗由告知语、</w:t>
      </w:r>
      <w:r w:rsidR="002D40B3" w:rsidRPr="00906BF2">
        <w:rPr>
          <w:rFonts w:hint="eastAsia"/>
        </w:rPr>
        <w:t>内置</w:t>
      </w:r>
      <w:r w:rsidRPr="00906BF2">
        <w:rPr>
          <w:rFonts w:hint="eastAsia"/>
        </w:rPr>
        <w:t>协议超链接、确认和退出按键组成。</w:t>
      </w:r>
    </w:p>
    <w:p w14:paraId="07647701" w14:textId="26515B98" w:rsidR="004F237E" w:rsidRPr="00906BF2" w:rsidRDefault="00407325" w:rsidP="00AC5B43">
      <w:pPr>
        <w:ind w:left="360"/>
      </w:pPr>
      <w:r w:rsidRPr="00906BF2">
        <w:rPr>
          <w:rFonts w:hint="eastAsia"/>
        </w:rPr>
        <w:t>告知语、</w:t>
      </w:r>
      <w:r w:rsidR="002D40B3" w:rsidRPr="00906BF2">
        <w:rPr>
          <w:rFonts w:hint="eastAsia"/>
        </w:rPr>
        <w:t>内置协议名称及内容</w:t>
      </w:r>
      <w:r w:rsidR="004F237E" w:rsidRPr="00906BF2">
        <w:rPr>
          <w:rFonts w:hint="eastAsia"/>
        </w:rPr>
        <w:t>由法务输入。</w:t>
      </w:r>
    </w:p>
    <w:p w14:paraId="34361823" w14:textId="77777777" w:rsidR="00CF4D39" w:rsidRPr="00906BF2" w:rsidRDefault="00CF4D39" w:rsidP="00CF4D39">
      <w:pPr>
        <w:ind w:left="420"/>
        <w:rPr>
          <w:strike/>
        </w:rPr>
      </w:pPr>
      <w:r w:rsidRPr="00906BF2">
        <w:rPr>
          <w:rFonts w:hint="eastAsia"/>
          <w:strike/>
        </w:rPr>
        <w:t>大协议弹窗包含协议种类的说明：</w:t>
      </w:r>
    </w:p>
    <w:p w14:paraId="1A48C817" w14:textId="77777777" w:rsidR="00CF4D39" w:rsidRPr="00906BF2" w:rsidRDefault="00CF4D39" w:rsidP="00311517">
      <w:pPr>
        <w:pStyle w:val="ListParagraph"/>
        <w:numPr>
          <w:ilvl w:val="0"/>
          <w:numId w:val="14"/>
        </w:numPr>
        <w:ind w:firstLineChars="0"/>
        <w:rPr>
          <w:strike/>
        </w:rPr>
      </w:pPr>
      <w:r w:rsidRPr="00906BF2">
        <w:rPr>
          <w:rFonts w:hint="eastAsia"/>
          <w:strike/>
        </w:rPr>
        <w:t>首次开机</w:t>
      </w:r>
      <w:r w:rsidR="00FB4719" w:rsidRPr="00906BF2">
        <w:rPr>
          <w:rFonts w:hint="eastAsia"/>
          <w:strike/>
        </w:rPr>
        <w:t>弹窗</w:t>
      </w:r>
      <w:r w:rsidR="004141EC" w:rsidRPr="00906BF2">
        <w:rPr>
          <w:rFonts w:hint="eastAsia"/>
          <w:strike/>
        </w:rPr>
        <w:t>（</w:t>
      </w:r>
      <w:r w:rsidR="00A0781D" w:rsidRPr="00906BF2">
        <w:rPr>
          <w:rFonts w:hint="eastAsia"/>
          <w:strike/>
        </w:rPr>
        <w:t>包括恢复出厂设置后的首次进入系统</w:t>
      </w:r>
      <w:r w:rsidR="00276BE3" w:rsidRPr="00906BF2">
        <w:rPr>
          <w:rFonts w:hint="eastAsia"/>
          <w:strike/>
        </w:rPr>
        <w:t xml:space="preserve"> </w:t>
      </w:r>
      <w:r w:rsidR="00276BE3" w:rsidRPr="00906BF2">
        <w:rPr>
          <w:rFonts w:hint="eastAsia"/>
          <w:strike/>
        </w:rPr>
        <w:t>见</w:t>
      </w:r>
      <w:r w:rsidR="00276BE3" w:rsidRPr="00906BF2">
        <w:rPr>
          <w:rFonts w:hint="eastAsia"/>
          <w:strike/>
        </w:rPr>
        <w:t>3.1.1</w:t>
      </w:r>
      <w:r w:rsidR="00276BE3" w:rsidRPr="00906BF2">
        <w:rPr>
          <w:rFonts w:hint="eastAsia"/>
          <w:strike/>
        </w:rPr>
        <w:t>章节定义</w:t>
      </w:r>
      <w:r w:rsidR="004141EC" w:rsidRPr="00906BF2">
        <w:rPr>
          <w:rFonts w:hint="eastAsia"/>
          <w:strike/>
        </w:rPr>
        <w:t>）</w:t>
      </w:r>
      <w:r w:rsidRPr="00906BF2">
        <w:rPr>
          <w:rFonts w:hint="eastAsia"/>
          <w:strike/>
        </w:rPr>
        <w:t>：</w:t>
      </w:r>
      <w:r w:rsidRPr="00906BF2">
        <w:rPr>
          <w:rFonts w:hint="eastAsia"/>
          <w:strike/>
        </w:rPr>
        <w:t>S</w:t>
      </w:r>
      <w:r w:rsidRPr="00906BF2">
        <w:rPr>
          <w:strike/>
        </w:rPr>
        <w:t>GM</w:t>
      </w:r>
      <w:r w:rsidRPr="00906BF2">
        <w:rPr>
          <w:rFonts w:hint="eastAsia"/>
          <w:strike/>
        </w:rPr>
        <w:t>大协议、合作方生态大协议、合作方地图大协议。</w:t>
      </w:r>
    </w:p>
    <w:p w14:paraId="7530D7DE" w14:textId="77777777" w:rsidR="00FB4719" w:rsidRPr="00906BF2" w:rsidRDefault="00FB4719" w:rsidP="00311517">
      <w:pPr>
        <w:pStyle w:val="ListParagraph"/>
        <w:numPr>
          <w:ilvl w:val="0"/>
          <w:numId w:val="14"/>
        </w:numPr>
        <w:ind w:firstLineChars="0"/>
        <w:rPr>
          <w:strike/>
        </w:rPr>
      </w:pPr>
      <w:r w:rsidRPr="00906BF2">
        <w:rPr>
          <w:rFonts w:hint="eastAsia"/>
          <w:strike/>
        </w:rPr>
        <w:t>S</w:t>
      </w:r>
      <w:r w:rsidRPr="00906BF2">
        <w:rPr>
          <w:strike/>
        </w:rPr>
        <w:t>GM</w:t>
      </w:r>
      <w:r w:rsidRPr="00906BF2">
        <w:rPr>
          <w:rFonts w:hint="eastAsia"/>
          <w:strike/>
        </w:rPr>
        <w:t>大协议更新触发的开机弹窗：</w:t>
      </w:r>
      <w:r w:rsidRPr="00906BF2">
        <w:rPr>
          <w:rFonts w:hint="eastAsia"/>
          <w:strike/>
        </w:rPr>
        <w:t>S</w:t>
      </w:r>
      <w:r w:rsidRPr="00906BF2">
        <w:rPr>
          <w:strike/>
        </w:rPr>
        <w:t>GM</w:t>
      </w:r>
      <w:r w:rsidRPr="00906BF2">
        <w:rPr>
          <w:rFonts w:hint="eastAsia"/>
          <w:strike/>
        </w:rPr>
        <w:t>大协议。</w:t>
      </w:r>
    </w:p>
    <w:p w14:paraId="6DD664B8" w14:textId="77777777" w:rsidR="00CF4D39" w:rsidRPr="00906BF2" w:rsidRDefault="00147CD7" w:rsidP="00311517">
      <w:pPr>
        <w:pStyle w:val="ListParagraph"/>
        <w:numPr>
          <w:ilvl w:val="0"/>
          <w:numId w:val="14"/>
        </w:numPr>
        <w:ind w:firstLineChars="0"/>
        <w:rPr>
          <w:strike/>
        </w:rPr>
      </w:pPr>
      <w:r w:rsidRPr="00906BF2">
        <w:rPr>
          <w:rFonts w:hint="eastAsia"/>
          <w:strike/>
        </w:rPr>
        <w:t>进入系统后</w:t>
      </w:r>
      <w:r w:rsidR="00CF4D39" w:rsidRPr="00906BF2">
        <w:rPr>
          <w:rFonts w:hint="eastAsia"/>
          <w:strike/>
        </w:rPr>
        <w:t>，由功能触发时</w:t>
      </w:r>
      <w:r w:rsidR="00FB4719" w:rsidRPr="00906BF2">
        <w:rPr>
          <w:rFonts w:hint="eastAsia"/>
          <w:strike/>
        </w:rPr>
        <w:t>的弹窗：</w:t>
      </w:r>
      <w:r w:rsidR="00CF4D39" w:rsidRPr="00906BF2">
        <w:rPr>
          <w:rFonts w:hint="eastAsia"/>
          <w:strike/>
        </w:rPr>
        <w:t>显示该功能需要授权的大协议。</w:t>
      </w:r>
    </w:p>
    <w:p w14:paraId="54E2D776" w14:textId="77777777" w:rsidR="00507B18" w:rsidRPr="00906BF2" w:rsidRDefault="00401F35" w:rsidP="00507B18">
      <w:pPr>
        <w:ind w:firstLine="420"/>
        <w:rPr>
          <w:strike/>
        </w:rPr>
      </w:pPr>
      <w:r w:rsidRPr="00906BF2">
        <w:rPr>
          <w:rFonts w:hint="eastAsia"/>
          <w:strike/>
        </w:rPr>
        <w:t>车机需预置内置</w:t>
      </w:r>
      <w:r w:rsidR="00CF4D39" w:rsidRPr="00906BF2">
        <w:rPr>
          <w:rFonts w:hint="eastAsia"/>
          <w:strike/>
        </w:rPr>
        <w:t>包含的</w:t>
      </w:r>
      <w:r w:rsidR="00D978EB" w:rsidRPr="00906BF2">
        <w:rPr>
          <w:rFonts w:hint="eastAsia"/>
          <w:strike/>
        </w:rPr>
        <w:t>S</w:t>
      </w:r>
      <w:r w:rsidR="00D978EB" w:rsidRPr="00906BF2">
        <w:rPr>
          <w:strike/>
        </w:rPr>
        <w:t>GM</w:t>
      </w:r>
      <w:r w:rsidR="00D978EB" w:rsidRPr="00906BF2">
        <w:rPr>
          <w:rFonts w:hint="eastAsia"/>
          <w:strike/>
        </w:rPr>
        <w:t>大</w:t>
      </w:r>
      <w:r w:rsidRPr="00906BF2">
        <w:rPr>
          <w:rFonts w:hint="eastAsia"/>
          <w:strike/>
        </w:rPr>
        <w:t>协议名称</w:t>
      </w:r>
      <w:r w:rsidR="00833B3F" w:rsidRPr="00906BF2">
        <w:rPr>
          <w:rFonts w:hint="eastAsia"/>
          <w:strike/>
        </w:rPr>
        <w:t>（</w:t>
      </w:r>
      <w:r w:rsidR="009C0E41" w:rsidRPr="00906BF2">
        <w:rPr>
          <w:rFonts w:hint="eastAsia"/>
          <w:strike/>
        </w:rPr>
        <w:t>中文：</w:t>
      </w:r>
      <w:r w:rsidR="00833B3F" w:rsidRPr="00906BF2">
        <w:rPr>
          <w:rFonts w:hint="eastAsia"/>
          <w:strike/>
        </w:rPr>
        <w:t>《</w:t>
      </w:r>
      <w:r w:rsidR="000B43A8" w:rsidRPr="00906BF2">
        <w:rPr>
          <w:rFonts w:hint="eastAsia"/>
          <w:strike/>
        </w:rPr>
        <w:t>上汽通用</w:t>
      </w:r>
      <w:r w:rsidR="00566433" w:rsidRPr="00906BF2">
        <w:rPr>
          <w:rFonts w:hint="eastAsia"/>
          <w:strike/>
        </w:rPr>
        <w:t>汽车</w:t>
      </w:r>
      <w:r w:rsidR="00833B3F" w:rsidRPr="00906BF2">
        <w:rPr>
          <w:rFonts w:hint="eastAsia"/>
          <w:strike/>
        </w:rPr>
        <w:t>用户条款》、《</w:t>
      </w:r>
      <w:r w:rsidR="000B43A8" w:rsidRPr="00906BF2">
        <w:rPr>
          <w:rFonts w:hint="eastAsia"/>
          <w:strike/>
        </w:rPr>
        <w:t>上汽通用汽车</w:t>
      </w:r>
      <w:r w:rsidR="00833B3F" w:rsidRPr="00906BF2">
        <w:rPr>
          <w:rFonts w:hint="eastAsia"/>
          <w:strike/>
        </w:rPr>
        <w:t>个人信息保护政策</w:t>
      </w:r>
      <w:r w:rsidR="000B43A8" w:rsidRPr="00906BF2">
        <w:rPr>
          <w:rFonts w:hint="eastAsia"/>
          <w:strike/>
        </w:rPr>
        <w:t>（车机版）</w:t>
      </w:r>
      <w:r w:rsidR="00833B3F" w:rsidRPr="00906BF2">
        <w:rPr>
          <w:rFonts w:hint="eastAsia"/>
          <w:strike/>
        </w:rPr>
        <w:t>》、《</w:t>
      </w:r>
      <w:r w:rsidR="00EC2711" w:rsidRPr="00906BF2">
        <w:rPr>
          <w:rFonts w:hint="eastAsia"/>
          <w:strike/>
        </w:rPr>
        <w:t>安吉星</w:t>
      </w:r>
      <w:r w:rsidR="00833B3F" w:rsidRPr="00906BF2">
        <w:rPr>
          <w:rFonts w:hint="eastAsia"/>
          <w:strike/>
        </w:rPr>
        <w:t>服务协议》、《</w:t>
      </w:r>
      <w:r w:rsidR="00EC2711" w:rsidRPr="00906BF2">
        <w:rPr>
          <w:rFonts w:hint="eastAsia"/>
          <w:strike/>
        </w:rPr>
        <w:t>安吉星</w:t>
      </w:r>
      <w:r w:rsidR="00833B3F" w:rsidRPr="00906BF2">
        <w:rPr>
          <w:rFonts w:hint="eastAsia"/>
          <w:strike/>
        </w:rPr>
        <w:t>个人信息保护政策》</w:t>
      </w:r>
      <w:r w:rsidR="009C0E41" w:rsidRPr="00906BF2">
        <w:rPr>
          <w:rFonts w:hint="eastAsia"/>
          <w:strike/>
        </w:rPr>
        <w:t>，英文：</w:t>
      </w:r>
      <w:r w:rsidR="003606FC" w:rsidRPr="00906BF2">
        <w:rPr>
          <w:i/>
          <w:strike/>
        </w:rPr>
        <w:t>”</w:t>
      </w:r>
      <w:r w:rsidR="003606FC" w:rsidRPr="00906BF2">
        <w:rPr>
          <w:rFonts w:hint="eastAsia"/>
          <w:i/>
          <w:strike/>
        </w:rPr>
        <w:t>SGM</w:t>
      </w:r>
      <w:r w:rsidR="003606FC" w:rsidRPr="00906BF2">
        <w:rPr>
          <w:i/>
          <w:strike/>
        </w:rPr>
        <w:t>-</w:t>
      </w:r>
      <w:r w:rsidR="003606FC" w:rsidRPr="00906BF2">
        <w:rPr>
          <w:rFonts w:hint="eastAsia"/>
          <w:i/>
          <w:strike/>
        </w:rPr>
        <w:t>User Terms</w:t>
      </w:r>
      <w:r w:rsidR="003606FC" w:rsidRPr="00906BF2">
        <w:rPr>
          <w:i/>
          <w:strike/>
        </w:rPr>
        <w:t>”</w:t>
      </w:r>
      <w:r w:rsidR="003606FC" w:rsidRPr="00906BF2">
        <w:rPr>
          <w:rFonts w:hint="eastAsia"/>
          <w:i/>
          <w:strike/>
        </w:rPr>
        <w:t>,</w:t>
      </w:r>
      <w:r w:rsidR="003606FC" w:rsidRPr="00906BF2">
        <w:rPr>
          <w:i/>
          <w:strike/>
        </w:rPr>
        <w:t xml:space="preserve"> ”</w:t>
      </w:r>
      <w:r w:rsidR="003606FC" w:rsidRPr="00906BF2">
        <w:rPr>
          <w:rFonts w:hint="eastAsia"/>
          <w:i/>
          <w:strike/>
        </w:rPr>
        <w:t xml:space="preserve"> SGM</w:t>
      </w:r>
      <w:r w:rsidR="003606FC" w:rsidRPr="00906BF2">
        <w:rPr>
          <w:i/>
          <w:strike/>
        </w:rPr>
        <w:t>-</w:t>
      </w:r>
      <w:r w:rsidR="003606FC" w:rsidRPr="00906BF2">
        <w:rPr>
          <w:rFonts w:hint="eastAsia"/>
          <w:i/>
          <w:strike/>
        </w:rPr>
        <w:t>PIPP</w:t>
      </w:r>
      <w:r w:rsidR="003606FC" w:rsidRPr="00906BF2">
        <w:rPr>
          <w:i/>
          <w:strike/>
        </w:rPr>
        <w:t>”, ”</w:t>
      </w:r>
      <w:r w:rsidR="003606FC" w:rsidRPr="00906BF2">
        <w:rPr>
          <w:rFonts w:hint="eastAsia"/>
          <w:i/>
          <w:strike/>
        </w:rPr>
        <w:t>SOS</w:t>
      </w:r>
      <w:r w:rsidR="003606FC" w:rsidRPr="00906BF2">
        <w:rPr>
          <w:i/>
          <w:strike/>
        </w:rPr>
        <w:t>-</w:t>
      </w:r>
      <w:r w:rsidR="003606FC" w:rsidRPr="00906BF2">
        <w:rPr>
          <w:rFonts w:hint="eastAsia"/>
          <w:i/>
          <w:strike/>
        </w:rPr>
        <w:t>Service Agreement</w:t>
      </w:r>
      <w:r w:rsidR="003606FC" w:rsidRPr="00906BF2">
        <w:rPr>
          <w:i/>
          <w:strike/>
        </w:rPr>
        <w:t>”, ”</w:t>
      </w:r>
      <w:r w:rsidR="003606FC" w:rsidRPr="00906BF2">
        <w:rPr>
          <w:rFonts w:hint="eastAsia"/>
          <w:i/>
          <w:strike/>
        </w:rPr>
        <w:t>SOS</w:t>
      </w:r>
      <w:r w:rsidR="003606FC" w:rsidRPr="00906BF2">
        <w:rPr>
          <w:i/>
          <w:strike/>
        </w:rPr>
        <w:t>-</w:t>
      </w:r>
      <w:r w:rsidR="003606FC" w:rsidRPr="00906BF2">
        <w:rPr>
          <w:rFonts w:hint="eastAsia"/>
          <w:i/>
          <w:strike/>
        </w:rPr>
        <w:t>PIP</w:t>
      </w:r>
      <w:r w:rsidR="003606FC" w:rsidRPr="00906BF2">
        <w:rPr>
          <w:i/>
          <w:strike/>
        </w:rPr>
        <w:t>P”</w:t>
      </w:r>
      <w:r w:rsidR="00833B3F" w:rsidRPr="00906BF2">
        <w:rPr>
          <w:rFonts w:hint="eastAsia"/>
          <w:strike/>
        </w:rPr>
        <w:t>）</w:t>
      </w:r>
      <w:r w:rsidRPr="00906BF2">
        <w:rPr>
          <w:rFonts w:hint="eastAsia"/>
          <w:strike/>
        </w:rPr>
        <w:t>及对应超链接的初始版本，用于</w:t>
      </w:r>
      <w:r w:rsidR="00276BE3" w:rsidRPr="00906BF2">
        <w:rPr>
          <w:rFonts w:hint="eastAsia"/>
          <w:strike/>
        </w:rPr>
        <w:t>首次开机弹窗</w:t>
      </w:r>
      <w:r w:rsidRPr="00906BF2">
        <w:rPr>
          <w:rFonts w:hint="eastAsia"/>
          <w:strike/>
        </w:rPr>
        <w:t>（</w:t>
      </w:r>
      <w:r w:rsidR="00276BE3" w:rsidRPr="00906BF2">
        <w:rPr>
          <w:rFonts w:hint="eastAsia"/>
          <w:strike/>
        </w:rPr>
        <w:t>（见</w:t>
      </w:r>
      <w:r w:rsidR="00276BE3" w:rsidRPr="00906BF2">
        <w:rPr>
          <w:rFonts w:hint="eastAsia"/>
          <w:strike/>
        </w:rPr>
        <w:t>3.1.1</w:t>
      </w:r>
      <w:r w:rsidR="00276BE3" w:rsidRPr="00906BF2">
        <w:rPr>
          <w:rFonts w:hint="eastAsia"/>
          <w:strike/>
        </w:rPr>
        <w:t>章节定义）</w:t>
      </w:r>
      <w:r w:rsidRPr="00906BF2">
        <w:rPr>
          <w:rFonts w:hint="eastAsia"/>
          <w:strike/>
        </w:rPr>
        <w:t>显示。</w:t>
      </w:r>
    </w:p>
    <w:p w14:paraId="1D70A402" w14:textId="77777777" w:rsidR="00CF4D39" w:rsidRPr="00906BF2" w:rsidRDefault="00CF4D39" w:rsidP="00507B18">
      <w:pPr>
        <w:ind w:firstLine="420"/>
        <w:rPr>
          <w:strike/>
        </w:rPr>
      </w:pPr>
      <w:r w:rsidRPr="00906BF2">
        <w:rPr>
          <w:rFonts w:hint="eastAsia"/>
          <w:strike/>
        </w:rPr>
        <w:t>系统涉及的合作方生态</w:t>
      </w:r>
      <w:r w:rsidR="00844434" w:rsidRPr="00906BF2">
        <w:rPr>
          <w:rFonts w:hint="eastAsia"/>
          <w:strike/>
        </w:rPr>
        <w:t>应用</w:t>
      </w:r>
      <w:r w:rsidR="004F1711" w:rsidRPr="00906BF2">
        <w:rPr>
          <w:rFonts w:hint="eastAsia"/>
          <w:strike/>
        </w:rPr>
        <w:t>：</w:t>
      </w:r>
    </w:p>
    <w:p w14:paraId="0550A7EA" w14:textId="77777777" w:rsidR="00507B18" w:rsidRPr="00906BF2" w:rsidRDefault="00507B18" w:rsidP="00311517">
      <w:pPr>
        <w:pStyle w:val="ListParagraph"/>
        <w:numPr>
          <w:ilvl w:val="0"/>
          <w:numId w:val="13"/>
        </w:numPr>
        <w:ind w:firstLineChars="0"/>
        <w:rPr>
          <w:strike/>
        </w:rPr>
      </w:pPr>
      <w:r w:rsidRPr="00906BF2">
        <w:rPr>
          <w:rFonts w:hint="eastAsia"/>
          <w:strike/>
        </w:rPr>
        <w:t>百度</w:t>
      </w:r>
      <w:r w:rsidR="007C1DB1" w:rsidRPr="00906BF2">
        <w:rPr>
          <w:rFonts w:hint="eastAsia"/>
          <w:strike/>
        </w:rPr>
        <w:t>生态</w:t>
      </w:r>
      <w:r w:rsidR="00FF06FC" w:rsidRPr="00906BF2">
        <w:rPr>
          <w:rFonts w:hint="eastAsia"/>
          <w:strike/>
        </w:rPr>
        <w:t>应用</w:t>
      </w:r>
      <w:r w:rsidR="007C1DB1" w:rsidRPr="00906BF2">
        <w:rPr>
          <w:rFonts w:hint="eastAsia"/>
          <w:strike/>
        </w:rPr>
        <w:t>（除百度地图外的全部百度系应用）</w:t>
      </w:r>
      <w:r w:rsidR="00146AC9" w:rsidRPr="00906BF2">
        <w:rPr>
          <w:rFonts w:hint="eastAsia"/>
          <w:strike/>
        </w:rPr>
        <w:t>。（</w:t>
      </w:r>
      <w:r w:rsidRPr="00906BF2">
        <w:rPr>
          <w:rFonts w:hint="eastAsia"/>
          <w:strike/>
        </w:rPr>
        <w:t>需预置百度</w:t>
      </w:r>
      <w:r w:rsidR="007C1DB1" w:rsidRPr="00906BF2">
        <w:rPr>
          <w:rFonts w:hint="eastAsia"/>
          <w:strike/>
        </w:rPr>
        <w:t>生态</w:t>
      </w:r>
      <w:r w:rsidRPr="00906BF2">
        <w:rPr>
          <w:rFonts w:hint="eastAsia"/>
          <w:strike/>
        </w:rPr>
        <w:t>大协议名称（中文</w:t>
      </w:r>
      <w:r w:rsidR="00FF06FC" w:rsidRPr="00906BF2">
        <w:rPr>
          <w:rFonts w:hint="eastAsia"/>
          <w:strike/>
        </w:rPr>
        <w:t>：《小度车载应用（上汽通用版）服务条款》、《小度车载应用（上汽通用版）隐私政策》</w:t>
      </w:r>
      <w:r w:rsidRPr="00906BF2">
        <w:rPr>
          <w:rFonts w:hint="eastAsia"/>
          <w:strike/>
        </w:rPr>
        <w:t>，英文：</w:t>
      </w:r>
      <w:r w:rsidRPr="00906BF2">
        <w:rPr>
          <w:i/>
          <w:strike/>
        </w:rPr>
        <w:t>”</w:t>
      </w:r>
      <w:r w:rsidR="00FF06FC" w:rsidRPr="00906BF2">
        <w:rPr>
          <w:strike/>
        </w:rPr>
        <w:t xml:space="preserve"> </w:t>
      </w:r>
      <w:r w:rsidR="00FF06FC" w:rsidRPr="00906BF2">
        <w:rPr>
          <w:i/>
          <w:strike/>
        </w:rPr>
        <w:t>Dueros (SGM) user service clause</w:t>
      </w:r>
      <w:r w:rsidRPr="00906BF2">
        <w:rPr>
          <w:i/>
          <w:strike/>
        </w:rPr>
        <w:t>”,  “</w:t>
      </w:r>
      <w:r w:rsidR="00FF06FC" w:rsidRPr="00906BF2">
        <w:rPr>
          <w:i/>
          <w:strike/>
        </w:rPr>
        <w:t>Dueros (SGM) user privacy policy</w:t>
      </w:r>
      <w:r w:rsidRPr="00906BF2">
        <w:rPr>
          <w:i/>
          <w:strike/>
        </w:rPr>
        <w:t>”</w:t>
      </w:r>
      <w:r w:rsidRPr="00906BF2">
        <w:rPr>
          <w:rFonts w:hint="eastAsia"/>
          <w:strike/>
        </w:rPr>
        <w:t>）及对应超链接</w:t>
      </w:r>
      <w:r w:rsidRPr="00906BF2">
        <w:rPr>
          <w:strike/>
        </w:rPr>
        <w:t>URL</w:t>
      </w:r>
      <w:r w:rsidRPr="00906BF2">
        <w:rPr>
          <w:rFonts w:hint="eastAsia"/>
          <w:strike/>
        </w:rPr>
        <w:t>的初始版本。</w:t>
      </w:r>
      <w:r w:rsidR="00146AC9" w:rsidRPr="00906BF2">
        <w:rPr>
          <w:rFonts w:hint="eastAsia"/>
          <w:strike/>
        </w:rPr>
        <w:t>）</w:t>
      </w:r>
    </w:p>
    <w:p w14:paraId="02465E8E" w14:textId="77777777" w:rsidR="004F1711" w:rsidRPr="00906BF2" w:rsidRDefault="004F1711" w:rsidP="004F1711">
      <w:pPr>
        <w:ind w:firstLine="420"/>
        <w:rPr>
          <w:strike/>
        </w:rPr>
      </w:pPr>
      <w:r w:rsidRPr="00906BF2">
        <w:rPr>
          <w:rFonts w:hint="eastAsia"/>
          <w:strike/>
        </w:rPr>
        <w:t>系统涉及的</w:t>
      </w:r>
      <w:r w:rsidR="00316291" w:rsidRPr="00906BF2">
        <w:rPr>
          <w:rFonts w:hint="eastAsia"/>
          <w:strike/>
        </w:rPr>
        <w:t>合作方地图</w:t>
      </w:r>
      <w:r w:rsidR="00844434" w:rsidRPr="00906BF2">
        <w:rPr>
          <w:rFonts w:hint="eastAsia"/>
          <w:strike/>
        </w:rPr>
        <w:t>应用</w:t>
      </w:r>
      <w:r w:rsidR="009E73CA" w:rsidRPr="00906BF2">
        <w:rPr>
          <w:rFonts w:hint="eastAsia"/>
          <w:strike/>
        </w:rPr>
        <w:t>（</w:t>
      </w:r>
      <w:r w:rsidR="009E73CA" w:rsidRPr="00906BF2">
        <w:rPr>
          <w:rFonts w:hint="eastAsia"/>
          <w:strike/>
        </w:rPr>
        <w:t>V</w:t>
      </w:r>
      <w:r w:rsidR="009E73CA" w:rsidRPr="00906BF2">
        <w:rPr>
          <w:strike/>
        </w:rPr>
        <w:t>CU</w:t>
      </w:r>
      <w:r w:rsidR="009E73CA" w:rsidRPr="00906BF2">
        <w:rPr>
          <w:rFonts w:hint="eastAsia"/>
          <w:strike/>
        </w:rPr>
        <w:t>上的地图开发方由标定区分，具体标定</w:t>
      </w:r>
      <w:r w:rsidR="00AD3818" w:rsidRPr="00906BF2">
        <w:rPr>
          <w:rFonts w:hint="eastAsia"/>
          <w:strike/>
        </w:rPr>
        <w:t>:</w:t>
      </w:r>
      <w:r w:rsidR="00AD3818" w:rsidRPr="00906BF2">
        <w:rPr>
          <w:strike/>
        </w:rPr>
        <w:t>P_Navigaiton Supplier</w:t>
      </w:r>
      <w:r w:rsidR="009E73CA" w:rsidRPr="00906BF2">
        <w:rPr>
          <w:rFonts w:hint="eastAsia"/>
          <w:strike/>
        </w:rPr>
        <w:t>）</w:t>
      </w:r>
      <w:r w:rsidRPr="00906BF2">
        <w:rPr>
          <w:rFonts w:hint="eastAsia"/>
          <w:strike/>
        </w:rPr>
        <w:t>：</w:t>
      </w:r>
    </w:p>
    <w:p w14:paraId="60A616F2" w14:textId="77777777" w:rsidR="00401F35" w:rsidRPr="00906BF2" w:rsidRDefault="00B36DCD" w:rsidP="00311517">
      <w:pPr>
        <w:pStyle w:val="ListParagraph"/>
        <w:numPr>
          <w:ilvl w:val="0"/>
          <w:numId w:val="13"/>
        </w:numPr>
        <w:ind w:firstLineChars="0"/>
        <w:rPr>
          <w:strike/>
        </w:rPr>
      </w:pPr>
      <w:r w:rsidRPr="00906BF2">
        <w:rPr>
          <w:rFonts w:hint="eastAsia"/>
          <w:strike/>
        </w:rPr>
        <w:t>百度地图</w:t>
      </w:r>
      <w:r w:rsidR="00146AC9" w:rsidRPr="00906BF2">
        <w:rPr>
          <w:rFonts w:hint="eastAsia"/>
          <w:strike/>
        </w:rPr>
        <w:t>应用。（</w:t>
      </w:r>
      <w:r w:rsidR="00507B18" w:rsidRPr="00906BF2">
        <w:rPr>
          <w:rFonts w:hint="eastAsia"/>
          <w:strike/>
        </w:rPr>
        <w:t>需预置百度地图大协议名称（中文：《百度地图汽车版服务条款》、《百度地图汽车版隐私政策》，英文：</w:t>
      </w:r>
      <w:r w:rsidR="00507B18" w:rsidRPr="00906BF2">
        <w:rPr>
          <w:i/>
          <w:strike/>
        </w:rPr>
        <w:t>”Baidu Map for Auto user service clause”,  “Baidu Map for Auto user privacy policy”</w:t>
      </w:r>
      <w:r w:rsidR="00507B18" w:rsidRPr="00906BF2">
        <w:rPr>
          <w:rFonts w:hint="eastAsia"/>
          <w:strike/>
        </w:rPr>
        <w:t>）及对应超链接</w:t>
      </w:r>
      <w:r w:rsidR="00507B18" w:rsidRPr="00906BF2">
        <w:rPr>
          <w:strike/>
        </w:rPr>
        <w:t>URL</w:t>
      </w:r>
      <w:r w:rsidR="00507B18" w:rsidRPr="00906BF2">
        <w:rPr>
          <w:rFonts w:hint="eastAsia"/>
          <w:strike/>
        </w:rPr>
        <w:t>的初始版本。</w:t>
      </w:r>
      <w:r w:rsidR="00146AC9" w:rsidRPr="00906BF2">
        <w:rPr>
          <w:rFonts w:hint="eastAsia"/>
          <w:strike/>
        </w:rPr>
        <w:t>）</w:t>
      </w:r>
    </w:p>
    <w:p w14:paraId="5ECB25F2" w14:textId="77777777" w:rsidR="00B94165" w:rsidRPr="00906BF2" w:rsidRDefault="00B94165" w:rsidP="00311517">
      <w:pPr>
        <w:pStyle w:val="ListParagraph"/>
        <w:numPr>
          <w:ilvl w:val="0"/>
          <w:numId w:val="13"/>
        </w:numPr>
        <w:ind w:firstLineChars="0"/>
        <w:rPr>
          <w:strike/>
        </w:rPr>
      </w:pPr>
      <w:r w:rsidRPr="00906BF2">
        <w:rPr>
          <w:rFonts w:hint="eastAsia"/>
          <w:strike/>
        </w:rPr>
        <w:t>高德地图应用。（需预置</w:t>
      </w:r>
      <w:r w:rsidR="00276AC9" w:rsidRPr="00906BF2">
        <w:rPr>
          <w:rFonts w:hint="eastAsia"/>
          <w:strike/>
        </w:rPr>
        <w:t>高德</w:t>
      </w:r>
      <w:r w:rsidRPr="00906BF2">
        <w:rPr>
          <w:rFonts w:hint="eastAsia"/>
          <w:strike/>
        </w:rPr>
        <w:t>地图大协议名称（</w:t>
      </w:r>
      <w:r w:rsidR="004465D1" w:rsidRPr="00906BF2">
        <w:rPr>
          <w:rFonts w:hint="eastAsia"/>
          <w:strike/>
        </w:rPr>
        <w:t>中文：《高德服务条款》、《高德隐私权政策》，英文：</w:t>
      </w:r>
      <w:r w:rsidR="004465D1" w:rsidRPr="00906BF2">
        <w:rPr>
          <w:strike/>
        </w:rPr>
        <w:t>”</w:t>
      </w:r>
      <w:r w:rsidR="004465D1" w:rsidRPr="00906BF2">
        <w:rPr>
          <w:rFonts w:hint="eastAsia"/>
          <w:strike/>
        </w:rPr>
        <w:t>Amap Service Terms</w:t>
      </w:r>
      <w:r w:rsidR="004465D1" w:rsidRPr="00906BF2">
        <w:rPr>
          <w:strike/>
        </w:rPr>
        <w:t>”</w:t>
      </w:r>
      <w:r w:rsidR="004465D1" w:rsidRPr="00906BF2">
        <w:rPr>
          <w:rFonts w:hint="eastAsia"/>
          <w:strike/>
        </w:rPr>
        <w:t>、</w:t>
      </w:r>
      <w:r w:rsidR="004465D1" w:rsidRPr="00906BF2">
        <w:rPr>
          <w:strike/>
        </w:rPr>
        <w:t>”</w:t>
      </w:r>
      <w:r w:rsidR="004465D1" w:rsidRPr="00906BF2">
        <w:rPr>
          <w:rFonts w:hint="eastAsia"/>
          <w:strike/>
        </w:rPr>
        <w:t xml:space="preserve"> Amap Privacy Policy</w:t>
      </w:r>
      <w:r w:rsidR="004465D1" w:rsidRPr="00906BF2">
        <w:rPr>
          <w:strike/>
        </w:rPr>
        <w:t>”</w:t>
      </w:r>
      <w:r w:rsidRPr="00906BF2">
        <w:rPr>
          <w:rFonts w:hint="eastAsia"/>
          <w:strike/>
        </w:rPr>
        <w:t>及对应超链接</w:t>
      </w:r>
      <w:r w:rsidRPr="00906BF2">
        <w:rPr>
          <w:strike/>
        </w:rPr>
        <w:t>URL</w:t>
      </w:r>
      <w:r w:rsidRPr="00906BF2">
        <w:rPr>
          <w:rFonts w:hint="eastAsia"/>
          <w:strike/>
        </w:rPr>
        <w:t>的初始版本。）</w:t>
      </w:r>
    </w:p>
    <w:p w14:paraId="327B9233" w14:textId="77777777" w:rsidR="001B152E" w:rsidRPr="00906BF2" w:rsidRDefault="001B152E" w:rsidP="001B152E">
      <w:pPr>
        <w:ind w:firstLine="420"/>
      </w:pPr>
    </w:p>
    <w:p w14:paraId="49A48DD6" w14:textId="77777777" w:rsidR="001B152E" w:rsidRPr="00906BF2" w:rsidRDefault="001B152E" w:rsidP="001B152E">
      <w:pPr>
        <w:ind w:firstLine="420"/>
        <w:rPr>
          <w:strike/>
        </w:rPr>
      </w:pPr>
      <w:r w:rsidRPr="00906BF2">
        <w:rPr>
          <w:rFonts w:hint="eastAsia"/>
          <w:strike/>
        </w:rPr>
        <w:t>在</w:t>
      </w:r>
      <w:r w:rsidRPr="00906BF2">
        <w:rPr>
          <w:rFonts w:hint="eastAsia"/>
          <w:strike/>
        </w:rPr>
        <w:t>SGM</w:t>
      </w:r>
      <w:r w:rsidRPr="00906BF2">
        <w:rPr>
          <w:rFonts w:hint="eastAsia"/>
          <w:strike/>
        </w:rPr>
        <w:t>大协议签署前：</w:t>
      </w:r>
    </w:p>
    <w:p w14:paraId="48E22661" w14:textId="77777777" w:rsidR="001B152E" w:rsidRPr="00906BF2" w:rsidRDefault="001B152E" w:rsidP="00311517">
      <w:pPr>
        <w:pStyle w:val="ListParagraph"/>
        <w:numPr>
          <w:ilvl w:val="0"/>
          <w:numId w:val="13"/>
        </w:numPr>
        <w:ind w:firstLineChars="0"/>
        <w:rPr>
          <w:strike/>
        </w:rPr>
      </w:pPr>
      <w:r w:rsidRPr="00906BF2">
        <w:rPr>
          <w:rFonts w:hint="eastAsia"/>
          <w:strike/>
        </w:rPr>
        <w:t>打开</w:t>
      </w:r>
      <w:r w:rsidRPr="00906BF2">
        <w:rPr>
          <w:rFonts w:hint="eastAsia"/>
          <w:strike/>
        </w:rPr>
        <w:t>VCU</w:t>
      </w:r>
      <w:r w:rsidRPr="00906BF2">
        <w:rPr>
          <w:rFonts w:hint="eastAsia"/>
          <w:strike/>
        </w:rPr>
        <w:t>上的预装</w:t>
      </w:r>
      <w:r w:rsidRPr="00906BF2">
        <w:rPr>
          <w:rFonts w:hint="eastAsia"/>
          <w:strike/>
        </w:rPr>
        <w:t>App</w:t>
      </w:r>
      <w:r w:rsidRPr="00906BF2">
        <w:rPr>
          <w:rFonts w:hint="eastAsia"/>
          <w:strike/>
        </w:rPr>
        <w:t>，后推</w:t>
      </w:r>
      <w:r w:rsidRPr="00906BF2">
        <w:rPr>
          <w:rFonts w:hint="eastAsia"/>
          <w:strike/>
        </w:rPr>
        <w:t>App</w:t>
      </w:r>
      <w:r w:rsidRPr="00906BF2">
        <w:rPr>
          <w:rFonts w:hint="eastAsia"/>
          <w:strike/>
        </w:rPr>
        <w:t>（</w:t>
      </w:r>
      <w:r w:rsidRPr="00906BF2">
        <w:rPr>
          <w:rFonts w:hint="eastAsia"/>
          <w:strike/>
        </w:rPr>
        <w:t>IT</w:t>
      </w:r>
      <w:r w:rsidRPr="00906BF2">
        <w:rPr>
          <w:rFonts w:hint="eastAsia"/>
          <w:strike/>
        </w:rPr>
        <w:t>自研），</w:t>
      </w:r>
      <w:r w:rsidRPr="00906BF2">
        <w:rPr>
          <w:rFonts w:hint="eastAsia"/>
          <w:strike/>
        </w:rPr>
        <w:t xml:space="preserve"> </w:t>
      </w:r>
      <w:r w:rsidRPr="00906BF2">
        <w:rPr>
          <w:rFonts w:hint="eastAsia"/>
          <w:strike/>
        </w:rPr>
        <w:t>正常进入界面并触发授权弹窗，具体方式</w:t>
      </w:r>
      <w:r w:rsidRPr="00906BF2">
        <w:rPr>
          <w:rFonts w:hint="eastAsia"/>
          <w:strike/>
        </w:rPr>
        <w:t>UE</w:t>
      </w:r>
      <w:r w:rsidRPr="00906BF2">
        <w:rPr>
          <w:rFonts w:hint="eastAsia"/>
          <w:strike/>
        </w:rPr>
        <w:t>定义；</w:t>
      </w:r>
    </w:p>
    <w:p w14:paraId="26E736B3" w14:textId="77777777" w:rsidR="001B152E" w:rsidRPr="00906BF2" w:rsidRDefault="001B152E" w:rsidP="00311517">
      <w:pPr>
        <w:pStyle w:val="ListParagraph"/>
        <w:numPr>
          <w:ilvl w:val="0"/>
          <w:numId w:val="13"/>
        </w:numPr>
        <w:ind w:firstLineChars="0"/>
        <w:rPr>
          <w:strike/>
        </w:rPr>
      </w:pPr>
      <w:r w:rsidRPr="00906BF2">
        <w:rPr>
          <w:rFonts w:hint="eastAsia"/>
          <w:strike/>
        </w:rPr>
        <w:t>打开</w:t>
      </w:r>
      <w:r w:rsidRPr="00906BF2">
        <w:rPr>
          <w:rFonts w:hint="eastAsia"/>
          <w:strike/>
        </w:rPr>
        <w:t>VCU</w:t>
      </w:r>
      <w:r w:rsidRPr="00906BF2">
        <w:rPr>
          <w:rFonts w:hint="eastAsia"/>
          <w:strike/>
        </w:rPr>
        <w:t>上的后推</w:t>
      </w:r>
      <w:r w:rsidRPr="00906BF2">
        <w:rPr>
          <w:rFonts w:hint="eastAsia"/>
          <w:strike/>
        </w:rPr>
        <w:t>App</w:t>
      </w:r>
      <w:r w:rsidRPr="00906BF2">
        <w:rPr>
          <w:rFonts w:hint="eastAsia"/>
          <w:strike/>
        </w:rPr>
        <w:t>（第三方），不需要进入界面，触发授权弹窗，具体方式</w:t>
      </w:r>
      <w:r w:rsidRPr="00906BF2">
        <w:rPr>
          <w:rFonts w:hint="eastAsia"/>
          <w:strike/>
        </w:rPr>
        <w:t>UE</w:t>
      </w:r>
      <w:r w:rsidRPr="00906BF2">
        <w:rPr>
          <w:rFonts w:hint="eastAsia"/>
          <w:strike/>
        </w:rPr>
        <w:t>定义；</w:t>
      </w:r>
    </w:p>
    <w:p w14:paraId="0F2A343E" w14:textId="77777777" w:rsidR="00546877" w:rsidRPr="00906BF2" w:rsidRDefault="006048CE" w:rsidP="00546877">
      <w:pPr>
        <w:pStyle w:val="Heading3"/>
      </w:pPr>
      <w:bookmarkStart w:id="8" w:name="_Toc163467289"/>
      <w:r w:rsidRPr="00906BF2">
        <w:rPr>
          <w:rFonts w:hint="eastAsia"/>
        </w:rPr>
        <w:lastRenderedPageBreak/>
        <w:t>授权状态</w:t>
      </w:r>
      <w:bookmarkEnd w:id="8"/>
    </w:p>
    <w:p w14:paraId="6122DF60" w14:textId="77777777" w:rsidR="00C810D4" w:rsidRPr="00906BF2" w:rsidRDefault="00C810D4" w:rsidP="00E572E5"/>
    <w:p w14:paraId="11E05034" w14:textId="77777777" w:rsidR="00887026" w:rsidRPr="00906BF2" w:rsidRDefault="00887026" w:rsidP="00887026">
      <w:pPr>
        <w:pStyle w:val="Heading4"/>
      </w:pPr>
      <w:r w:rsidRPr="00906BF2">
        <w:rPr>
          <w:rFonts w:hint="eastAsia"/>
        </w:rPr>
        <w:t>各协议授权状态及期限</w:t>
      </w:r>
    </w:p>
    <w:p w14:paraId="657184B3" w14:textId="77777777" w:rsidR="00887026" w:rsidRPr="00906BF2" w:rsidRDefault="00887026" w:rsidP="00E572E5"/>
    <w:tbl>
      <w:tblPr>
        <w:tblStyle w:val="TableGrid"/>
        <w:tblW w:w="0" w:type="auto"/>
        <w:tblLook w:val="04A0" w:firstRow="1" w:lastRow="0" w:firstColumn="1" w:lastColumn="0" w:noHBand="0" w:noVBand="1"/>
      </w:tblPr>
      <w:tblGrid>
        <w:gridCol w:w="3247"/>
        <w:gridCol w:w="3247"/>
        <w:gridCol w:w="3248"/>
      </w:tblGrid>
      <w:tr w:rsidR="00906BF2" w:rsidRPr="00906BF2" w14:paraId="1604D4D8" w14:textId="77777777" w:rsidTr="00C810D4">
        <w:tc>
          <w:tcPr>
            <w:tcW w:w="3247" w:type="dxa"/>
          </w:tcPr>
          <w:p w14:paraId="4EFCAE81" w14:textId="77777777" w:rsidR="00C810D4" w:rsidRPr="00906BF2" w:rsidRDefault="00C810D4" w:rsidP="00E572E5">
            <w:pPr>
              <w:rPr>
                <w:b/>
              </w:rPr>
            </w:pPr>
            <w:r w:rsidRPr="00906BF2">
              <w:rPr>
                <w:rFonts w:hint="eastAsia"/>
                <w:b/>
              </w:rPr>
              <w:t>协议种类</w:t>
            </w:r>
          </w:p>
        </w:tc>
        <w:tc>
          <w:tcPr>
            <w:tcW w:w="3247" w:type="dxa"/>
          </w:tcPr>
          <w:p w14:paraId="4EBF5EC8" w14:textId="77777777" w:rsidR="00C810D4" w:rsidRPr="00906BF2" w:rsidRDefault="00C810D4" w:rsidP="00E572E5">
            <w:pPr>
              <w:rPr>
                <w:b/>
              </w:rPr>
            </w:pPr>
            <w:r w:rsidRPr="00906BF2">
              <w:rPr>
                <w:rFonts w:hint="eastAsia"/>
                <w:b/>
              </w:rPr>
              <w:t>状态</w:t>
            </w:r>
          </w:p>
        </w:tc>
        <w:tc>
          <w:tcPr>
            <w:tcW w:w="3248" w:type="dxa"/>
          </w:tcPr>
          <w:p w14:paraId="1EA40948" w14:textId="77777777" w:rsidR="00C810D4" w:rsidRPr="00906BF2" w:rsidRDefault="00C810D4" w:rsidP="00E572E5">
            <w:pPr>
              <w:rPr>
                <w:b/>
              </w:rPr>
            </w:pPr>
            <w:r w:rsidRPr="00906BF2">
              <w:rPr>
                <w:rFonts w:hint="eastAsia"/>
                <w:b/>
              </w:rPr>
              <w:t>说明</w:t>
            </w:r>
          </w:p>
        </w:tc>
      </w:tr>
      <w:tr w:rsidR="00906BF2" w:rsidRPr="00906BF2" w14:paraId="2472D1A0" w14:textId="77777777" w:rsidTr="00C810D4">
        <w:tc>
          <w:tcPr>
            <w:tcW w:w="3247" w:type="dxa"/>
            <w:vMerge w:val="restart"/>
          </w:tcPr>
          <w:p w14:paraId="52661319" w14:textId="77777777" w:rsidR="00C810D4" w:rsidRPr="00906BF2" w:rsidRDefault="00C810D4" w:rsidP="00E572E5">
            <w:r w:rsidRPr="00906BF2">
              <w:rPr>
                <w:rFonts w:hint="eastAsia"/>
              </w:rPr>
              <w:t>SGM</w:t>
            </w:r>
            <w:r w:rsidRPr="00906BF2">
              <w:rPr>
                <w:rFonts w:hint="eastAsia"/>
              </w:rPr>
              <w:t>协议授权状态</w:t>
            </w:r>
          </w:p>
        </w:tc>
        <w:tc>
          <w:tcPr>
            <w:tcW w:w="3247" w:type="dxa"/>
          </w:tcPr>
          <w:p w14:paraId="30F77B80" w14:textId="77777777" w:rsidR="00C810D4" w:rsidRPr="00906BF2" w:rsidRDefault="00C810D4" w:rsidP="00E572E5">
            <w:r w:rsidRPr="00906BF2">
              <w:t>Agree</w:t>
            </w:r>
          </w:p>
        </w:tc>
        <w:tc>
          <w:tcPr>
            <w:tcW w:w="3248" w:type="dxa"/>
          </w:tcPr>
          <w:p w14:paraId="2149BA0A" w14:textId="77777777" w:rsidR="00C810D4" w:rsidRPr="00906BF2" w:rsidRDefault="003F7D69" w:rsidP="00E572E5">
            <w:r w:rsidRPr="00906BF2">
              <w:rPr>
                <w:rFonts w:hint="eastAsia"/>
              </w:rPr>
              <w:t>永久授权</w:t>
            </w:r>
          </w:p>
        </w:tc>
      </w:tr>
      <w:tr w:rsidR="00906BF2" w:rsidRPr="00906BF2" w14:paraId="33C1FD2E" w14:textId="77777777" w:rsidTr="00C810D4">
        <w:tc>
          <w:tcPr>
            <w:tcW w:w="3247" w:type="dxa"/>
            <w:vMerge/>
          </w:tcPr>
          <w:p w14:paraId="63E09F3F" w14:textId="77777777" w:rsidR="00C810D4" w:rsidRPr="00906BF2" w:rsidRDefault="00C810D4" w:rsidP="00E572E5"/>
        </w:tc>
        <w:tc>
          <w:tcPr>
            <w:tcW w:w="3247" w:type="dxa"/>
          </w:tcPr>
          <w:p w14:paraId="3B4A0F99" w14:textId="77777777" w:rsidR="00C810D4" w:rsidRPr="00906BF2" w:rsidRDefault="00C810D4" w:rsidP="00E572E5">
            <w:r w:rsidRPr="00906BF2">
              <w:rPr>
                <w:rFonts w:hint="eastAsia"/>
              </w:rPr>
              <w:t>D</w:t>
            </w:r>
            <w:r w:rsidRPr="00906BF2">
              <w:t>isagree</w:t>
            </w:r>
          </w:p>
        </w:tc>
        <w:tc>
          <w:tcPr>
            <w:tcW w:w="3248" w:type="dxa"/>
          </w:tcPr>
          <w:p w14:paraId="23454703" w14:textId="77777777" w:rsidR="00C810D4" w:rsidRPr="00906BF2" w:rsidRDefault="003F7D69" w:rsidP="00E572E5">
            <w:r w:rsidRPr="00906BF2">
              <w:rPr>
                <w:rFonts w:hint="eastAsia"/>
              </w:rPr>
              <w:t>未授权</w:t>
            </w:r>
            <w:r w:rsidR="00B16E1E" w:rsidRPr="00906BF2">
              <w:rPr>
                <w:rFonts w:hint="eastAsia"/>
              </w:rPr>
              <w:t>，默认初始状态</w:t>
            </w:r>
          </w:p>
        </w:tc>
      </w:tr>
      <w:tr w:rsidR="00906BF2" w:rsidRPr="00906BF2" w14:paraId="7FDE4358" w14:textId="77777777" w:rsidTr="00C810D4">
        <w:tc>
          <w:tcPr>
            <w:tcW w:w="3247" w:type="dxa"/>
            <w:vMerge/>
          </w:tcPr>
          <w:p w14:paraId="341AA54E" w14:textId="77777777" w:rsidR="00C810D4" w:rsidRPr="00906BF2" w:rsidRDefault="00C810D4" w:rsidP="00E572E5"/>
        </w:tc>
        <w:tc>
          <w:tcPr>
            <w:tcW w:w="3247" w:type="dxa"/>
          </w:tcPr>
          <w:p w14:paraId="7D4461C5" w14:textId="77777777" w:rsidR="00C810D4" w:rsidRPr="00906BF2" w:rsidRDefault="00C810D4" w:rsidP="00E572E5">
            <w:r w:rsidRPr="00906BF2">
              <w:rPr>
                <w:rFonts w:hint="eastAsia"/>
              </w:rPr>
              <w:t>U</w:t>
            </w:r>
            <w:r w:rsidRPr="00906BF2">
              <w:t>pdate</w:t>
            </w:r>
          </w:p>
        </w:tc>
        <w:tc>
          <w:tcPr>
            <w:tcW w:w="3248" w:type="dxa"/>
          </w:tcPr>
          <w:p w14:paraId="4367CADC" w14:textId="77777777" w:rsidR="00C810D4" w:rsidRPr="00906BF2" w:rsidRDefault="00D103AB" w:rsidP="00E572E5">
            <w:r w:rsidRPr="00906BF2">
              <w:rPr>
                <w:rFonts w:hint="eastAsia"/>
              </w:rPr>
              <w:t>原协议</w:t>
            </w:r>
            <w:r w:rsidR="00C810D4" w:rsidRPr="00906BF2">
              <w:rPr>
                <w:rFonts w:hint="eastAsia"/>
              </w:rPr>
              <w:t>仅当前点火周期授权</w:t>
            </w:r>
          </w:p>
        </w:tc>
      </w:tr>
      <w:tr w:rsidR="00906BF2" w:rsidRPr="00906BF2" w14:paraId="4CABD66E" w14:textId="77777777" w:rsidTr="00C810D4">
        <w:tc>
          <w:tcPr>
            <w:tcW w:w="3247" w:type="dxa"/>
            <w:vMerge w:val="restart"/>
          </w:tcPr>
          <w:p w14:paraId="0CCA769E" w14:textId="77777777" w:rsidR="00D049C0" w:rsidRPr="00906BF2" w:rsidRDefault="00D049C0" w:rsidP="00305CEE">
            <w:r w:rsidRPr="00906BF2">
              <w:rPr>
                <w:rFonts w:hint="eastAsia"/>
              </w:rPr>
              <w:t>百度服务协议条款</w:t>
            </w:r>
          </w:p>
        </w:tc>
        <w:tc>
          <w:tcPr>
            <w:tcW w:w="3247" w:type="dxa"/>
          </w:tcPr>
          <w:p w14:paraId="4E353163" w14:textId="77777777" w:rsidR="00D049C0" w:rsidRPr="00906BF2" w:rsidRDefault="00D049C0" w:rsidP="00305CEE">
            <w:r w:rsidRPr="00906BF2">
              <w:t>Agree</w:t>
            </w:r>
          </w:p>
        </w:tc>
        <w:tc>
          <w:tcPr>
            <w:tcW w:w="3248" w:type="dxa"/>
          </w:tcPr>
          <w:p w14:paraId="69B48053" w14:textId="77777777" w:rsidR="00D049C0" w:rsidRPr="00906BF2" w:rsidRDefault="003F7D69" w:rsidP="00305CEE">
            <w:r w:rsidRPr="00906BF2">
              <w:rPr>
                <w:rFonts w:hint="eastAsia"/>
              </w:rPr>
              <w:t>永久授权</w:t>
            </w:r>
          </w:p>
        </w:tc>
      </w:tr>
      <w:tr w:rsidR="00906BF2" w:rsidRPr="00906BF2" w14:paraId="31E7F031" w14:textId="77777777" w:rsidTr="00C810D4">
        <w:tc>
          <w:tcPr>
            <w:tcW w:w="3247" w:type="dxa"/>
            <w:vMerge/>
          </w:tcPr>
          <w:p w14:paraId="774E1179" w14:textId="77777777" w:rsidR="00D049C0" w:rsidRPr="00906BF2" w:rsidRDefault="00D049C0" w:rsidP="00305CEE"/>
        </w:tc>
        <w:tc>
          <w:tcPr>
            <w:tcW w:w="3247" w:type="dxa"/>
          </w:tcPr>
          <w:p w14:paraId="09015528" w14:textId="77777777" w:rsidR="00D049C0" w:rsidRPr="00906BF2" w:rsidRDefault="00D049C0" w:rsidP="00305CEE">
            <w:r w:rsidRPr="00906BF2">
              <w:rPr>
                <w:rFonts w:hint="eastAsia"/>
              </w:rPr>
              <w:t>D</w:t>
            </w:r>
            <w:r w:rsidRPr="00906BF2">
              <w:t>isagree</w:t>
            </w:r>
          </w:p>
        </w:tc>
        <w:tc>
          <w:tcPr>
            <w:tcW w:w="3248" w:type="dxa"/>
          </w:tcPr>
          <w:p w14:paraId="132C9F4C" w14:textId="77777777" w:rsidR="00D049C0" w:rsidRPr="00906BF2" w:rsidRDefault="003F7D69" w:rsidP="00305CEE">
            <w:r w:rsidRPr="00906BF2">
              <w:rPr>
                <w:rFonts w:hint="eastAsia"/>
              </w:rPr>
              <w:t>未授权</w:t>
            </w:r>
            <w:r w:rsidR="00B16E1E" w:rsidRPr="00906BF2">
              <w:rPr>
                <w:rFonts w:hint="eastAsia"/>
              </w:rPr>
              <w:t>，默认初始状态</w:t>
            </w:r>
          </w:p>
        </w:tc>
      </w:tr>
      <w:tr w:rsidR="00906BF2" w:rsidRPr="00906BF2" w14:paraId="28746284" w14:textId="77777777" w:rsidTr="00C810D4">
        <w:tc>
          <w:tcPr>
            <w:tcW w:w="3247" w:type="dxa"/>
            <w:vMerge/>
          </w:tcPr>
          <w:p w14:paraId="29F64984" w14:textId="77777777" w:rsidR="00D049C0" w:rsidRPr="00906BF2" w:rsidRDefault="00D049C0" w:rsidP="00D049C0"/>
        </w:tc>
        <w:tc>
          <w:tcPr>
            <w:tcW w:w="3247" w:type="dxa"/>
          </w:tcPr>
          <w:p w14:paraId="686F0BE4" w14:textId="77777777" w:rsidR="00D049C0" w:rsidRPr="00906BF2" w:rsidRDefault="00D049C0" w:rsidP="00D049C0">
            <w:r w:rsidRPr="00906BF2">
              <w:rPr>
                <w:rFonts w:hint="eastAsia"/>
              </w:rPr>
              <w:t>U</w:t>
            </w:r>
            <w:r w:rsidRPr="00906BF2">
              <w:t>pdate</w:t>
            </w:r>
          </w:p>
        </w:tc>
        <w:tc>
          <w:tcPr>
            <w:tcW w:w="3248" w:type="dxa"/>
          </w:tcPr>
          <w:p w14:paraId="072819DA" w14:textId="77777777" w:rsidR="00D049C0" w:rsidRPr="00906BF2" w:rsidRDefault="00D103AB" w:rsidP="00D049C0">
            <w:r w:rsidRPr="00906BF2">
              <w:rPr>
                <w:rFonts w:hint="eastAsia"/>
              </w:rPr>
              <w:t>原协议</w:t>
            </w:r>
            <w:r w:rsidR="00D049C0" w:rsidRPr="00906BF2">
              <w:rPr>
                <w:rFonts w:hint="eastAsia"/>
              </w:rPr>
              <w:t>仅当前点火周期授权</w:t>
            </w:r>
          </w:p>
        </w:tc>
      </w:tr>
      <w:tr w:rsidR="00906BF2" w:rsidRPr="00906BF2" w14:paraId="7F904A9E" w14:textId="77777777" w:rsidTr="00C810D4">
        <w:tc>
          <w:tcPr>
            <w:tcW w:w="3247" w:type="dxa"/>
            <w:vMerge w:val="restart"/>
          </w:tcPr>
          <w:p w14:paraId="13F41CC6" w14:textId="77777777" w:rsidR="00D049C0" w:rsidRPr="00906BF2" w:rsidRDefault="00D049C0" w:rsidP="00D049C0">
            <w:r w:rsidRPr="00906BF2">
              <w:rPr>
                <w:rFonts w:hint="eastAsia"/>
              </w:rPr>
              <w:t>地图协议条款</w:t>
            </w:r>
          </w:p>
        </w:tc>
        <w:tc>
          <w:tcPr>
            <w:tcW w:w="3247" w:type="dxa"/>
          </w:tcPr>
          <w:p w14:paraId="1700A1F6" w14:textId="77777777" w:rsidR="00D049C0" w:rsidRPr="00906BF2" w:rsidRDefault="00D049C0" w:rsidP="00D049C0">
            <w:r w:rsidRPr="00906BF2">
              <w:t>Agree</w:t>
            </w:r>
          </w:p>
        </w:tc>
        <w:tc>
          <w:tcPr>
            <w:tcW w:w="3248" w:type="dxa"/>
          </w:tcPr>
          <w:p w14:paraId="0E521F88" w14:textId="77777777" w:rsidR="00D049C0" w:rsidRPr="00906BF2" w:rsidRDefault="003F7D69" w:rsidP="00D049C0">
            <w:r w:rsidRPr="00906BF2">
              <w:rPr>
                <w:rFonts w:hint="eastAsia"/>
              </w:rPr>
              <w:t>永久授权</w:t>
            </w:r>
          </w:p>
        </w:tc>
      </w:tr>
      <w:tr w:rsidR="00906BF2" w:rsidRPr="00906BF2" w14:paraId="4ED97DC9" w14:textId="77777777" w:rsidTr="00C810D4">
        <w:tc>
          <w:tcPr>
            <w:tcW w:w="3247" w:type="dxa"/>
            <w:vMerge/>
          </w:tcPr>
          <w:p w14:paraId="5D8B81AA" w14:textId="77777777" w:rsidR="00D049C0" w:rsidRPr="00906BF2" w:rsidRDefault="00D049C0" w:rsidP="00D049C0"/>
        </w:tc>
        <w:tc>
          <w:tcPr>
            <w:tcW w:w="3247" w:type="dxa"/>
          </w:tcPr>
          <w:p w14:paraId="4BFA30BF" w14:textId="77777777" w:rsidR="00D049C0" w:rsidRPr="00906BF2" w:rsidRDefault="00D049C0" w:rsidP="00D049C0">
            <w:r w:rsidRPr="00906BF2">
              <w:rPr>
                <w:rFonts w:hint="eastAsia"/>
              </w:rPr>
              <w:t>D</w:t>
            </w:r>
            <w:r w:rsidRPr="00906BF2">
              <w:t>isagree</w:t>
            </w:r>
          </w:p>
        </w:tc>
        <w:tc>
          <w:tcPr>
            <w:tcW w:w="3248" w:type="dxa"/>
          </w:tcPr>
          <w:p w14:paraId="582CEEFE" w14:textId="77777777" w:rsidR="00D049C0" w:rsidRPr="00906BF2" w:rsidRDefault="003F7D69" w:rsidP="00D049C0">
            <w:r w:rsidRPr="00906BF2">
              <w:rPr>
                <w:rFonts w:hint="eastAsia"/>
              </w:rPr>
              <w:t>未授权</w:t>
            </w:r>
            <w:r w:rsidR="00B16E1E" w:rsidRPr="00906BF2">
              <w:rPr>
                <w:rFonts w:hint="eastAsia"/>
              </w:rPr>
              <w:t>，默认初始状态</w:t>
            </w:r>
          </w:p>
        </w:tc>
      </w:tr>
      <w:tr w:rsidR="00906BF2" w:rsidRPr="00906BF2" w14:paraId="00649780" w14:textId="77777777" w:rsidTr="00C810D4">
        <w:tc>
          <w:tcPr>
            <w:tcW w:w="3247" w:type="dxa"/>
            <w:vMerge/>
          </w:tcPr>
          <w:p w14:paraId="08BB56FF" w14:textId="77777777" w:rsidR="00D049C0" w:rsidRPr="00906BF2" w:rsidRDefault="00D049C0" w:rsidP="00D049C0"/>
        </w:tc>
        <w:tc>
          <w:tcPr>
            <w:tcW w:w="3247" w:type="dxa"/>
          </w:tcPr>
          <w:p w14:paraId="16053959" w14:textId="77777777" w:rsidR="00D049C0" w:rsidRPr="00906BF2" w:rsidRDefault="00D049C0" w:rsidP="00D049C0">
            <w:r w:rsidRPr="00906BF2">
              <w:rPr>
                <w:rFonts w:hint="eastAsia"/>
              </w:rPr>
              <w:t>U</w:t>
            </w:r>
            <w:r w:rsidRPr="00906BF2">
              <w:t>pdate</w:t>
            </w:r>
          </w:p>
        </w:tc>
        <w:tc>
          <w:tcPr>
            <w:tcW w:w="3248" w:type="dxa"/>
          </w:tcPr>
          <w:p w14:paraId="6175D476" w14:textId="77777777" w:rsidR="00D049C0" w:rsidRPr="00906BF2" w:rsidRDefault="00D103AB" w:rsidP="00D049C0">
            <w:r w:rsidRPr="00906BF2">
              <w:rPr>
                <w:rFonts w:hint="eastAsia"/>
              </w:rPr>
              <w:t>原协议</w:t>
            </w:r>
            <w:r w:rsidR="00D049C0" w:rsidRPr="00906BF2">
              <w:rPr>
                <w:rFonts w:hint="eastAsia"/>
              </w:rPr>
              <w:t>仅当前点火周期授权</w:t>
            </w:r>
          </w:p>
        </w:tc>
      </w:tr>
      <w:tr w:rsidR="00906BF2" w:rsidRPr="00906BF2" w14:paraId="0CC90DC7" w14:textId="77777777" w:rsidTr="00C810D4">
        <w:tc>
          <w:tcPr>
            <w:tcW w:w="3247" w:type="dxa"/>
            <w:vMerge w:val="restart"/>
          </w:tcPr>
          <w:p w14:paraId="2E14BACE" w14:textId="77777777" w:rsidR="0046778A" w:rsidRPr="00906BF2" w:rsidRDefault="0046778A" w:rsidP="0046778A">
            <w:r w:rsidRPr="00906BF2">
              <w:rPr>
                <w:rFonts w:hint="eastAsia"/>
              </w:rPr>
              <w:t>三方应用内协议条款</w:t>
            </w:r>
          </w:p>
        </w:tc>
        <w:tc>
          <w:tcPr>
            <w:tcW w:w="3247" w:type="dxa"/>
          </w:tcPr>
          <w:p w14:paraId="6C4F383E" w14:textId="77777777" w:rsidR="0046778A" w:rsidRPr="00906BF2" w:rsidRDefault="0046778A" w:rsidP="0046778A">
            <w:r w:rsidRPr="00906BF2">
              <w:t>Agree</w:t>
            </w:r>
          </w:p>
        </w:tc>
        <w:tc>
          <w:tcPr>
            <w:tcW w:w="3248" w:type="dxa"/>
          </w:tcPr>
          <w:p w14:paraId="362D8EB9" w14:textId="77777777" w:rsidR="0046778A" w:rsidRPr="00906BF2" w:rsidRDefault="00A1186C" w:rsidP="0046778A">
            <w:r w:rsidRPr="00906BF2">
              <w:rPr>
                <w:rFonts w:hint="eastAsia"/>
              </w:rPr>
              <w:t>授权，有效期由三方应用确定</w:t>
            </w:r>
          </w:p>
        </w:tc>
      </w:tr>
      <w:tr w:rsidR="0046778A" w:rsidRPr="00906BF2" w14:paraId="5AE06B2E" w14:textId="77777777" w:rsidTr="00C810D4">
        <w:tc>
          <w:tcPr>
            <w:tcW w:w="3247" w:type="dxa"/>
            <w:vMerge/>
          </w:tcPr>
          <w:p w14:paraId="1822321C" w14:textId="77777777" w:rsidR="0046778A" w:rsidRPr="00906BF2" w:rsidRDefault="0046778A" w:rsidP="0046778A"/>
        </w:tc>
        <w:tc>
          <w:tcPr>
            <w:tcW w:w="3247" w:type="dxa"/>
          </w:tcPr>
          <w:p w14:paraId="72E91317" w14:textId="77777777" w:rsidR="0046778A" w:rsidRPr="00906BF2" w:rsidRDefault="0046778A" w:rsidP="0046778A">
            <w:r w:rsidRPr="00906BF2">
              <w:rPr>
                <w:rFonts w:hint="eastAsia"/>
              </w:rPr>
              <w:t>D</w:t>
            </w:r>
            <w:r w:rsidRPr="00906BF2">
              <w:t>isagree</w:t>
            </w:r>
          </w:p>
        </w:tc>
        <w:tc>
          <w:tcPr>
            <w:tcW w:w="3248" w:type="dxa"/>
          </w:tcPr>
          <w:p w14:paraId="728E5F06" w14:textId="77777777" w:rsidR="0046778A" w:rsidRPr="00906BF2" w:rsidRDefault="003F7D69" w:rsidP="0046778A">
            <w:r w:rsidRPr="00906BF2">
              <w:rPr>
                <w:rFonts w:hint="eastAsia"/>
              </w:rPr>
              <w:t>未授权</w:t>
            </w:r>
            <w:r w:rsidR="00B16E1E" w:rsidRPr="00906BF2">
              <w:rPr>
                <w:rFonts w:hint="eastAsia"/>
              </w:rPr>
              <w:t>，默认初始状态</w:t>
            </w:r>
          </w:p>
        </w:tc>
      </w:tr>
    </w:tbl>
    <w:p w14:paraId="6E7CA33E" w14:textId="77777777" w:rsidR="00C810D4" w:rsidRPr="00906BF2" w:rsidRDefault="00C810D4" w:rsidP="00E572E5"/>
    <w:p w14:paraId="3E8F7211" w14:textId="77777777" w:rsidR="005954E5" w:rsidRPr="00906BF2" w:rsidRDefault="005954E5" w:rsidP="005954E5">
      <w:pPr>
        <w:pStyle w:val="Heading4"/>
      </w:pPr>
      <w:r w:rsidRPr="00906BF2">
        <w:rPr>
          <w:rFonts w:hint="eastAsia"/>
        </w:rPr>
        <w:t>多屏授权</w:t>
      </w:r>
    </w:p>
    <w:p w14:paraId="2017C96C" w14:textId="6CC1E11C" w:rsidR="003A20B8" w:rsidRPr="00906BF2" w:rsidRDefault="00562491" w:rsidP="00E572E5">
      <w:r w:rsidRPr="00906BF2">
        <w:rPr>
          <w:rFonts w:hint="eastAsia"/>
        </w:rPr>
        <w:t>1</w:t>
      </w:r>
      <w:r w:rsidRPr="00906BF2">
        <w:rPr>
          <w:rFonts w:hint="eastAsia"/>
        </w:rPr>
        <w:t>）</w:t>
      </w:r>
      <w:r w:rsidR="003A20B8" w:rsidRPr="00906BF2">
        <w:rPr>
          <w:rFonts w:hint="eastAsia"/>
        </w:rPr>
        <w:t>当</w:t>
      </w:r>
      <w:r w:rsidR="002F6BBD" w:rsidRPr="00906BF2">
        <w:rPr>
          <w:rFonts w:hint="eastAsia"/>
        </w:rPr>
        <w:t>有</w:t>
      </w:r>
      <w:r w:rsidR="003A20B8" w:rsidRPr="00906BF2">
        <w:rPr>
          <w:rFonts w:hint="eastAsia"/>
        </w:rPr>
        <w:t>多块显示屏</w:t>
      </w:r>
      <w:r w:rsidR="00D60405" w:rsidRPr="00906BF2">
        <w:rPr>
          <w:rFonts w:hint="eastAsia"/>
        </w:rPr>
        <w:t>，每个屏幕都有涉及隐私的功能和应用时</w:t>
      </w:r>
      <w:r w:rsidR="003A20B8" w:rsidRPr="00906BF2">
        <w:rPr>
          <w:rFonts w:hint="eastAsia"/>
        </w:rPr>
        <w:t>，</w:t>
      </w:r>
      <w:r w:rsidR="00D60405" w:rsidRPr="00906BF2">
        <w:rPr>
          <w:rFonts w:hint="eastAsia"/>
        </w:rPr>
        <w:t>3</w:t>
      </w:r>
      <w:r w:rsidR="00D60405" w:rsidRPr="00906BF2">
        <w:t xml:space="preserve">.2.2.1 </w:t>
      </w:r>
      <w:r w:rsidR="00D60405" w:rsidRPr="00906BF2">
        <w:rPr>
          <w:rFonts w:hint="eastAsia"/>
        </w:rPr>
        <w:t>章节中的</w:t>
      </w:r>
      <w:r w:rsidR="003A20B8" w:rsidRPr="00906BF2">
        <w:rPr>
          <w:rFonts w:hint="eastAsia"/>
        </w:rPr>
        <w:t>协议</w:t>
      </w:r>
      <w:r w:rsidR="00D60405" w:rsidRPr="00906BF2">
        <w:rPr>
          <w:rFonts w:hint="eastAsia"/>
        </w:rPr>
        <w:t>授权</w:t>
      </w:r>
      <w:r w:rsidR="003A20B8" w:rsidRPr="00906BF2">
        <w:rPr>
          <w:rFonts w:hint="eastAsia"/>
        </w:rPr>
        <w:t>状态适用于所有屏幕</w:t>
      </w:r>
      <w:r w:rsidR="001F6798" w:rsidRPr="00906BF2">
        <w:rPr>
          <w:rFonts w:hint="eastAsia"/>
        </w:rPr>
        <w:t>的应用</w:t>
      </w:r>
      <w:r w:rsidR="003A20B8" w:rsidRPr="00906BF2">
        <w:rPr>
          <w:rFonts w:hint="eastAsia"/>
        </w:rPr>
        <w:t>。</w:t>
      </w:r>
    </w:p>
    <w:p w14:paraId="7BE16DA2" w14:textId="6F5DF01D" w:rsidR="00887026" w:rsidRPr="00906BF2" w:rsidRDefault="00797B8C" w:rsidP="003C52C7">
      <w:pPr>
        <w:pStyle w:val="Heading4"/>
      </w:pPr>
      <w:r w:rsidRPr="00906BF2">
        <w:rPr>
          <w:rFonts w:hint="eastAsia"/>
        </w:rPr>
        <w:t>一般个人信息</w:t>
      </w:r>
      <w:r w:rsidR="003C52C7" w:rsidRPr="00906BF2">
        <w:rPr>
          <w:rFonts w:hint="eastAsia"/>
        </w:rPr>
        <w:t>整车权限状态</w:t>
      </w:r>
      <w:r w:rsidR="00032F6A" w:rsidRPr="00906BF2">
        <w:rPr>
          <w:rFonts w:hint="eastAsia"/>
        </w:rPr>
        <w:t>（</w:t>
      </w:r>
      <w:r w:rsidR="00032F6A" w:rsidRPr="00906BF2">
        <w:rPr>
          <w:rFonts w:hint="eastAsia"/>
        </w:rPr>
        <w:t>CLEA</w:t>
      </w:r>
      <w:r w:rsidR="00032F6A" w:rsidRPr="00906BF2">
        <w:t xml:space="preserve"> </w:t>
      </w:r>
      <w:r w:rsidR="00032F6A" w:rsidRPr="00906BF2">
        <w:rPr>
          <w:rFonts w:hint="eastAsia"/>
        </w:rPr>
        <w:t>Only</w:t>
      </w:r>
      <w:r w:rsidR="00032F6A" w:rsidRPr="00906BF2">
        <w:rPr>
          <w:rFonts w:hint="eastAsia"/>
        </w:rPr>
        <w:t>）</w:t>
      </w:r>
    </w:p>
    <w:p w14:paraId="1237D9D7" w14:textId="77777777" w:rsidR="003F7D69" w:rsidRPr="00906BF2" w:rsidRDefault="00385CD4" w:rsidP="00E572E5">
      <w:r w:rsidRPr="00906BF2">
        <w:rPr>
          <w:rFonts w:hint="eastAsia"/>
        </w:rPr>
        <w:t>VCU</w:t>
      </w:r>
      <w:r w:rsidRPr="00906BF2">
        <w:rPr>
          <w:rFonts w:hint="eastAsia"/>
        </w:rPr>
        <w:t>作为整车隐私权限管理的</w:t>
      </w:r>
      <w:r w:rsidRPr="00906BF2">
        <w:rPr>
          <w:rFonts w:hint="eastAsia"/>
        </w:rPr>
        <w:t>Master</w:t>
      </w:r>
      <w:r w:rsidRPr="00906BF2">
        <w:rPr>
          <w:rFonts w:hint="eastAsia"/>
        </w:rPr>
        <w:t>节点，</w:t>
      </w:r>
      <w:r w:rsidR="00A76F12" w:rsidRPr="00906BF2">
        <w:rPr>
          <w:rFonts w:hint="eastAsia"/>
        </w:rPr>
        <w:t>负责将用户对一般个人信息（</w:t>
      </w:r>
      <w:r w:rsidR="00A76F12" w:rsidRPr="00906BF2">
        <w:rPr>
          <w:rFonts w:hint="eastAsia"/>
        </w:rPr>
        <w:t>SGM</w:t>
      </w:r>
      <w:r w:rsidR="00A76F12" w:rsidRPr="00906BF2">
        <w:rPr>
          <w:rFonts w:hint="eastAsia"/>
        </w:rPr>
        <w:t>协议条款）的授权状态，通过车内总线，通知给车内其他模块。其它模块据此来判断是否可以传输个人信息到车外。</w:t>
      </w:r>
    </w:p>
    <w:p w14:paraId="03ACB57F" w14:textId="77777777" w:rsidR="00385CD4" w:rsidRPr="00906BF2" w:rsidRDefault="00385CD4" w:rsidP="00E572E5"/>
    <w:tbl>
      <w:tblPr>
        <w:tblStyle w:val="TableGrid"/>
        <w:tblW w:w="0" w:type="auto"/>
        <w:tblInd w:w="1413" w:type="dxa"/>
        <w:tblLook w:val="04A0" w:firstRow="1" w:lastRow="0" w:firstColumn="1" w:lastColumn="0" w:noHBand="0" w:noVBand="1"/>
      </w:tblPr>
      <w:tblGrid>
        <w:gridCol w:w="1022"/>
        <w:gridCol w:w="1813"/>
        <w:gridCol w:w="2268"/>
        <w:gridCol w:w="2551"/>
      </w:tblGrid>
      <w:tr w:rsidR="00906BF2" w:rsidRPr="00906BF2" w14:paraId="0594CFF1" w14:textId="77777777" w:rsidTr="007E381C">
        <w:tc>
          <w:tcPr>
            <w:tcW w:w="1022" w:type="dxa"/>
          </w:tcPr>
          <w:p w14:paraId="13BB78F2" w14:textId="77777777" w:rsidR="00A76F12" w:rsidRPr="00906BF2" w:rsidRDefault="00A76F12" w:rsidP="00E572E5">
            <w:pPr>
              <w:rPr>
                <w:b/>
              </w:rPr>
            </w:pPr>
            <w:r w:rsidRPr="00906BF2">
              <w:rPr>
                <w:rFonts w:hint="eastAsia"/>
                <w:b/>
              </w:rPr>
              <w:lastRenderedPageBreak/>
              <w:t>序号</w:t>
            </w:r>
          </w:p>
        </w:tc>
        <w:tc>
          <w:tcPr>
            <w:tcW w:w="1813" w:type="dxa"/>
          </w:tcPr>
          <w:p w14:paraId="1A1B8B0C" w14:textId="77777777" w:rsidR="00A76F12" w:rsidRPr="00906BF2" w:rsidRDefault="00A76F12" w:rsidP="00E572E5">
            <w:pPr>
              <w:rPr>
                <w:b/>
              </w:rPr>
            </w:pPr>
            <w:r w:rsidRPr="00906BF2">
              <w:rPr>
                <w:rFonts w:hint="eastAsia"/>
                <w:b/>
              </w:rPr>
              <w:t>条件</w:t>
            </w:r>
          </w:p>
        </w:tc>
        <w:tc>
          <w:tcPr>
            <w:tcW w:w="2268" w:type="dxa"/>
          </w:tcPr>
          <w:p w14:paraId="2DB20881" w14:textId="77777777" w:rsidR="00A76F12" w:rsidRPr="00906BF2" w:rsidRDefault="00A76F12" w:rsidP="00E572E5">
            <w:pPr>
              <w:rPr>
                <w:b/>
              </w:rPr>
            </w:pPr>
            <w:r w:rsidRPr="00906BF2">
              <w:rPr>
                <w:rFonts w:hint="eastAsia"/>
                <w:b/>
              </w:rPr>
              <w:t>VCU</w:t>
            </w:r>
            <w:r w:rsidRPr="00906BF2">
              <w:rPr>
                <w:rFonts w:hint="eastAsia"/>
                <w:b/>
              </w:rPr>
              <w:t>输出总线信号</w:t>
            </w:r>
          </w:p>
          <w:p w14:paraId="21FCF8BC" w14:textId="77777777" w:rsidR="00A76F12" w:rsidRPr="00906BF2" w:rsidRDefault="00A76F12" w:rsidP="00E572E5">
            <w:pPr>
              <w:rPr>
                <w:b/>
              </w:rPr>
            </w:pPr>
            <w:r w:rsidRPr="00906BF2">
              <w:rPr>
                <w:rFonts w:hint="eastAsia"/>
                <w:b/>
              </w:rPr>
              <w:t>（</w:t>
            </w:r>
            <w:r w:rsidRPr="00906BF2">
              <w:rPr>
                <w:rFonts w:hint="eastAsia"/>
                <w:b/>
              </w:rPr>
              <w:t>Personal</w:t>
            </w:r>
            <w:r w:rsidRPr="00906BF2">
              <w:rPr>
                <w:b/>
              </w:rPr>
              <w:t xml:space="preserve"> </w:t>
            </w:r>
            <w:r w:rsidRPr="00906BF2">
              <w:rPr>
                <w:rFonts w:hint="eastAsia"/>
                <w:b/>
              </w:rPr>
              <w:t>Information</w:t>
            </w:r>
            <w:r w:rsidRPr="00906BF2">
              <w:rPr>
                <w:b/>
              </w:rPr>
              <w:t xml:space="preserve"> </w:t>
            </w:r>
            <w:r w:rsidRPr="00906BF2">
              <w:rPr>
                <w:rFonts w:hint="eastAsia"/>
                <w:b/>
              </w:rPr>
              <w:t>Authorization</w:t>
            </w:r>
            <w:r w:rsidRPr="00906BF2">
              <w:rPr>
                <w:b/>
              </w:rPr>
              <w:t xml:space="preserve"> </w:t>
            </w:r>
            <w:r w:rsidRPr="00906BF2">
              <w:rPr>
                <w:rFonts w:hint="eastAsia"/>
                <w:b/>
              </w:rPr>
              <w:t>Status</w:t>
            </w:r>
            <w:r w:rsidRPr="00906BF2">
              <w:rPr>
                <w:rFonts w:hint="eastAsia"/>
                <w:b/>
              </w:rPr>
              <w:t>）</w:t>
            </w:r>
          </w:p>
        </w:tc>
        <w:tc>
          <w:tcPr>
            <w:tcW w:w="2551" w:type="dxa"/>
          </w:tcPr>
          <w:p w14:paraId="00DEFCCC" w14:textId="77777777" w:rsidR="00A76F12" w:rsidRPr="00906BF2" w:rsidRDefault="00DB20E5" w:rsidP="00E572E5">
            <w:pPr>
              <w:rPr>
                <w:b/>
              </w:rPr>
            </w:pPr>
            <w:r w:rsidRPr="00906BF2">
              <w:rPr>
                <w:rFonts w:hint="eastAsia"/>
                <w:b/>
              </w:rPr>
              <w:t>车内其它</w:t>
            </w:r>
            <w:r w:rsidR="00A76F12" w:rsidRPr="00906BF2">
              <w:rPr>
                <w:rFonts w:hint="eastAsia"/>
                <w:b/>
              </w:rPr>
              <w:t>模块要求</w:t>
            </w:r>
          </w:p>
        </w:tc>
      </w:tr>
      <w:tr w:rsidR="00906BF2" w:rsidRPr="00906BF2" w14:paraId="17B9B823" w14:textId="77777777" w:rsidTr="007E381C">
        <w:tc>
          <w:tcPr>
            <w:tcW w:w="1022" w:type="dxa"/>
          </w:tcPr>
          <w:p w14:paraId="38F9FC03" w14:textId="77777777" w:rsidR="00A76F12" w:rsidRPr="00906BF2" w:rsidRDefault="00A76F12" w:rsidP="00E572E5">
            <w:r w:rsidRPr="00906BF2">
              <w:rPr>
                <w:rFonts w:hint="eastAsia"/>
              </w:rPr>
              <w:t>1</w:t>
            </w:r>
          </w:p>
        </w:tc>
        <w:tc>
          <w:tcPr>
            <w:tcW w:w="1813" w:type="dxa"/>
          </w:tcPr>
          <w:p w14:paraId="6945CB8C" w14:textId="77777777" w:rsidR="00A76F12" w:rsidRPr="00906BF2" w:rsidRDefault="00A76F12" w:rsidP="00E572E5">
            <w:r w:rsidRPr="00906BF2">
              <w:rPr>
                <w:rFonts w:hint="eastAsia"/>
              </w:rPr>
              <w:t>MEC</w:t>
            </w:r>
            <w:r w:rsidRPr="00906BF2">
              <w:rPr>
                <w:rFonts w:hint="eastAsia"/>
              </w:rPr>
              <w:t>：非</w:t>
            </w:r>
            <w:r w:rsidRPr="00906BF2">
              <w:rPr>
                <w:rFonts w:hint="eastAsia"/>
              </w:rPr>
              <w:t>0</w:t>
            </w:r>
            <w:r w:rsidRPr="00906BF2">
              <w:t>—</w:t>
            </w:r>
            <w:r w:rsidRPr="00906BF2">
              <w:rPr>
                <w:rFonts w:hint="eastAsia"/>
              </w:rPr>
              <w:t>&gt;</w:t>
            </w:r>
            <w:r w:rsidRPr="00906BF2">
              <w:t xml:space="preserve"> 0</w:t>
            </w:r>
          </w:p>
        </w:tc>
        <w:tc>
          <w:tcPr>
            <w:tcW w:w="2268" w:type="dxa"/>
          </w:tcPr>
          <w:p w14:paraId="359EAD40" w14:textId="77777777" w:rsidR="00A76F12" w:rsidRPr="00906BF2" w:rsidRDefault="00A76F12" w:rsidP="00E572E5">
            <w:r w:rsidRPr="00906BF2">
              <w:rPr>
                <w:rFonts w:hint="eastAsia"/>
              </w:rPr>
              <w:t>$</w:t>
            </w:r>
            <w:r w:rsidRPr="00906BF2">
              <w:t>0</w:t>
            </w:r>
          </w:p>
        </w:tc>
        <w:tc>
          <w:tcPr>
            <w:tcW w:w="2551" w:type="dxa"/>
          </w:tcPr>
          <w:p w14:paraId="23693F9A" w14:textId="77777777" w:rsidR="00A76F12" w:rsidRPr="00906BF2" w:rsidRDefault="007E381C" w:rsidP="00E572E5">
            <w:r w:rsidRPr="00906BF2">
              <w:rPr>
                <w:rFonts w:hint="eastAsia"/>
              </w:rPr>
              <w:t>可收集一般个人信息</w:t>
            </w:r>
          </w:p>
        </w:tc>
      </w:tr>
      <w:tr w:rsidR="00906BF2" w:rsidRPr="00906BF2" w14:paraId="2FE7DEDE" w14:textId="77777777" w:rsidTr="007E381C">
        <w:tc>
          <w:tcPr>
            <w:tcW w:w="1022" w:type="dxa"/>
          </w:tcPr>
          <w:p w14:paraId="4AD9CB3D" w14:textId="77777777" w:rsidR="00A76F12" w:rsidRPr="00906BF2" w:rsidRDefault="00A76F12" w:rsidP="00E572E5">
            <w:r w:rsidRPr="00906BF2">
              <w:rPr>
                <w:rFonts w:hint="eastAsia"/>
              </w:rPr>
              <w:t>2</w:t>
            </w:r>
          </w:p>
        </w:tc>
        <w:tc>
          <w:tcPr>
            <w:tcW w:w="1813" w:type="dxa"/>
          </w:tcPr>
          <w:p w14:paraId="2056C9AA" w14:textId="77777777" w:rsidR="00A76F12" w:rsidRPr="00906BF2" w:rsidRDefault="00A76F12" w:rsidP="00E572E5">
            <w:r w:rsidRPr="00906BF2">
              <w:rPr>
                <w:rFonts w:hint="eastAsia"/>
              </w:rPr>
              <w:t>用户同意</w:t>
            </w:r>
          </w:p>
        </w:tc>
        <w:tc>
          <w:tcPr>
            <w:tcW w:w="2268" w:type="dxa"/>
          </w:tcPr>
          <w:p w14:paraId="3C8344D1" w14:textId="77777777" w:rsidR="00A76F12" w:rsidRPr="00906BF2" w:rsidRDefault="00A76F12" w:rsidP="00E572E5">
            <w:r w:rsidRPr="00906BF2">
              <w:rPr>
                <w:rFonts w:hint="eastAsia"/>
              </w:rPr>
              <w:t>$</w:t>
            </w:r>
            <w:r w:rsidRPr="00906BF2">
              <w:t>1</w:t>
            </w:r>
          </w:p>
        </w:tc>
        <w:tc>
          <w:tcPr>
            <w:tcW w:w="2551" w:type="dxa"/>
          </w:tcPr>
          <w:p w14:paraId="12F3D966" w14:textId="77777777" w:rsidR="00A76F12" w:rsidRPr="00906BF2" w:rsidRDefault="007E381C" w:rsidP="00E572E5">
            <w:r w:rsidRPr="00906BF2">
              <w:rPr>
                <w:rFonts w:hint="eastAsia"/>
              </w:rPr>
              <w:t>可收集一般个人信息</w:t>
            </w:r>
          </w:p>
        </w:tc>
      </w:tr>
      <w:tr w:rsidR="00906BF2" w:rsidRPr="00906BF2" w14:paraId="2CA9BF26" w14:textId="77777777" w:rsidTr="007E381C">
        <w:tc>
          <w:tcPr>
            <w:tcW w:w="1022" w:type="dxa"/>
          </w:tcPr>
          <w:p w14:paraId="6D5DC90E" w14:textId="77777777" w:rsidR="00A76F12" w:rsidRPr="00906BF2" w:rsidRDefault="00A76F12" w:rsidP="00E572E5">
            <w:r w:rsidRPr="00906BF2">
              <w:rPr>
                <w:rFonts w:hint="eastAsia"/>
              </w:rPr>
              <w:t>3</w:t>
            </w:r>
          </w:p>
        </w:tc>
        <w:tc>
          <w:tcPr>
            <w:tcW w:w="1813" w:type="dxa"/>
          </w:tcPr>
          <w:p w14:paraId="41F71931" w14:textId="77777777" w:rsidR="00A76F12" w:rsidRPr="00906BF2" w:rsidRDefault="00A76F12" w:rsidP="00E572E5">
            <w:r w:rsidRPr="00906BF2">
              <w:rPr>
                <w:rFonts w:hint="eastAsia"/>
              </w:rPr>
              <w:t>用户拒绝</w:t>
            </w:r>
          </w:p>
        </w:tc>
        <w:tc>
          <w:tcPr>
            <w:tcW w:w="2268" w:type="dxa"/>
          </w:tcPr>
          <w:p w14:paraId="3F8E576D" w14:textId="77777777" w:rsidR="00A76F12" w:rsidRPr="00906BF2" w:rsidRDefault="00A76F12" w:rsidP="00E572E5">
            <w:r w:rsidRPr="00906BF2">
              <w:rPr>
                <w:rFonts w:hint="eastAsia"/>
              </w:rPr>
              <w:t>$</w:t>
            </w:r>
            <w:r w:rsidRPr="00906BF2">
              <w:t>2</w:t>
            </w:r>
          </w:p>
        </w:tc>
        <w:tc>
          <w:tcPr>
            <w:tcW w:w="2551" w:type="dxa"/>
          </w:tcPr>
          <w:p w14:paraId="52BCB648" w14:textId="77777777" w:rsidR="00A76F12" w:rsidRPr="00906BF2" w:rsidRDefault="007E381C" w:rsidP="00E572E5">
            <w:r w:rsidRPr="00906BF2">
              <w:rPr>
                <w:rFonts w:hint="eastAsia"/>
              </w:rPr>
              <w:t>不可收集一般个人信息</w:t>
            </w:r>
          </w:p>
        </w:tc>
      </w:tr>
      <w:tr w:rsidR="00A76F12" w:rsidRPr="00906BF2" w14:paraId="3C1FE3A2" w14:textId="77777777" w:rsidTr="007E381C">
        <w:tc>
          <w:tcPr>
            <w:tcW w:w="1022" w:type="dxa"/>
          </w:tcPr>
          <w:p w14:paraId="0716EA3A" w14:textId="77777777" w:rsidR="00A76F12" w:rsidRPr="00906BF2" w:rsidRDefault="00A76F12" w:rsidP="00E572E5">
            <w:r w:rsidRPr="00906BF2">
              <w:rPr>
                <w:rFonts w:hint="eastAsia"/>
              </w:rPr>
              <w:t>4</w:t>
            </w:r>
          </w:p>
        </w:tc>
        <w:tc>
          <w:tcPr>
            <w:tcW w:w="1813" w:type="dxa"/>
          </w:tcPr>
          <w:p w14:paraId="1524693F" w14:textId="77777777" w:rsidR="00A76F12" w:rsidRPr="00906BF2" w:rsidRDefault="00A76F12" w:rsidP="00E572E5">
            <w:r w:rsidRPr="00906BF2">
              <w:rPr>
                <w:rFonts w:hint="eastAsia"/>
              </w:rPr>
              <w:t>VCU</w:t>
            </w:r>
            <w:r w:rsidRPr="00906BF2">
              <w:rPr>
                <w:rFonts w:hint="eastAsia"/>
              </w:rPr>
              <w:t>恢复出厂</w:t>
            </w:r>
          </w:p>
        </w:tc>
        <w:tc>
          <w:tcPr>
            <w:tcW w:w="2268" w:type="dxa"/>
          </w:tcPr>
          <w:p w14:paraId="30E655E0" w14:textId="77777777" w:rsidR="00A76F12" w:rsidRPr="00906BF2" w:rsidRDefault="00A76F12" w:rsidP="00E572E5">
            <w:r w:rsidRPr="00906BF2">
              <w:rPr>
                <w:rFonts w:hint="eastAsia"/>
              </w:rPr>
              <w:t>$</w:t>
            </w:r>
            <w:r w:rsidRPr="00906BF2">
              <w:t>3</w:t>
            </w:r>
          </w:p>
        </w:tc>
        <w:tc>
          <w:tcPr>
            <w:tcW w:w="2551" w:type="dxa"/>
          </w:tcPr>
          <w:p w14:paraId="0F7950DD" w14:textId="77777777" w:rsidR="00A76F12" w:rsidRPr="00906BF2" w:rsidRDefault="007E381C" w:rsidP="00E572E5">
            <w:r w:rsidRPr="00906BF2">
              <w:rPr>
                <w:rFonts w:hint="eastAsia"/>
              </w:rPr>
              <w:t>不可收集一般个人信息</w:t>
            </w:r>
          </w:p>
        </w:tc>
      </w:tr>
    </w:tbl>
    <w:p w14:paraId="2E6CA448" w14:textId="77777777" w:rsidR="00385CD4" w:rsidRPr="00906BF2" w:rsidRDefault="00385CD4" w:rsidP="00E572E5"/>
    <w:p w14:paraId="18E71D40" w14:textId="77777777" w:rsidR="00385CD4" w:rsidRPr="00906BF2" w:rsidRDefault="00385CD4" w:rsidP="00E572E5"/>
    <w:p w14:paraId="7559D17A" w14:textId="77777777" w:rsidR="00E572E5" w:rsidRPr="00906BF2" w:rsidRDefault="00E572E5" w:rsidP="00E572E5">
      <w:pPr>
        <w:rPr>
          <w:strike/>
        </w:rPr>
      </w:pPr>
      <w:r w:rsidRPr="00906BF2">
        <w:rPr>
          <w:rFonts w:hint="eastAsia"/>
          <w:strike/>
        </w:rPr>
        <w:t>大协议授权状态分为；永久授权状态、未授权状态。</w:t>
      </w:r>
      <w:r w:rsidR="00E02905" w:rsidRPr="00906BF2">
        <w:rPr>
          <w:rFonts w:hint="eastAsia"/>
          <w:strike/>
        </w:rPr>
        <w:t>系统初始状态为未授权状态。</w:t>
      </w:r>
    </w:p>
    <w:p w14:paraId="11C61C20" w14:textId="77777777" w:rsidR="001F537B" w:rsidRPr="00906BF2" w:rsidRDefault="001F537B" w:rsidP="001F537B">
      <w:pPr>
        <w:rPr>
          <w:strike/>
        </w:rPr>
      </w:pPr>
      <w:r w:rsidRPr="00906BF2">
        <w:rPr>
          <w:rFonts w:hint="eastAsia"/>
          <w:strike/>
        </w:rPr>
        <w:t>当车型配置</w:t>
      </w:r>
      <w:r w:rsidRPr="00906BF2">
        <w:rPr>
          <w:strike/>
        </w:rPr>
        <w:t>APU</w:t>
      </w:r>
      <w:r w:rsidRPr="00906BF2">
        <w:rPr>
          <w:rFonts w:hint="eastAsia"/>
          <w:strike/>
        </w:rPr>
        <w:t>时，</w:t>
      </w:r>
      <w:r w:rsidRPr="00906BF2">
        <w:rPr>
          <w:strike/>
        </w:rPr>
        <w:t>APU</w:t>
      </w:r>
      <w:r w:rsidRPr="00906BF2">
        <w:rPr>
          <w:rFonts w:hint="eastAsia"/>
          <w:strike/>
        </w:rPr>
        <w:t>与</w:t>
      </w:r>
      <w:r w:rsidRPr="00906BF2">
        <w:rPr>
          <w:strike/>
        </w:rPr>
        <w:t xml:space="preserve">VCU </w:t>
      </w:r>
      <w:r w:rsidRPr="00906BF2">
        <w:rPr>
          <w:rFonts w:hint="eastAsia"/>
          <w:strike/>
        </w:rPr>
        <w:t>共用一套大协议弹窗状态，</w:t>
      </w:r>
      <w:r w:rsidRPr="00906BF2">
        <w:rPr>
          <w:rFonts w:hint="eastAsia"/>
          <w:strike/>
        </w:rPr>
        <w:t>A</w:t>
      </w:r>
      <w:r w:rsidRPr="00906BF2">
        <w:rPr>
          <w:strike/>
        </w:rPr>
        <w:t>PU</w:t>
      </w:r>
      <w:r w:rsidRPr="00906BF2">
        <w:rPr>
          <w:rFonts w:hint="eastAsia"/>
          <w:strike/>
        </w:rPr>
        <w:t>侧以</w:t>
      </w:r>
      <w:r w:rsidRPr="00906BF2">
        <w:rPr>
          <w:rFonts w:hint="eastAsia"/>
          <w:strike/>
        </w:rPr>
        <w:t>V</w:t>
      </w:r>
      <w:r w:rsidRPr="00906BF2">
        <w:rPr>
          <w:strike/>
        </w:rPr>
        <w:t>CU</w:t>
      </w:r>
      <w:r w:rsidRPr="00906BF2">
        <w:rPr>
          <w:rFonts w:hint="eastAsia"/>
          <w:strike/>
        </w:rPr>
        <w:t>状态为准。</w:t>
      </w:r>
    </w:p>
    <w:p w14:paraId="7831B331" w14:textId="77777777" w:rsidR="00B12E13" w:rsidRPr="00906BF2" w:rsidRDefault="00B12E13" w:rsidP="00E572E5">
      <w:pPr>
        <w:rPr>
          <w:strike/>
        </w:rPr>
      </w:pPr>
      <w:r w:rsidRPr="00906BF2">
        <w:rPr>
          <w:rFonts w:hint="eastAsia"/>
          <w:strike/>
        </w:rPr>
        <w:t>以下情况进入未授权状态</w:t>
      </w:r>
      <w:r w:rsidR="00FB42D4" w:rsidRPr="00906BF2">
        <w:rPr>
          <w:rFonts w:hint="eastAsia"/>
          <w:strike/>
        </w:rPr>
        <w:t>（无</w:t>
      </w:r>
      <w:r w:rsidR="00FB42D4" w:rsidRPr="00906BF2">
        <w:rPr>
          <w:rFonts w:hint="eastAsia"/>
          <w:strike/>
        </w:rPr>
        <w:t>setting</w:t>
      </w:r>
      <w:r w:rsidR="00FB42D4" w:rsidRPr="00906BF2">
        <w:rPr>
          <w:rFonts w:hint="eastAsia"/>
          <w:strike/>
        </w:rPr>
        <w:t>设置项开关撤回方式）</w:t>
      </w:r>
      <w:r w:rsidRPr="00906BF2">
        <w:rPr>
          <w:rFonts w:hint="eastAsia"/>
          <w:strike/>
        </w:rPr>
        <w:t>：</w:t>
      </w:r>
    </w:p>
    <w:p w14:paraId="25B44827" w14:textId="77777777" w:rsidR="00B12E13" w:rsidRPr="00906BF2" w:rsidRDefault="00B12E13" w:rsidP="000015EF">
      <w:pPr>
        <w:ind w:firstLine="420"/>
        <w:rPr>
          <w:strike/>
        </w:rPr>
      </w:pPr>
      <w:r w:rsidRPr="00906BF2">
        <w:rPr>
          <w:rFonts w:hint="eastAsia"/>
          <w:strike/>
        </w:rPr>
        <w:t>（</w:t>
      </w:r>
      <w:r w:rsidRPr="00906BF2">
        <w:rPr>
          <w:rFonts w:hint="eastAsia"/>
          <w:strike/>
        </w:rPr>
        <w:t>1</w:t>
      </w:r>
      <w:r w:rsidRPr="00906BF2">
        <w:rPr>
          <w:rFonts w:hint="eastAsia"/>
          <w:strike/>
        </w:rPr>
        <w:t>）</w:t>
      </w:r>
      <w:r w:rsidR="00F05A10" w:rsidRPr="00906BF2">
        <w:rPr>
          <w:rFonts w:hint="eastAsia"/>
          <w:strike/>
        </w:rPr>
        <w:t>恢复出厂设置后或</w:t>
      </w:r>
      <w:r w:rsidR="00F05A10" w:rsidRPr="00906BF2">
        <w:rPr>
          <w:rFonts w:hint="eastAsia"/>
          <w:strike/>
        </w:rPr>
        <w:t>4.8</w:t>
      </w:r>
      <w:r w:rsidR="00F05A10" w:rsidRPr="00906BF2">
        <w:rPr>
          <w:rFonts w:hint="eastAsia"/>
          <w:strike/>
        </w:rPr>
        <w:t>章节中涉及的系统更新场景</w:t>
      </w:r>
      <w:r w:rsidR="00E02905" w:rsidRPr="00906BF2">
        <w:rPr>
          <w:rFonts w:hint="eastAsia"/>
          <w:strike/>
        </w:rPr>
        <w:t>。</w:t>
      </w:r>
    </w:p>
    <w:p w14:paraId="1040C2A2" w14:textId="77777777" w:rsidR="00B12E13" w:rsidRPr="00906BF2" w:rsidRDefault="00B12E13" w:rsidP="000015EF">
      <w:pPr>
        <w:ind w:firstLine="420"/>
        <w:rPr>
          <w:strike/>
        </w:rPr>
      </w:pPr>
      <w:r w:rsidRPr="00906BF2">
        <w:rPr>
          <w:rFonts w:hint="eastAsia"/>
          <w:strike/>
        </w:rPr>
        <w:t>（</w:t>
      </w:r>
      <w:r w:rsidRPr="00906BF2">
        <w:rPr>
          <w:rFonts w:hint="eastAsia"/>
          <w:strike/>
        </w:rPr>
        <w:t>2</w:t>
      </w:r>
      <w:r w:rsidRPr="00906BF2">
        <w:rPr>
          <w:rFonts w:hint="eastAsia"/>
          <w:strike/>
        </w:rPr>
        <w:t>）</w:t>
      </w:r>
      <w:r w:rsidR="00E02905" w:rsidRPr="00906BF2">
        <w:rPr>
          <w:rFonts w:hint="eastAsia"/>
          <w:strike/>
        </w:rPr>
        <w:t>系统检测到后台最新版本高于本机存储版本时，下载最新版本后。</w:t>
      </w:r>
    </w:p>
    <w:p w14:paraId="1F7778C0" w14:textId="77777777" w:rsidR="009B2566" w:rsidRPr="00906BF2" w:rsidRDefault="009B2566" w:rsidP="000015EF">
      <w:pPr>
        <w:ind w:firstLine="420"/>
        <w:rPr>
          <w:strike/>
        </w:rPr>
      </w:pPr>
      <w:r w:rsidRPr="00906BF2">
        <w:rPr>
          <w:rFonts w:hint="eastAsia"/>
          <w:strike/>
        </w:rPr>
        <w:t>（</w:t>
      </w:r>
      <w:r w:rsidRPr="00906BF2">
        <w:rPr>
          <w:rFonts w:hint="eastAsia"/>
          <w:strike/>
        </w:rPr>
        <w:t>3</w:t>
      </w:r>
      <w:r w:rsidRPr="00906BF2">
        <w:rPr>
          <w:rFonts w:hint="eastAsia"/>
          <w:strike/>
        </w:rPr>
        <w:t>）</w:t>
      </w:r>
      <w:r w:rsidR="00CA257F" w:rsidRPr="00906BF2">
        <w:rPr>
          <w:rFonts w:hint="eastAsia"/>
          <w:strike/>
        </w:rPr>
        <w:t>用户授权</w:t>
      </w:r>
      <w:r w:rsidRPr="00906BF2">
        <w:rPr>
          <w:strike/>
        </w:rPr>
        <w:t>CAN</w:t>
      </w:r>
      <w:r w:rsidRPr="00906BF2">
        <w:rPr>
          <w:rFonts w:hint="eastAsia"/>
          <w:strike/>
        </w:rPr>
        <w:t>消息逻辑</w:t>
      </w:r>
      <w:r w:rsidRPr="00906BF2">
        <w:rPr>
          <w:rFonts w:hint="eastAsia"/>
          <w:strike/>
        </w:rPr>
        <w:t xml:space="preserve"> </w:t>
      </w:r>
      <w:r w:rsidR="005B1FEA" w:rsidRPr="00906BF2">
        <w:rPr>
          <w:rFonts w:hint="eastAsia"/>
          <w:strike/>
        </w:rPr>
        <w:t>（</w:t>
      </w:r>
      <w:r w:rsidR="00250046" w:rsidRPr="00906BF2">
        <w:rPr>
          <w:rFonts w:hint="eastAsia"/>
          <w:strike/>
        </w:rPr>
        <w:t>当前仅涉及</w:t>
      </w:r>
      <w:r w:rsidR="00250046" w:rsidRPr="00906BF2">
        <w:rPr>
          <w:rFonts w:hint="eastAsia"/>
          <w:strike/>
        </w:rPr>
        <w:t>C</w:t>
      </w:r>
      <w:r w:rsidR="00250046" w:rsidRPr="00906BF2">
        <w:rPr>
          <w:strike/>
        </w:rPr>
        <w:t>LEA</w:t>
      </w:r>
      <w:r w:rsidR="00250046" w:rsidRPr="00906BF2">
        <w:rPr>
          <w:rFonts w:hint="eastAsia"/>
          <w:strike/>
        </w:rPr>
        <w:t>架构车型，参考</w:t>
      </w:r>
      <w:r w:rsidR="00250046" w:rsidRPr="00906BF2">
        <w:rPr>
          <w:rFonts w:hint="eastAsia"/>
          <w:strike/>
        </w:rPr>
        <w:t>Arc</w:t>
      </w:r>
      <w:r w:rsidR="00250046" w:rsidRPr="00906BF2">
        <w:rPr>
          <w:strike/>
        </w:rPr>
        <w:t xml:space="preserve">h </w:t>
      </w:r>
      <w:r w:rsidR="00250046" w:rsidRPr="00906BF2">
        <w:rPr>
          <w:rFonts w:hint="eastAsia"/>
          <w:strike/>
        </w:rPr>
        <w:t>C</w:t>
      </w:r>
      <w:r w:rsidR="00250046" w:rsidRPr="00906BF2">
        <w:rPr>
          <w:strike/>
        </w:rPr>
        <w:t xml:space="preserve">R </w:t>
      </w:r>
      <w:r w:rsidR="00250046" w:rsidRPr="00906BF2">
        <w:rPr>
          <w:rFonts w:hint="eastAsia"/>
          <w:strike/>
        </w:rPr>
        <w:t>302745</w:t>
      </w:r>
      <w:r w:rsidR="005B1FEA" w:rsidRPr="00906BF2">
        <w:rPr>
          <w:rFonts w:hint="eastAsia"/>
          <w:strike/>
        </w:rPr>
        <w:t>）</w:t>
      </w:r>
    </w:p>
    <w:p w14:paraId="4560248F" w14:textId="77777777" w:rsidR="00B12E13" w:rsidRPr="00906BF2" w:rsidRDefault="00B12E13" w:rsidP="00E572E5">
      <w:pPr>
        <w:rPr>
          <w:strike/>
        </w:rPr>
      </w:pPr>
      <w:r w:rsidRPr="00906BF2">
        <w:rPr>
          <w:rFonts w:hint="eastAsia"/>
          <w:strike/>
        </w:rPr>
        <w:t>以下情况进入永久授权状态：</w:t>
      </w:r>
    </w:p>
    <w:p w14:paraId="14674E61" w14:textId="77777777" w:rsidR="00B12E13" w:rsidRPr="00906BF2" w:rsidRDefault="00B12E13" w:rsidP="000015EF">
      <w:pPr>
        <w:ind w:firstLine="420"/>
        <w:rPr>
          <w:strike/>
        </w:rPr>
      </w:pPr>
      <w:r w:rsidRPr="00906BF2">
        <w:rPr>
          <w:rFonts w:hint="eastAsia"/>
          <w:strike/>
        </w:rPr>
        <w:t>（</w:t>
      </w:r>
      <w:r w:rsidRPr="00906BF2">
        <w:rPr>
          <w:rFonts w:hint="eastAsia"/>
          <w:strike/>
        </w:rPr>
        <w:t>1</w:t>
      </w:r>
      <w:r w:rsidRPr="00906BF2">
        <w:rPr>
          <w:rFonts w:hint="eastAsia"/>
          <w:strike/>
        </w:rPr>
        <w:t>）</w:t>
      </w:r>
      <w:r w:rsidR="002D40B3" w:rsidRPr="00906BF2">
        <w:rPr>
          <w:rFonts w:hint="eastAsia"/>
          <w:strike/>
        </w:rPr>
        <w:t>用户通过大协议弹窗同意授权时</w:t>
      </w:r>
      <w:r w:rsidR="00E02905" w:rsidRPr="00906BF2">
        <w:rPr>
          <w:rFonts w:hint="eastAsia"/>
          <w:strike/>
        </w:rPr>
        <w:t>。</w:t>
      </w:r>
    </w:p>
    <w:p w14:paraId="5A369D34" w14:textId="77777777" w:rsidR="00B12E13" w:rsidRPr="00906BF2" w:rsidRDefault="000015EF" w:rsidP="000015EF">
      <w:pPr>
        <w:ind w:firstLine="360"/>
        <w:rPr>
          <w:strike/>
        </w:rPr>
      </w:pPr>
      <w:r w:rsidRPr="00906BF2">
        <w:rPr>
          <w:rFonts w:hint="eastAsia"/>
          <w:strike/>
        </w:rPr>
        <w:t>（</w:t>
      </w:r>
      <w:r w:rsidRPr="00906BF2">
        <w:rPr>
          <w:rFonts w:hint="eastAsia"/>
          <w:strike/>
        </w:rPr>
        <w:t>2</w:t>
      </w:r>
      <w:r w:rsidRPr="00906BF2">
        <w:rPr>
          <w:rFonts w:hint="eastAsia"/>
          <w:strike/>
        </w:rPr>
        <w:t>）</w:t>
      </w:r>
      <w:r w:rsidR="00DD5A77" w:rsidRPr="00906BF2">
        <w:rPr>
          <w:rFonts w:hint="eastAsia"/>
          <w:strike/>
        </w:rPr>
        <w:t>用户</w:t>
      </w:r>
      <w:r w:rsidR="00E02905" w:rsidRPr="00906BF2">
        <w:rPr>
          <w:rFonts w:hint="eastAsia"/>
          <w:strike/>
        </w:rPr>
        <w:t>勾选</w:t>
      </w:r>
      <w:r w:rsidR="00DD5A77" w:rsidRPr="00906BF2">
        <w:rPr>
          <w:rFonts w:hint="eastAsia"/>
          <w:strike/>
        </w:rPr>
        <w:t>大</w:t>
      </w:r>
      <w:r w:rsidR="00E02905" w:rsidRPr="00906BF2">
        <w:rPr>
          <w:rFonts w:hint="eastAsia"/>
          <w:strike/>
        </w:rPr>
        <w:t>协议登陆后</w:t>
      </w:r>
      <w:r w:rsidRPr="00906BF2">
        <w:rPr>
          <w:rFonts w:hint="eastAsia"/>
          <w:strike/>
        </w:rPr>
        <w:t>（</w:t>
      </w:r>
      <w:r w:rsidR="00E02905" w:rsidRPr="00906BF2">
        <w:rPr>
          <w:rFonts w:hint="eastAsia"/>
          <w:strike/>
        </w:rPr>
        <w:t>登出</w:t>
      </w:r>
      <w:r w:rsidR="00C13C7D" w:rsidRPr="00906BF2">
        <w:rPr>
          <w:rFonts w:hint="eastAsia"/>
          <w:strike/>
        </w:rPr>
        <w:t>后</w:t>
      </w:r>
      <w:r w:rsidR="008E5320" w:rsidRPr="00906BF2">
        <w:rPr>
          <w:rFonts w:hint="eastAsia"/>
          <w:strike/>
        </w:rPr>
        <w:t>仍</w:t>
      </w:r>
      <w:r w:rsidRPr="00906BF2">
        <w:rPr>
          <w:rFonts w:hint="eastAsia"/>
          <w:strike/>
        </w:rPr>
        <w:t>保持</w:t>
      </w:r>
      <w:r w:rsidR="006D61F5" w:rsidRPr="00906BF2">
        <w:rPr>
          <w:rFonts w:hint="eastAsia"/>
          <w:strike/>
        </w:rPr>
        <w:t>大协议的</w:t>
      </w:r>
      <w:r w:rsidRPr="00906BF2">
        <w:rPr>
          <w:rFonts w:hint="eastAsia"/>
          <w:strike/>
        </w:rPr>
        <w:t>永久授权</w:t>
      </w:r>
      <w:r w:rsidR="00E02905" w:rsidRPr="00906BF2">
        <w:rPr>
          <w:rFonts w:hint="eastAsia"/>
          <w:strike/>
        </w:rPr>
        <w:t>状态</w:t>
      </w:r>
      <w:r w:rsidRPr="00906BF2">
        <w:rPr>
          <w:rFonts w:hint="eastAsia"/>
          <w:strike/>
        </w:rPr>
        <w:t>）</w:t>
      </w:r>
      <w:r w:rsidR="00E02905" w:rsidRPr="00906BF2">
        <w:rPr>
          <w:rFonts w:hint="eastAsia"/>
          <w:strike/>
        </w:rPr>
        <w:t>。</w:t>
      </w:r>
    </w:p>
    <w:p w14:paraId="7C39B60B" w14:textId="77777777" w:rsidR="00B12E13" w:rsidRPr="00906BF2" w:rsidRDefault="009B2566" w:rsidP="00250046">
      <w:pPr>
        <w:ind w:firstLine="420"/>
        <w:rPr>
          <w:strike/>
        </w:rPr>
      </w:pPr>
      <w:r w:rsidRPr="00906BF2">
        <w:rPr>
          <w:rFonts w:hint="eastAsia"/>
          <w:strike/>
        </w:rPr>
        <w:t>（</w:t>
      </w:r>
      <w:r w:rsidRPr="00906BF2">
        <w:rPr>
          <w:rFonts w:hint="eastAsia"/>
          <w:strike/>
        </w:rPr>
        <w:t>3</w:t>
      </w:r>
      <w:r w:rsidRPr="00906BF2">
        <w:rPr>
          <w:rFonts w:hint="eastAsia"/>
          <w:strike/>
        </w:rPr>
        <w:t>）</w:t>
      </w:r>
      <w:r w:rsidR="00250046" w:rsidRPr="00906BF2">
        <w:rPr>
          <w:rFonts w:hint="eastAsia"/>
          <w:strike/>
        </w:rPr>
        <w:t>用户授权</w:t>
      </w:r>
      <w:r w:rsidR="00250046" w:rsidRPr="00906BF2">
        <w:rPr>
          <w:strike/>
        </w:rPr>
        <w:t>CAN</w:t>
      </w:r>
      <w:r w:rsidR="00250046" w:rsidRPr="00906BF2">
        <w:rPr>
          <w:rFonts w:hint="eastAsia"/>
          <w:strike/>
        </w:rPr>
        <w:t>消息逻辑</w:t>
      </w:r>
      <w:r w:rsidR="00250046" w:rsidRPr="00906BF2">
        <w:rPr>
          <w:rFonts w:hint="eastAsia"/>
          <w:strike/>
        </w:rPr>
        <w:t xml:space="preserve"> </w:t>
      </w:r>
      <w:r w:rsidR="00250046" w:rsidRPr="00906BF2">
        <w:rPr>
          <w:rFonts w:hint="eastAsia"/>
          <w:strike/>
        </w:rPr>
        <w:t>（当前仅涉及</w:t>
      </w:r>
      <w:r w:rsidR="00250046" w:rsidRPr="00906BF2">
        <w:rPr>
          <w:rFonts w:hint="eastAsia"/>
          <w:strike/>
        </w:rPr>
        <w:t>C</w:t>
      </w:r>
      <w:r w:rsidR="00250046" w:rsidRPr="00906BF2">
        <w:rPr>
          <w:strike/>
        </w:rPr>
        <w:t>LEA</w:t>
      </w:r>
      <w:r w:rsidR="00250046" w:rsidRPr="00906BF2">
        <w:rPr>
          <w:rFonts w:hint="eastAsia"/>
          <w:strike/>
        </w:rPr>
        <w:t>架构车型，参考</w:t>
      </w:r>
      <w:r w:rsidR="00250046" w:rsidRPr="00906BF2">
        <w:rPr>
          <w:rFonts w:hint="eastAsia"/>
          <w:strike/>
        </w:rPr>
        <w:t>Arc</w:t>
      </w:r>
      <w:r w:rsidR="00250046" w:rsidRPr="00906BF2">
        <w:rPr>
          <w:strike/>
        </w:rPr>
        <w:t xml:space="preserve">h </w:t>
      </w:r>
      <w:r w:rsidR="00250046" w:rsidRPr="00906BF2">
        <w:rPr>
          <w:rFonts w:hint="eastAsia"/>
          <w:strike/>
        </w:rPr>
        <w:t>C</w:t>
      </w:r>
      <w:r w:rsidR="00250046" w:rsidRPr="00906BF2">
        <w:rPr>
          <w:strike/>
        </w:rPr>
        <w:t xml:space="preserve">R </w:t>
      </w:r>
      <w:r w:rsidR="00250046" w:rsidRPr="00906BF2">
        <w:rPr>
          <w:rFonts w:hint="eastAsia"/>
          <w:strike/>
        </w:rPr>
        <w:t>302745</w:t>
      </w:r>
      <w:r w:rsidR="00250046" w:rsidRPr="00906BF2">
        <w:rPr>
          <w:rFonts w:hint="eastAsia"/>
          <w:strike/>
        </w:rPr>
        <w:t>）</w:t>
      </w:r>
    </w:p>
    <w:p w14:paraId="4D09C240" w14:textId="77777777" w:rsidR="00250046" w:rsidRPr="00906BF2" w:rsidRDefault="00250046" w:rsidP="00A32915">
      <w:pPr>
        <w:ind w:firstLine="420"/>
        <w:jc w:val="center"/>
      </w:pPr>
      <w:r w:rsidRPr="00906BF2">
        <w:object w:dxaOrig="1508" w:dyaOrig="1044" w14:anchorId="2E5CD095">
          <v:shape id="_x0000_i1030" type="#_x0000_t75" style="width:74.9pt;height:52pt" o:ole="">
            <v:imagedata r:id="rId22" o:title=""/>
          </v:shape>
          <o:OLEObject Type="Embed" ProgID="PowerPoint.Show.12" ShapeID="_x0000_i1030" DrawAspect="Icon" ObjectID="_1806414424" r:id="rId23"/>
        </w:object>
      </w:r>
    </w:p>
    <w:p w14:paraId="0A6DEDA4" w14:textId="77777777" w:rsidR="0019763C" w:rsidRPr="00906BF2" w:rsidRDefault="0019763C" w:rsidP="00E572E5">
      <w:r w:rsidRPr="00906BF2">
        <w:rPr>
          <w:rFonts w:hint="eastAsia"/>
        </w:rPr>
        <w:t>仍需具备以下能力：</w:t>
      </w:r>
    </w:p>
    <w:p w14:paraId="36425EA2" w14:textId="77777777" w:rsidR="002A76E2" w:rsidRPr="00906BF2" w:rsidRDefault="002A76E2" w:rsidP="00311517">
      <w:pPr>
        <w:pStyle w:val="ListParagraph"/>
        <w:numPr>
          <w:ilvl w:val="0"/>
          <w:numId w:val="4"/>
        </w:numPr>
        <w:ind w:firstLineChars="0"/>
      </w:pPr>
      <w:r w:rsidRPr="00906BF2">
        <w:rPr>
          <w:rFonts w:hint="eastAsia"/>
        </w:rPr>
        <w:t>授权状态可被具有数据收集功能的应用读取。</w:t>
      </w:r>
      <w:r w:rsidR="001A03D0" w:rsidRPr="00906BF2">
        <w:rPr>
          <w:rFonts w:hint="eastAsia"/>
          <w:strike/>
        </w:rPr>
        <w:t>当授权状态变化时，</w:t>
      </w:r>
      <w:r w:rsidR="001A03D0" w:rsidRPr="00906BF2">
        <w:rPr>
          <w:rFonts w:hint="eastAsia"/>
          <w:strike/>
        </w:rPr>
        <w:t>VCU</w:t>
      </w:r>
      <w:r w:rsidR="001A03D0" w:rsidRPr="00906BF2">
        <w:rPr>
          <w:rFonts w:hint="eastAsia"/>
          <w:strike/>
        </w:rPr>
        <w:t>需将状态值主动发给</w:t>
      </w:r>
      <w:r w:rsidR="001A03D0" w:rsidRPr="00906BF2">
        <w:rPr>
          <w:rFonts w:hint="eastAsia"/>
          <w:strike/>
        </w:rPr>
        <w:t>APU</w:t>
      </w:r>
      <w:r w:rsidR="001A03D0" w:rsidRPr="00906BF2">
        <w:rPr>
          <w:rFonts w:hint="eastAsia"/>
          <w:strike/>
        </w:rPr>
        <w:t>。</w:t>
      </w:r>
    </w:p>
    <w:p w14:paraId="2B352D37" w14:textId="77777777" w:rsidR="00462718" w:rsidRPr="00906BF2" w:rsidRDefault="00462718" w:rsidP="00311517">
      <w:pPr>
        <w:pStyle w:val="ListParagraph"/>
        <w:numPr>
          <w:ilvl w:val="0"/>
          <w:numId w:val="4"/>
        </w:numPr>
        <w:ind w:firstLineChars="0"/>
      </w:pPr>
      <w:r w:rsidRPr="00906BF2">
        <w:rPr>
          <w:rFonts w:hint="eastAsia"/>
        </w:rPr>
        <w:t>状态需定期上传至</w:t>
      </w:r>
      <w:r w:rsidR="005C432E" w:rsidRPr="00906BF2">
        <w:rPr>
          <w:rFonts w:hint="eastAsia"/>
        </w:rPr>
        <w:t>后台。</w:t>
      </w:r>
      <w:r w:rsidR="00907B67" w:rsidRPr="00906BF2">
        <w:rPr>
          <w:rFonts w:hint="eastAsia"/>
        </w:rPr>
        <w:t>（</w:t>
      </w:r>
      <w:r w:rsidR="008A2A10" w:rsidRPr="00906BF2">
        <w:rPr>
          <w:rFonts w:hint="eastAsia"/>
          <w:strike/>
        </w:rPr>
        <w:t>单个点火循环周期内</w:t>
      </w:r>
      <w:r w:rsidR="006B6156" w:rsidRPr="00906BF2">
        <w:t>VCU</w:t>
      </w:r>
      <w:r w:rsidR="006B6156" w:rsidRPr="00906BF2">
        <w:rPr>
          <w:rFonts w:hint="eastAsia"/>
        </w:rPr>
        <w:t>单次生命周期内</w:t>
      </w:r>
      <w:r w:rsidR="008A2A10" w:rsidRPr="00906BF2">
        <w:rPr>
          <w:rFonts w:hint="eastAsia"/>
        </w:rPr>
        <w:t>上传一次</w:t>
      </w:r>
      <w:r w:rsidR="00907B67" w:rsidRPr="00906BF2">
        <w:rPr>
          <w:rFonts w:hint="eastAsia"/>
        </w:rPr>
        <w:t>）</w:t>
      </w:r>
    </w:p>
    <w:p w14:paraId="321471F2" w14:textId="77777777" w:rsidR="00FB42D4" w:rsidRPr="00906BF2" w:rsidRDefault="00FB42D4" w:rsidP="00311517">
      <w:pPr>
        <w:pStyle w:val="ListParagraph"/>
        <w:numPr>
          <w:ilvl w:val="0"/>
          <w:numId w:val="4"/>
        </w:numPr>
        <w:ind w:firstLineChars="0"/>
        <w:rPr>
          <w:strike/>
        </w:rPr>
      </w:pPr>
      <w:r w:rsidRPr="00906BF2">
        <w:rPr>
          <w:rFonts w:hint="eastAsia"/>
          <w:strike/>
        </w:rPr>
        <w:t>仅支持通过</w:t>
      </w:r>
      <w:r w:rsidR="001A03D0" w:rsidRPr="00906BF2">
        <w:rPr>
          <w:rFonts w:hint="eastAsia"/>
          <w:strike/>
        </w:rPr>
        <w:t>V</w:t>
      </w:r>
      <w:r w:rsidR="001A03D0" w:rsidRPr="00906BF2">
        <w:rPr>
          <w:strike/>
        </w:rPr>
        <w:t>CU</w:t>
      </w:r>
      <w:r w:rsidRPr="00906BF2">
        <w:rPr>
          <w:rFonts w:hint="eastAsia"/>
          <w:strike/>
        </w:rPr>
        <w:t>恢复出厂设置撤回</w:t>
      </w:r>
      <w:r w:rsidR="00EA5053" w:rsidRPr="00906BF2">
        <w:rPr>
          <w:rFonts w:hint="eastAsia"/>
          <w:strike/>
        </w:rPr>
        <w:t>。</w:t>
      </w:r>
    </w:p>
    <w:p w14:paraId="55641805" w14:textId="77777777" w:rsidR="00FA5849" w:rsidRPr="00906BF2" w:rsidRDefault="00FA5849" w:rsidP="00311517">
      <w:pPr>
        <w:pStyle w:val="ListParagraph"/>
        <w:numPr>
          <w:ilvl w:val="0"/>
          <w:numId w:val="4"/>
        </w:numPr>
        <w:ind w:firstLineChars="0"/>
        <w:rPr>
          <w:strike/>
        </w:rPr>
      </w:pPr>
      <w:r w:rsidRPr="00906BF2">
        <w:rPr>
          <w:rFonts w:hint="eastAsia"/>
          <w:strike/>
        </w:rPr>
        <w:t>用户授权</w:t>
      </w:r>
      <w:r w:rsidR="00535E61" w:rsidRPr="00906BF2">
        <w:rPr>
          <w:rFonts w:hint="eastAsia"/>
          <w:strike/>
        </w:rPr>
        <w:t>合作方</w:t>
      </w:r>
      <w:r w:rsidR="007C1DB1" w:rsidRPr="00906BF2">
        <w:rPr>
          <w:rFonts w:hint="eastAsia"/>
          <w:strike/>
        </w:rPr>
        <w:t>生态</w:t>
      </w:r>
      <w:r w:rsidRPr="00906BF2">
        <w:rPr>
          <w:rFonts w:hint="eastAsia"/>
          <w:strike/>
        </w:rPr>
        <w:t>大协议</w:t>
      </w:r>
      <w:r w:rsidRPr="00906BF2">
        <w:rPr>
          <w:rFonts w:hint="eastAsia"/>
          <w:strike/>
        </w:rPr>
        <w:t>/</w:t>
      </w:r>
      <w:r w:rsidR="00535E61" w:rsidRPr="00906BF2">
        <w:rPr>
          <w:rFonts w:hint="eastAsia"/>
          <w:strike/>
        </w:rPr>
        <w:t>合作方</w:t>
      </w:r>
      <w:r w:rsidRPr="00906BF2">
        <w:rPr>
          <w:rFonts w:hint="eastAsia"/>
          <w:strike/>
        </w:rPr>
        <w:t>地图大协议</w:t>
      </w:r>
      <w:r w:rsidR="00566433" w:rsidRPr="00906BF2">
        <w:rPr>
          <w:rFonts w:hint="eastAsia"/>
          <w:strike/>
        </w:rPr>
        <w:t>/</w:t>
      </w:r>
      <w:r w:rsidR="00566433" w:rsidRPr="00906BF2">
        <w:rPr>
          <w:rFonts w:hint="eastAsia"/>
          <w:strike/>
        </w:rPr>
        <w:t>第三方应用大协议</w:t>
      </w:r>
      <w:r w:rsidRPr="00906BF2">
        <w:rPr>
          <w:rFonts w:hint="eastAsia"/>
          <w:strike/>
        </w:rPr>
        <w:t>前，需保证</w:t>
      </w:r>
      <w:r w:rsidRPr="00906BF2">
        <w:rPr>
          <w:strike/>
        </w:rPr>
        <w:t>SGM</w:t>
      </w:r>
      <w:r w:rsidRPr="00906BF2">
        <w:rPr>
          <w:rFonts w:hint="eastAsia"/>
          <w:strike/>
        </w:rPr>
        <w:t>大协议已授权。如</w:t>
      </w:r>
      <w:r w:rsidRPr="00906BF2">
        <w:rPr>
          <w:rFonts w:hint="eastAsia"/>
          <w:strike/>
        </w:rPr>
        <w:t>S</w:t>
      </w:r>
      <w:r w:rsidRPr="00906BF2">
        <w:rPr>
          <w:strike/>
        </w:rPr>
        <w:t>GM</w:t>
      </w:r>
      <w:r w:rsidRPr="00906BF2">
        <w:rPr>
          <w:rFonts w:hint="eastAsia"/>
          <w:strike/>
        </w:rPr>
        <w:t>大协议未授权，不可单独授权此类大协议。</w:t>
      </w:r>
    </w:p>
    <w:p w14:paraId="7BFA601D" w14:textId="77777777" w:rsidR="001E7B5D" w:rsidRPr="00906BF2" w:rsidRDefault="001E7B5D" w:rsidP="001E7B5D">
      <w:pPr>
        <w:ind w:left="360"/>
      </w:pPr>
    </w:p>
    <w:p w14:paraId="4F4632BE" w14:textId="77777777" w:rsidR="001E7B5D" w:rsidRPr="00906BF2" w:rsidRDefault="001E7B5D" w:rsidP="001E7B5D">
      <w:pPr>
        <w:ind w:left="360"/>
      </w:pPr>
      <w:r w:rsidRPr="00906BF2">
        <w:rPr>
          <w:rFonts w:hint="eastAsia"/>
        </w:rPr>
        <w:t>大协议授权流程，可参考下图</w:t>
      </w:r>
      <w:r w:rsidRPr="00906BF2">
        <w:rPr>
          <w:rFonts w:hint="eastAsia"/>
        </w:rPr>
        <w:t>3-1</w:t>
      </w:r>
      <w:r w:rsidRPr="00906BF2">
        <w:rPr>
          <w:rFonts w:hint="eastAsia"/>
        </w:rPr>
        <w:t>。</w:t>
      </w:r>
    </w:p>
    <w:p w14:paraId="531586C1" w14:textId="77777777" w:rsidR="001E7B5D" w:rsidRPr="00906BF2" w:rsidRDefault="001E7B5D" w:rsidP="001E7B5D">
      <w:pPr>
        <w:jc w:val="center"/>
      </w:pPr>
      <w:r w:rsidRPr="00906BF2">
        <w:rPr>
          <w:noProof/>
        </w:rPr>
        <w:lastRenderedPageBreak/>
        <w:drawing>
          <wp:inline distT="0" distB="0" distL="0" distR="0" wp14:anchorId="39BAA5FE" wp14:editId="487ECE26">
            <wp:extent cx="3356658" cy="3547110"/>
            <wp:effectExtent l="0" t="0" r="0" b="0"/>
            <wp:docPr id="2" name="Picture 2" descr="D:\sgmuserprofile\smppib\AppData\Local\Microsoft\Windows\INetCache\Content.MSO\33EACF36.tmp"/>
            <wp:cNvGraphicFramePr/>
            <a:graphic xmlns:a="http://schemas.openxmlformats.org/drawingml/2006/main">
              <a:graphicData uri="http://schemas.openxmlformats.org/drawingml/2006/picture">
                <pic:pic xmlns:pic="http://schemas.openxmlformats.org/drawingml/2006/picture">
                  <pic:nvPicPr>
                    <pic:cNvPr id="1" name="Picture 1" descr="D:\sgmuserprofile\smppib\AppData\Local\Microsoft\Windows\INetCache\Content.MSO\33EACF36.tmp"/>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67936" cy="3559028"/>
                    </a:xfrm>
                    <a:prstGeom prst="rect">
                      <a:avLst/>
                    </a:prstGeom>
                    <a:noFill/>
                    <a:ln>
                      <a:noFill/>
                    </a:ln>
                  </pic:spPr>
                </pic:pic>
              </a:graphicData>
            </a:graphic>
          </wp:inline>
        </w:drawing>
      </w:r>
    </w:p>
    <w:p w14:paraId="7BDF6AE2" w14:textId="77777777" w:rsidR="00FD5C45" w:rsidRPr="00906BF2" w:rsidRDefault="001E7B5D" w:rsidP="001E7B5D">
      <w:pPr>
        <w:jc w:val="center"/>
        <w:rPr>
          <w:sz w:val="18"/>
          <w:szCs w:val="18"/>
        </w:rPr>
      </w:pPr>
      <w:r w:rsidRPr="00906BF2">
        <w:rPr>
          <w:rFonts w:hint="eastAsia"/>
          <w:sz w:val="18"/>
          <w:szCs w:val="18"/>
        </w:rPr>
        <w:t>图</w:t>
      </w:r>
      <w:r w:rsidRPr="00906BF2">
        <w:rPr>
          <w:rFonts w:hint="eastAsia"/>
          <w:sz w:val="18"/>
          <w:szCs w:val="18"/>
        </w:rPr>
        <w:t>3-1</w:t>
      </w:r>
      <w:r w:rsidRPr="00906BF2">
        <w:rPr>
          <w:sz w:val="18"/>
          <w:szCs w:val="18"/>
        </w:rPr>
        <w:t xml:space="preserve"> </w:t>
      </w:r>
      <w:r w:rsidRPr="00906BF2">
        <w:rPr>
          <w:rFonts w:hint="eastAsia"/>
          <w:sz w:val="18"/>
          <w:szCs w:val="18"/>
        </w:rPr>
        <w:t>大协议授权流程图（</w:t>
      </w:r>
      <w:r w:rsidR="001C5C6B" w:rsidRPr="00906BF2">
        <w:rPr>
          <w:rFonts w:hint="eastAsia"/>
          <w:sz w:val="18"/>
          <w:szCs w:val="18"/>
        </w:rPr>
        <w:t>仅</w:t>
      </w:r>
      <w:r w:rsidRPr="00906BF2">
        <w:rPr>
          <w:rFonts w:hint="eastAsia"/>
          <w:sz w:val="18"/>
          <w:szCs w:val="18"/>
        </w:rPr>
        <w:t>供参考</w:t>
      </w:r>
      <w:r w:rsidR="00DB1026" w:rsidRPr="00906BF2">
        <w:rPr>
          <w:rFonts w:hint="eastAsia"/>
          <w:sz w:val="18"/>
          <w:szCs w:val="24"/>
        </w:rPr>
        <w:t>，以实际设计为准</w:t>
      </w:r>
      <w:r w:rsidRPr="00906BF2">
        <w:rPr>
          <w:rFonts w:hint="eastAsia"/>
          <w:sz w:val="18"/>
          <w:szCs w:val="18"/>
        </w:rPr>
        <w:t>）</w:t>
      </w:r>
      <w:r w:rsidR="00B76F5C" w:rsidRPr="00906BF2">
        <w:rPr>
          <w:rFonts w:hint="eastAsia"/>
          <w:sz w:val="18"/>
          <w:szCs w:val="18"/>
        </w:rPr>
        <w:t xml:space="preserve"> </w:t>
      </w:r>
    </w:p>
    <w:p w14:paraId="451458F6" w14:textId="09EEB97F" w:rsidR="00145C90" w:rsidRPr="00906BF2" w:rsidRDefault="00654A8D" w:rsidP="00145C90">
      <w:pPr>
        <w:pStyle w:val="Heading3"/>
      </w:pPr>
      <w:bookmarkStart w:id="9" w:name="_Toc163467290"/>
      <w:r w:rsidRPr="00906BF2">
        <w:rPr>
          <w:rFonts w:hint="eastAsia"/>
        </w:rPr>
        <w:t>协议</w:t>
      </w:r>
      <w:r w:rsidR="00145C90" w:rsidRPr="00906BF2">
        <w:rPr>
          <w:rFonts w:hint="eastAsia"/>
        </w:rPr>
        <w:t>显示</w:t>
      </w:r>
      <w:bookmarkEnd w:id="9"/>
    </w:p>
    <w:p w14:paraId="38A5AEC2" w14:textId="77777777" w:rsidR="00654A8D" w:rsidRPr="00906BF2" w:rsidRDefault="00B922B8" w:rsidP="00423DB3">
      <w:pPr>
        <w:ind w:firstLine="420"/>
      </w:pPr>
      <w:r w:rsidRPr="00906BF2">
        <w:t>1</w:t>
      </w:r>
      <w:r w:rsidRPr="00906BF2">
        <w:rPr>
          <w:rFonts w:hint="eastAsia"/>
        </w:rPr>
        <w:t>）</w:t>
      </w:r>
      <w:r w:rsidRPr="00906BF2">
        <w:rPr>
          <w:rFonts w:hint="eastAsia"/>
        </w:rPr>
        <w:t xml:space="preserve"> </w:t>
      </w:r>
      <w:r w:rsidR="00654A8D" w:rsidRPr="00906BF2">
        <w:rPr>
          <w:rFonts w:hint="eastAsia"/>
        </w:rPr>
        <w:t>SGM</w:t>
      </w:r>
      <w:r w:rsidR="00654A8D" w:rsidRPr="00906BF2">
        <w:rPr>
          <w:rFonts w:hint="eastAsia"/>
        </w:rPr>
        <w:t>协议条款和合作方协议条款</w:t>
      </w:r>
      <w:r w:rsidR="008E0AF6" w:rsidRPr="00906BF2">
        <w:rPr>
          <w:rFonts w:hint="eastAsia"/>
        </w:rPr>
        <w:t>的详细文本</w:t>
      </w:r>
      <w:r w:rsidR="00654A8D" w:rsidRPr="00906BF2">
        <w:rPr>
          <w:rFonts w:hint="eastAsia"/>
        </w:rPr>
        <w:t>，用户可以通过授权弹窗内查看或者通过系统</w:t>
      </w:r>
      <w:r w:rsidR="00654A8D" w:rsidRPr="00906BF2">
        <w:rPr>
          <w:rFonts w:hint="eastAsia"/>
        </w:rPr>
        <w:t>Setting</w:t>
      </w:r>
      <w:r w:rsidR="00654A8D" w:rsidRPr="00906BF2">
        <w:rPr>
          <w:rFonts w:hint="eastAsia"/>
        </w:rPr>
        <w:t>内查看</w:t>
      </w:r>
      <w:r w:rsidRPr="00906BF2">
        <w:rPr>
          <w:rFonts w:hint="eastAsia"/>
        </w:rPr>
        <w:t>：</w:t>
      </w:r>
    </w:p>
    <w:p w14:paraId="472E16B4" w14:textId="77777777" w:rsidR="00654A8D" w:rsidRPr="00906BF2" w:rsidRDefault="00DD590E" w:rsidP="008E0AF6">
      <w:pPr>
        <w:jc w:val="center"/>
      </w:pPr>
      <w:r w:rsidRPr="00906BF2">
        <w:object w:dxaOrig="9731" w:dyaOrig="6751" w14:anchorId="43B76F95">
          <v:shape id="_x0000_i1031" type="#_x0000_t75" style="width:266.75pt;height:185.6pt" o:ole="">
            <v:imagedata r:id="rId25" o:title=""/>
          </v:shape>
          <o:OLEObject Type="Embed" ProgID="Visio.Drawing.15" ShapeID="_x0000_i1031" DrawAspect="Content" ObjectID="_1806414425" r:id="rId26"/>
        </w:object>
      </w:r>
    </w:p>
    <w:p w14:paraId="4E29C325" w14:textId="77777777" w:rsidR="00654A8D" w:rsidRPr="00906BF2" w:rsidRDefault="00654A8D" w:rsidP="00654A8D"/>
    <w:p w14:paraId="33302E6B" w14:textId="77777777" w:rsidR="008E0AF6" w:rsidRPr="00906BF2" w:rsidRDefault="008E0AF6" w:rsidP="00654A8D"/>
    <w:p w14:paraId="5A719FC1" w14:textId="5F62483F" w:rsidR="008E0AF6" w:rsidRDefault="00B922B8" w:rsidP="00423DB3">
      <w:pPr>
        <w:ind w:firstLine="420"/>
      </w:pPr>
      <w:r w:rsidRPr="00906BF2">
        <w:rPr>
          <w:rFonts w:hint="eastAsia"/>
        </w:rPr>
        <w:lastRenderedPageBreak/>
        <w:t>2</w:t>
      </w:r>
      <w:r w:rsidRPr="00906BF2">
        <w:rPr>
          <w:rFonts w:hint="eastAsia"/>
        </w:rPr>
        <w:t>）</w:t>
      </w:r>
      <w:r w:rsidR="008E0AF6" w:rsidRPr="00906BF2">
        <w:rPr>
          <w:rFonts w:hint="eastAsia"/>
        </w:rPr>
        <w:t>对于三方</w:t>
      </w:r>
      <w:r w:rsidR="008E0AF6" w:rsidRPr="00906BF2">
        <w:rPr>
          <w:rFonts w:hint="eastAsia"/>
        </w:rPr>
        <w:t>App</w:t>
      </w:r>
      <w:r w:rsidR="008E0AF6" w:rsidRPr="00906BF2">
        <w:rPr>
          <w:rFonts w:hint="eastAsia"/>
        </w:rPr>
        <w:t>，则通过</w:t>
      </w:r>
      <w:r w:rsidR="006D3B7C" w:rsidRPr="00906BF2">
        <w:rPr>
          <w:rFonts w:hint="eastAsia"/>
        </w:rPr>
        <w:t>应用内协议弹窗或者</w:t>
      </w:r>
      <w:r w:rsidR="008E0AF6" w:rsidRPr="00906BF2">
        <w:rPr>
          <w:rFonts w:hint="eastAsia"/>
        </w:rPr>
        <w:t>App</w:t>
      </w:r>
      <w:r w:rsidR="008E0AF6" w:rsidRPr="00906BF2">
        <w:rPr>
          <w:rFonts w:hint="eastAsia"/>
        </w:rPr>
        <w:t>内部</w:t>
      </w:r>
      <w:r w:rsidR="006D3B7C" w:rsidRPr="00906BF2">
        <w:rPr>
          <w:rFonts w:hint="eastAsia"/>
        </w:rPr>
        <w:t>指定的区域</w:t>
      </w:r>
      <w:r w:rsidR="008E0AF6" w:rsidRPr="00906BF2">
        <w:rPr>
          <w:rFonts w:hint="eastAsia"/>
        </w:rPr>
        <w:t>查看详细协议文本。</w:t>
      </w:r>
    </w:p>
    <w:p w14:paraId="79AF3314" w14:textId="585D7B40" w:rsidR="00376CB4" w:rsidRPr="00376CB4" w:rsidRDefault="00376CB4" w:rsidP="00376CB4">
      <w:pPr>
        <w:ind w:firstLine="420"/>
        <w:rPr>
          <w:color w:val="FF0000"/>
        </w:rPr>
      </w:pPr>
      <w:r w:rsidRPr="00376CB4">
        <w:rPr>
          <w:rFonts w:hint="eastAsia"/>
          <w:color w:val="FF0000"/>
        </w:rPr>
        <w:t>3</w:t>
      </w:r>
      <w:r w:rsidRPr="00376CB4">
        <w:rPr>
          <w:rFonts w:hint="eastAsia"/>
          <w:color w:val="FF0000"/>
        </w:rPr>
        <w:t>）</w:t>
      </w:r>
      <w:r>
        <w:rPr>
          <w:rFonts w:hint="eastAsia"/>
          <w:color w:val="FF0000"/>
        </w:rPr>
        <w:t>在</w:t>
      </w:r>
      <w:r>
        <w:rPr>
          <w:rFonts w:hint="eastAsia"/>
          <w:color w:val="FF0000"/>
        </w:rPr>
        <w:t>HiCar</w:t>
      </w:r>
      <w:r>
        <w:rPr>
          <w:rFonts w:hint="eastAsia"/>
          <w:color w:val="FF0000"/>
        </w:rPr>
        <w:t>应用内，用户可以查看</w:t>
      </w:r>
      <w:r w:rsidRPr="00376CB4">
        <w:rPr>
          <w:rFonts w:hint="eastAsia"/>
          <w:color w:val="FF0000"/>
        </w:rPr>
        <w:t>《智慧互联安全驾驶声明》</w:t>
      </w:r>
      <w:r w:rsidR="00F07EF5">
        <w:rPr>
          <w:rFonts w:hint="eastAsia"/>
          <w:color w:val="FF0000"/>
        </w:rPr>
        <w:t>。</w:t>
      </w:r>
    </w:p>
    <w:p w14:paraId="2133D737" w14:textId="77777777" w:rsidR="00376CB4" w:rsidRPr="00906BF2" w:rsidRDefault="00376CB4" w:rsidP="00423DB3">
      <w:pPr>
        <w:ind w:firstLine="420"/>
      </w:pPr>
    </w:p>
    <w:p w14:paraId="3268B37F" w14:textId="77777777" w:rsidR="00AF3142" w:rsidRPr="00906BF2" w:rsidRDefault="00DC1338" w:rsidP="00F67B21">
      <w:pPr>
        <w:pStyle w:val="Heading2"/>
      </w:pPr>
      <w:bookmarkStart w:id="10" w:name="_Toc163467291"/>
      <w:r w:rsidRPr="00906BF2">
        <w:rPr>
          <w:rFonts w:hint="eastAsia"/>
        </w:rPr>
        <w:t>敏感信息授权</w:t>
      </w:r>
      <w:bookmarkEnd w:id="10"/>
    </w:p>
    <w:p w14:paraId="75BADA36" w14:textId="77777777" w:rsidR="00FD6BB1" w:rsidRPr="00906BF2" w:rsidRDefault="007A07C2" w:rsidP="007A07C2">
      <w:pPr>
        <w:pStyle w:val="Heading3"/>
      </w:pPr>
      <w:r w:rsidRPr="00906BF2">
        <w:rPr>
          <w:rFonts w:hint="eastAsia"/>
        </w:rPr>
        <w:t>敏感信息授权框架</w:t>
      </w:r>
    </w:p>
    <w:p w14:paraId="1C5249F9" w14:textId="77777777" w:rsidR="007A07C2" w:rsidRPr="00906BF2" w:rsidRDefault="002F4AEA" w:rsidP="00AF3142">
      <w:pPr>
        <w:ind w:firstLine="360"/>
      </w:pPr>
      <w:r w:rsidRPr="00906BF2">
        <w:object w:dxaOrig="11321" w:dyaOrig="4301" w14:anchorId="6F40708E">
          <v:shape id="_x0000_i1032" type="#_x0000_t75" style="width:362.1pt;height:137.75pt" o:ole="">
            <v:imagedata r:id="rId27" o:title=""/>
          </v:shape>
          <o:OLEObject Type="Embed" ProgID="Visio.Drawing.15" ShapeID="_x0000_i1032" DrawAspect="Content" ObjectID="_1806414426" r:id="rId28"/>
        </w:object>
      </w:r>
    </w:p>
    <w:p w14:paraId="1BEC8EC8" w14:textId="77777777" w:rsidR="007A07C2" w:rsidRPr="00906BF2" w:rsidRDefault="00AB3E70" w:rsidP="00AF3142">
      <w:pPr>
        <w:ind w:firstLine="360"/>
      </w:pPr>
      <w:r w:rsidRPr="00906BF2">
        <w:rPr>
          <w:rFonts w:hint="eastAsia"/>
        </w:rPr>
        <w:t>1</w:t>
      </w:r>
      <w:r w:rsidRPr="00906BF2">
        <w:rPr>
          <w:rFonts w:hint="eastAsia"/>
        </w:rPr>
        <w:t>）敏感信息包含以下</w:t>
      </w:r>
      <w:r w:rsidRPr="00906BF2">
        <w:rPr>
          <w:rFonts w:hint="eastAsia"/>
        </w:rPr>
        <w:t>3</w:t>
      </w:r>
      <w:r w:rsidRPr="00906BF2">
        <w:rPr>
          <w:rFonts w:hint="eastAsia"/>
        </w:rPr>
        <w:t>类信息：</w:t>
      </w:r>
    </w:p>
    <w:p w14:paraId="5D2E4068" w14:textId="77777777" w:rsidR="00AB3E70" w:rsidRPr="00906BF2" w:rsidRDefault="00AB3E70" w:rsidP="00311517">
      <w:pPr>
        <w:pStyle w:val="ListParagraph"/>
        <w:numPr>
          <w:ilvl w:val="0"/>
          <w:numId w:val="23"/>
        </w:numPr>
        <w:ind w:firstLineChars="0" w:firstLine="431"/>
      </w:pPr>
      <w:r w:rsidRPr="00906BF2">
        <w:rPr>
          <w:rFonts w:hint="eastAsia"/>
        </w:rPr>
        <w:t>位置信息，</w:t>
      </w:r>
      <w:r w:rsidRPr="00906BF2">
        <w:rPr>
          <w:rFonts w:hint="eastAsia"/>
        </w:rPr>
        <w:t>GPS</w:t>
      </w:r>
      <w:r w:rsidRPr="00906BF2">
        <w:rPr>
          <w:rFonts w:hint="eastAsia"/>
        </w:rPr>
        <w:t>及行程信息；</w:t>
      </w:r>
    </w:p>
    <w:p w14:paraId="5269C6FF" w14:textId="77777777" w:rsidR="00AB3E70" w:rsidRPr="00906BF2" w:rsidRDefault="00AB3E70" w:rsidP="00311517">
      <w:pPr>
        <w:pStyle w:val="ListParagraph"/>
        <w:numPr>
          <w:ilvl w:val="0"/>
          <w:numId w:val="23"/>
        </w:numPr>
        <w:ind w:firstLineChars="0" w:firstLine="431"/>
      </w:pPr>
      <w:r w:rsidRPr="00906BF2">
        <w:rPr>
          <w:rFonts w:hint="eastAsia"/>
        </w:rPr>
        <w:t>麦克风，包含使用麦克风录取语音信息；</w:t>
      </w:r>
    </w:p>
    <w:p w14:paraId="3F041016" w14:textId="77777777" w:rsidR="00AB3E70" w:rsidRPr="00906BF2" w:rsidRDefault="00AB3E70" w:rsidP="00311517">
      <w:pPr>
        <w:pStyle w:val="ListParagraph"/>
        <w:numPr>
          <w:ilvl w:val="0"/>
          <w:numId w:val="23"/>
        </w:numPr>
        <w:ind w:firstLineChars="0" w:firstLine="431"/>
      </w:pPr>
      <w:r w:rsidRPr="00906BF2">
        <w:rPr>
          <w:rFonts w:hint="eastAsia"/>
        </w:rPr>
        <w:t>通讯录，包含通讯录及通讯记录。</w:t>
      </w:r>
    </w:p>
    <w:p w14:paraId="19E9E19A" w14:textId="77777777" w:rsidR="00AB3E70" w:rsidRPr="00906BF2" w:rsidRDefault="002F4AEA" w:rsidP="00AF3142">
      <w:pPr>
        <w:ind w:firstLine="360"/>
      </w:pPr>
      <w:r w:rsidRPr="00906BF2">
        <w:rPr>
          <w:rFonts w:hint="eastAsia"/>
        </w:rPr>
        <w:t>2</w:t>
      </w:r>
      <w:r w:rsidRPr="00906BF2">
        <w:rPr>
          <w:rFonts w:hint="eastAsia"/>
        </w:rPr>
        <w:t>）</w:t>
      </w:r>
      <w:r w:rsidR="00316E0F" w:rsidRPr="00906BF2">
        <w:rPr>
          <w:rFonts w:hint="eastAsia"/>
        </w:rPr>
        <w:t>各应用的个人敏感信息授权状态，由</w:t>
      </w:r>
      <w:r w:rsidR="00316E0F" w:rsidRPr="00906BF2">
        <w:rPr>
          <w:rFonts w:hint="eastAsia"/>
        </w:rPr>
        <w:t>setting</w:t>
      </w:r>
      <w:r w:rsidR="00316E0F" w:rsidRPr="00906BF2">
        <w:rPr>
          <w:rFonts w:hint="eastAsia"/>
        </w:rPr>
        <w:t>应用统一</w:t>
      </w:r>
      <w:r w:rsidR="00B64433" w:rsidRPr="00906BF2">
        <w:rPr>
          <w:rFonts w:hint="eastAsia"/>
        </w:rPr>
        <w:t>存储</w:t>
      </w:r>
      <w:r w:rsidR="00316E0F" w:rsidRPr="00906BF2">
        <w:rPr>
          <w:rFonts w:hint="eastAsia"/>
        </w:rPr>
        <w:t>管理</w:t>
      </w:r>
      <w:r w:rsidR="002A5F63" w:rsidRPr="00906BF2">
        <w:rPr>
          <w:rFonts w:hint="eastAsia"/>
        </w:rPr>
        <w:t>；</w:t>
      </w:r>
    </w:p>
    <w:p w14:paraId="3C80A0F8" w14:textId="77777777" w:rsidR="00316E0F" w:rsidRPr="00906BF2" w:rsidRDefault="00316E0F" w:rsidP="00AF3142">
      <w:pPr>
        <w:ind w:firstLine="360"/>
      </w:pPr>
      <w:r w:rsidRPr="00906BF2">
        <w:rPr>
          <w:rFonts w:hint="eastAsia"/>
        </w:rPr>
        <w:t>3</w:t>
      </w:r>
      <w:r w:rsidRPr="00906BF2">
        <w:rPr>
          <w:rFonts w:hint="eastAsia"/>
        </w:rPr>
        <w:t>）只有个人敏感信息授权状态为</w:t>
      </w:r>
      <w:r w:rsidRPr="00906BF2">
        <w:rPr>
          <w:rFonts w:hint="eastAsia"/>
        </w:rPr>
        <w:t>Agree</w:t>
      </w:r>
      <w:r w:rsidRPr="00906BF2">
        <w:rPr>
          <w:rFonts w:hint="eastAsia"/>
        </w:rPr>
        <w:t>（同意），对应的应用才可在运行中收集对应的个人敏感信息。</w:t>
      </w:r>
    </w:p>
    <w:p w14:paraId="2DAC23A2" w14:textId="77777777" w:rsidR="00AB3E70" w:rsidRPr="00906BF2" w:rsidRDefault="00AB3E70" w:rsidP="00AF3142">
      <w:pPr>
        <w:ind w:firstLine="360"/>
      </w:pPr>
    </w:p>
    <w:p w14:paraId="3FDFDA04" w14:textId="77777777" w:rsidR="00AF3142" w:rsidRPr="00906BF2" w:rsidRDefault="0004086E" w:rsidP="00AF3142">
      <w:pPr>
        <w:ind w:firstLine="360"/>
      </w:pPr>
      <w:r w:rsidRPr="00906BF2">
        <w:rPr>
          <w:rFonts w:hint="eastAsia"/>
        </w:rPr>
        <w:t>敏感信息授权</w:t>
      </w:r>
      <w:r w:rsidR="00D96ECD" w:rsidRPr="00906BF2">
        <w:rPr>
          <w:rFonts w:hint="eastAsia"/>
        </w:rPr>
        <w:t>需按不同应用和不同敏感信息种类单独授权，并且</w:t>
      </w:r>
      <w:r w:rsidR="00B21308" w:rsidRPr="00906BF2">
        <w:rPr>
          <w:rFonts w:hint="eastAsia"/>
        </w:rPr>
        <w:t>不可永久授权，需提供时限授权方式（授权一年</w:t>
      </w:r>
      <w:r w:rsidR="00B21308" w:rsidRPr="00906BF2">
        <w:rPr>
          <w:rFonts w:hint="eastAsia"/>
        </w:rPr>
        <w:t>/</w:t>
      </w:r>
      <w:r w:rsidR="00B21308" w:rsidRPr="00906BF2">
        <w:rPr>
          <w:rFonts w:hint="eastAsia"/>
        </w:rPr>
        <w:t>不授权</w:t>
      </w:r>
      <w:r w:rsidR="00CC7EE1" w:rsidRPr="00906BF2">
        <w:rPr>
          <w:rFonts w:hint="eastAsia"/>
        </w:rPr>
        <w:t>）</w:t>
      </w:r>
      <w:r w:rsidR="00D96ECD" w:rsidRPr="00906BF2">
        <w:rPr>
          <w:rFonts w:hint="eastAsia"/>
        </w:rPr>
        <w:t>。</w:t>
      </w:r>
      <w:r w:rsidR="00AF3142" w:rsidRPr="00906BF2">
        <w:rPr>
          <w:rFonts w:hint="eastAsia"/>
        </w:rPr>
        <w:t>用户授权后，涉及</w:t>
      </w:r>
      <w:r w:rsidR="00AF3142" w:rsidRPr="00906BF2">
        <w:rPr>
          <w:rFonts w:hint="eastAsia"/>
        </w:rPr>
        <w:t>A</w:t>
      </w:r>
      <w:r w:rsidR="00AF3142" w:rsidRPr="00906BF2">
        <w:t>PP</w:t>
      </w:r>
      <w:r w:rsidR="00AF3142" w:rsidRPr="00906BF2">
        <w:rPr>
          <w:rFonts w:hint="eastAsia"/>
        </w:rPr>
        <w:t>可采集并上传</w:t>
      </w:r>
      <w:r w:rsidR="00D014D2" w:rsidRPr="00906BF2">
        <w:rPr>
          <w:rFonts w:hint="eastAsia"/>
        </w:rPr>
        <w:t>对应</w:t>
      </w:r>
      <w:r w:rsidR="00AF3142" w:rsidRPr="00906BF2">
        <w:rPr>
          <w:rFonts w:hint="eastAsia"/>
        </w:rPr>
        <w:t>敏感个人信息。如用户拒绝授权或未授权，涉及</w:t>
      </w:r>
      <w:r w:rsidR="00AF3142" w:rsidRPr="00906BF2">
        <w:rPr>
          <w:rFonts w:hint="eastAsia"/>
        </w:rPr>
        <w:t>A</w:t>
      </w:r>
      <w:r w:rsidR="00AF3142" w:rsidRPr="00906BF2">
        <w:t>PP</w:t>
      </w:r>
      <w:r w:rsidR="00AF3142" w:rsidRPr="00906BF2">
        <w:rPr>
          <w:rFonts w:hint="eastAsia"/>
        </w:rPr>
        <w:t>不能采集并上传</w:t>
      </w:r>
      <w:r w:rsidR="00D014D2" w:rsidRPr="00906BF2">
        <w:rPr>
          <w:rFonts w:hint="eastAsia"/>
        </w:rPr>
        <w:t>对应</w:t>
      </w:r>
      <w:r w:rsidR="00AF3142" w:rsidRPr="00906BF2">
        <w:rPr>
          <w:rFonts w:hint="eastAsia"/>
        </w:rPr>
        <w:t>敏感个人信息。</w:t>
      </w:r>
    </w:p>
    <w:p w14:paraId="09BB8EF8" w14:textId="77777777" w:rsidR="00CC7EE1" w:rsidRPr="00906BF2" w:rsidRDefault="00005597" w:rsidP="00441043">
      <w:pPr>
        <w:ind w:firstLine="420"/>
        <w:rPr>
          <w:strike/>
        </w:rPr>
      </w:pPr>
      <w:r w:rsidRPr="00906BF2">
        <w:rPr>
          <w:rFonts w:hint="eastAsia"/>
          <w:strike/>
        </w:rPr>
        <w:t>授权到期时间以授权时的系统时间计算。</w:t>
      </w:r>
      <w:r w:rsidR="00441043" w:rsidRPr="00906BF2">
        <w:rPr>
          <w:rFonts w:hint="eastAsia"/>
          <w:strike/>
        </w:rPr>
        <w:t>开机确认时限授权</w:t>
      </w:r>
      <w:r w:rsidR="0045668E" w:rsidRPr="00906BF2">
        <w:rPr>
          <w:rFonts w:hint="eastAsia"/>
          <w:strike/>
        </w:rPr>
        <w:t>状态</w:t>
      </w:r>
      <w:r w:rsidR="00441043" w:rsidRPr="00906BF2">
        <w:rPr>
          <w:rFonts w:hint="eastAsia"/>
          <w:strike/>
        </w:rPr>
        <w:t>，如果到期则恢复不授权状态</w:t>
      </w:r>
      <w:r w:rsidR="006A7AA8" w:rsidRPr="00906BF2">
        <w:rPr>
          <w:rFonts w:hint="eastAsia"/>
          <w:strike/>
        </w:rPr>
        <w:t>，在</w:t>
      </w:r>
      <w:r w:rsidR="0045668E" w:rsidRPr="00906BF2">
        <w:rPr>
          <w:rFonts w:hint="eastAsia"/>
          <w:strike/>
        </w:rPr>
        <w:t>本次</w:t>
      </w:r>
      <w:r w:rsidR="006A7AA8" w:rsidRPr="00906BF2">
        <w:rPr>
          <w:rFonts w:hint="eastAsia"/>
          <w:strike/>
        </w:rPr>
        <w:t>点火周期内</w:t>
      </w:r>
      <w:r w:rsidR="00E05333" w:rsidRPr="00906BF2">
        <w:rPr>
          <w:rFonts w:hint="eastAsia"/>
          <w:strike/>
        </w:rPr>
        <w:t>VCU</w:t>
      </w:r>
      <w:r w:rsidR="00E05333" w:rsidRPr="00906BF2">
        <w:rPr>
          <w:rFonts w:hint="eastAsia"/>
          <w:strike/>
        </w:rPr>
        <w:t>单次生命周期内</w:t>
      </w:r>
      <w:r w:rsidR="000405BC" w:rsidRPr="00906BF2">
        <w:rPr>
          <w:rFonts w:hint="eastAsia"/>
          <w:strike/>
        </w:rPr>
        <w:t>初次</w:t>
      </w:r>
      <w:r w:rsidR="006A7AA8" w:rsidRPr="00906BF2">
        <w:rPr>
          <w:rFonts w:hint="eastAsia"/>
          <w:strike/>
        </w:rPr>
        <w:t>使用应用时触发</w:t>
      </w:r>
      <w:r w:rsidR="004918F9" w:rsidRPr="00906BF2">
        <w:rPr>
          <w:rFonts w:hint="eastAsia"/>
          <w:strike/>
        </w:rPr>
        <w:t>授权</w:t>
      </w:r>
      <w:r w:rsidR="00BA6CC5" w:rsidRPr="00906BF2">
        <w:rPr>
          <w:rFonts w:hint="eastAsia"/>
          <w:strike/>
        </w:rPr>
        <w:t>弹窗</w:t>
      </w:r>
      <w:r w:rsidR="00441043" w:rsidRPr="00906BF2">
        <w:rPr>
          <w:rFonts w:hint="eastAsia"/>
          <w:strike/>
        </w:rPr>
        <w:t>。</w:t>
      </w:r>
    </w:p>
    <w:p w14:paraId="7B686674" w14:textId="77777777" w:rsidR="00F52F58" w:rsidRPr="00906BF2" w:rsidRDefault="00F52F58" w:rsidP="00CC7EE1">
      <w:pPr>
        <w:ind w:firstLine="420"/>
        <w:rPr>
          <w:strike/>
        </w:rPr>
      </w:pPr>
      <w:r w:rsidRPr="00906BF2">
        <w:rPr>
          <w:rFonts w:hint="eastAsia"/>
          <w:strike/>
        </w:rPr>
        <w:t>当前</w:t>
      </w:r>
      <w:r w:rsidR="0045668E" w:rsidRPr="00906BF2">
        <w:rPr>
          <w:rFonts w:hint="eastAsia"/>
          <w:strike/>
        </w:rPr>
        <w:t>系统涉及</w:t>
      </w:r>
      <w:r w:rsidRPr="00906BF2">
        <w:rPr>
          <w:rFonts w:hint="eastAsia"/>
          <w:strike/>
        </w:rPr>
        <w:t>敏感信息种类包括：</w:t>
      </w:r>
      <w:r w:rsidRPr="00906BF2">
        <w:rPr>
          <w:rFonts w:hint="eastAsia"/>
          <w:strike/>
        </w:rPr>
        <w:t>G</w:t>
      </w:r>
      <w:r w:rsidRPr="00906BF2">
        <w:rPr>
          <w:strike/>
        </w:rPr>
        <w:t>PS</w:t>
      </w:r>
      <w:r w:rsidR="00B90C0F" w:rsidRPr="00906BF2">
        <w:rPr>
          <w:rFonts w:hint="eastAsia"/>
          <w:strike/>
        </w:rPr>
        <w:t>及行程信息</w:t>
      </w:r>
      <w:r w:rsidR="00E954EF" w:rsidRPr="00906BF2">
        <w:rPr>
          <w:rFonts w:hint="eastAsia"/>
          <w:strike/>
        </w:rPr>
        <w:t>（显示“位置”）</w:t>
      </w:r>
      <w:r w:rsidRPr="00906BF2">
        <w:rPr>
          <w:rFonts w:hint="eastAsia"/>
          <w:strike/>
        </w:rPr>
        <w:t>、</w:t>
      </w:r>
      <w:r w:rsidR="00E954EF" w:rsidRPr="00906BF2">
        <w:rPr>
          <w:rFonts w:hint="eastAsia"/>
          <w:strike/>
        </w:rPr>
        <w:t>麦克风及语音信息（显示“麦克风”）</w:t>
      </w:r>
      <w:r w:rsidR="00FC79BD" w:rsidRPr="00906BF2">
        <w:rPr>
          <w:rFonts w:hint="eastAsia"/>
          <w:strike/>
        </w:rPr>
        <w:t>、通讯录及通讯记录</w:t>
      </w:r>
      <w:r w:rsidR="00E954EF" w:rsidRPr="00906BF2">
        <w:rPr>
          <w:rFonts w:hint="eastAsia"/>
          <w:strike/>
        </w:rPr>
        <w:t>（显示“通讯录”）</w:t>
      </w:r>
      <w:r w:rsidRPr="00906BF2">
        <w:rPr>
          <w:rFonts w:hint="eastAsia"/>
          <w:strike/>
        </w:rPr>
        <w:t>。</w:t>
      </w:r>
    </w:p>
    <w:p w14:paraId="6F2F7057" w14:textId="77777777" w:rsidR="00D82860" w:rsidRPr="00906BF2" w:rsidRDefault="00901BA5" w:rsidP="00583829">
      <w:pPr>
        <w:ind w:firstLine="420"/>
      </w:pPr>
      <w:r w:rsidRPr="00906BF2">
        <w:rPr>
          <w:rFonts w:hint="eastAsia"/>
        </w:rPr>
        <w:t>用户</w:t>
      </w:r>
      <w:r w:rsidR="0004086E" w:rsidRPr="00906BF2">
        <w:rPr>
          <w:rFonts w:hint="eastAsia"/>
        </w:rPr>
        <w:t>授权</w:t>
      </w:r>
      <w:r w:rsidRPr="00906BF2">
        <w:rPr>
          <w:rFonts w:hint="eastAsia"/>
        </w:rPr>
        <w:t>后，</w:t>
      </w:r>
      <w:r w:rsidR="0004086E" w:rsidRPr="00906BF2">
        <w:rPr>
          <w:rFonts w:hint="eastAsia"/>
        </w:rPr>
        <w:t>此</w:t>
      </w:r>
      <w:r w:rsidRPr="00906BF2">
        <w:rPr>
          <w:rFonts w:hint="eastAsia"/>
        </w:rPr>
        <w:t>功能</w:t>
      </w:r>
      <w:r w:rsidR="0004086E" w:rsidRPr="00906BF2">
        <w:rPr>
          <w:rFonts w:hint="eastAsia"/>
        </w:rPr>
        <w:t>可采集</w:t>
      </w:r>
      <w:r w:rsidRPr="00906BF2">
        <w:rPr>
          <w:rFonts w:hint="eastAsia"/>
        </w:rPr>
        <w:t>该类敏感</w:t>
      </w:r>
      <w:r w:rsidR="0004086E" w:rsidRPr="00906BF2">
        <w:rPr>
          <w:rFonts w:hint="eastAsia"/>
        </w:rPr>
        <w:t>个人信息</w:t>
      </w:r>
      <w:r w:rsidR="00222FE3" w:rsidRPr="00906BF2">
        <w:rPr>
          <w:rFonts w:hint="eastAsia"/>
        </w:rPr>
        <w:t>并上传至后台，在</w:t>
      </w:r>
      <w:r w:rsidR="003A0B28" w:rsidRPr="00906BF2">
        <w:rPr>
          <w:rFonts w:hint="eastAsia"/>
        </w:rPr>
        <w:t>持续收集</w:t>
      </w:r>
      <w:r w:rsidR="00222FE3" w:rsidRPr="00906BF2">
        <w:rPr>
          <w:rFonts w:hint="eastAsia"/>
        </w:rPr>
        <w:t>过程中需在状态栏显示对应图标</w:t>
      </w:r>
      <w:r w:rsidRPr="00906BF2">
        <w:rPr>
          <w:rFonts w:hint="eastAsia"/>
        </w:rPr>
        <w:t>。</w:t>
      </w:r>
      <w:r w:rsidR="00C02150" w:rsidRPr="00906BF2">
        <w:rPr>
          <w:rFonts w:hint="eastAsia"/>
        </w:rPr>
        <w:t>如应用对应敏感信息未获得授权，则</w:t>
      </w:r>
      <w:r w:rsidR="003A0B28" w:rsidRPr="00906BF2">
        <w:rPr>
          <w:rFonts w:hint="eastAsia"/>
        </w:rPr>
        <w:t>不能</w:t>
      </w:r>
      <w:r w:rsidR="00AF3142" w:rsidRPr="00906BF2">
        <w:rPr>
          <w:rFonts w:hint="eastAsia"/>
        </w:rPr>
        <w:t>收集</w:t>
      </w:r>
      <w:r w:rsidR="00C02150" w:rsidRPr="00906BF2">
        <w:rPr>
          <w:rFonts w:hint="eastAsia"/>
        </w:rPr>
        <w:t>敏感个人信息。</w:t>
      </w:r>
    </w:p>
    <w:p w14:paraId="09F5B1B8" w14:textId="77777777" w:rsidR="002A76E2" w:rsidRPr="00906BF2" w:rsidRDefault="002A76E2" w:rsidP="002A76E2">
      <w:pPr>
        <w:pStyle w:val="Heading3"/>
      </w:pPr>
      <w:bookmarkStart w:id="11" w:name="_Toc163467292"/>
      <w:r w:rsidRPr="00906BF2">
        <w:rPr>
          <w:rFonts w:hint="eastAsia"/>
        </w:rPr>
        <w:lastRenderedPageBreak/>
        <w:t>授权弹窗</w:t>
      </w:r>
      <w:bookmarkEnd w:id="11"/>
    </w:p>
    <w:p w14:paraId="31AF99EA" w14:textId="77777777" w:rsidR="004F231A" w:rsidRPr="00906BF2" w:rsidRDefault="004F231A" w:rsidP="004F231A">
      <w:pPr>
        <w:rPr>
          <w:i/>
        </w:rPr>
      </w:pPr>
      <w:r w:rsidRPr="00906BF2">
        <w:rPr>
          <w:rFonts w:hint="eastAsia"/>
          <w:i/>
        </w:rPr>
        <w:t>弹窗时机：</w:t>
      </w:r>
    </w:p>
    <w:p w14:paraId="38B07715" w14:textId="77777777" w:rsidR="004F231A" w:rsidRPr="00906BF2" w:rsidRDefault="00094454" w:rsidP="00B47360">
      <w:pPr>
        <w:jc w:val="center"/>
      </w:pPr>
      <w:r w:rsidRPr="00906BF2">
        <w:object w:dxaOrig="9841" w:dyaOrig="16071" w14:anchorId="162AF817">
          <v:shape id="_x0000_i1033" type="#_x0000_t75" style="width:269.7pt;height:440.3pt" o:ole="">
            <v:imagedata r:id="rId29" o:title=""/>
          </v:shape>
          <o:OLEObject Type="Embed" ProgID="Visio.Drawing.15" ShapeID="_x0000_i1033" DrawAspect="Content" ObjectID="_1806414427" r:id="rId30"/>
        </w:object>
      </w:r>
    </w:p>
    <w:p w14:paraId="64D528A2" w14:textId="77777777" w:rsidR="00B47360" w:rsidRPr="00906BF2" w:rsidRDefault="00B47360" w:rsidP="00B47360">
      <w:pPr>
        <w:jc w:val="center"/>
      </w:pPr>
    </w:p>
    <w:p w14:paraId="6084BE0B" w14:textId="77777777" w:rsidR="00080E27" w:rsidRPr="00906BF2" w:rsidRDefault="00B47360" w:rsidP="006B4E38">
      <w:r w:rsidRPr="00906BF2">
        <w:rPr>
          <w:rFonts w:hint="eastAsia"/>
        </w:rPr>
        <w:t>1</w:t>
      </w:r>
      <w:r w:rsidRPr="00906BF2">
        <w:rPr>
          <w:rFonts w:hint="eastAsia"/>
        </w:rPr>
        <w:t>）</w:t>
      </w:r>
      <w:r w:rsidR="00080E27" w:rsidRPr="00906BF2">
        <w:rPr>
          <w:rFonts w:hint="eastAsia"/>
        </w:rPr>
        <w:t>当用户进入</w:t>
      </w:r>
      <w:r w:rsidR="00080E27" w:rsidRPr="00906BF2">
        <w:rPr>
          <w:rFonts w:hint="eastAsia"/>
        </w:rPr>
        <w:t>App</w:t>
      </w:r>
      <w:r w:rsidR="00080E27" w:rsidRPr="00906BF2">
        <w:rPr>
          <w:rFonts w:hint="eastAsia"/>
        </w:rPr>
        <w:t>后（上图步骤</w:t>
      </w:r>
      <w:r w:rsidR="00080E27" w:rsidRPr="00906BF2">
        <w:rPr>
          <w:rFonts w:ascii="微软雅黑" w:eastAsia="微软雅黑" w:hAnsi="微软雅黑" w:hint="eastAsia"/>
        </w:rPr>
        <w:t>⑴</w:t>
      </w:r>
      <w:r w:rsidR="00080E27" w:rsidRPr="00906BF2">
        <w:rPr>
          <w:rFonts w:hint="eastAsia"/>
        </w:rPr>
        <w:t>），并且识别到当前应用中</w:t>
      </w:r>
      <w:r w:rsidR="00002B8D" w:rsidRPr="00906BF2">
        <w:rPr>
          <w:rFonts w:hint="eastAsia"/>
        </w:rPr>
        <w:t>的某项功能</w:t>
      </w:r>
      <w:r w:rsidR="00080E27" w:rsidRPr="00906BF2">
        <w:rPr>
          <w:rFonts w:hint="eastAsia"/>
        </w:rPr>
        <w:t>需要进行个人敏感信息收集（上图步骤</w:t>
      </w:r>
      <w:r w:rsidR="00080E27" w:rsidRPr="00906BF2">
        <w:rPr>
          <w:rFonts w:ascii="微软雅黑" w:eastAsia="微软雅黑" w:hAnsi="微软雅黑" w:hint="eastAsia"/>
        </w:rPr>
        <w:t>⑵）</w:t>
      </w:r>
      <w:r w:rsidR="00080E27" w:rsidRPr="00906BF2">
        <w:rPr>
          <w:rFonts w:hint="eastAsia"/>
        </w:rPr>
        <w:t>时</w:t>
      </w:r>
      <w:r w:rsidR="00D854FB" w:rsidRPr="00906BF2">
        <w:rPr>
          <w:rFonts w:hint="eastAsia"/>
        </w:rPr>
        <w:t>，需要先判断大协议是否授权</w:t>
      </w:r>
      <w:r w:rsidR="006B4E38" w:rsidRPr="00906BF2">
        <w:rPr>
          <w:rFonts w:hint="eastAsia"/>
        </w:rPr>
        <w:t>；</w:t>
      </w:r>
    </w:p>
    <w:p w14:paraId="5F7B9B1D" w14:textId="77777777" w:rsidR="00A7552B" w:rsidRPr="00906BF2" w:rsidRDefault="006B4E38" w:rsidP="006B4E38">
      <w:r w:rsidRPr="00906BF2">
        <w:t>2</w:t>
      </w:r>
      <w:r w:rsidRPr="00906BF2">
        <w:rPr>
          <w:rFonts w:hint="eastAsia"/>
        </w:rPr>
        <w:t>）</w:t>
      </w:r>
      <w:r w:rsidR="00D854FB" w:rsidRPr="00906BF2">
        <w:rPr>
          <w:rFonts w:hint="eastAsia"/>
        </w:rPr>
        <w:t>如果大协议处于已经授权状态</w:t>
      </w:r>
      <w:r w:rsidRPr="00906BF2">
        <w:rPr>
          <w:rFonts w:hint="eastAsia"/>
        </w:rPr>
        <w:t>，则判断该个人敏感信息是否已经授权：</w:t>
      </w:r>
    </w:p>
    <w:p w14:paraId="23FA8FB0" w14:textId="695D06CD" w:rsidR="00D854FB" w:rsidRPr="00906BF2" w:rsidRDefault="006B4E38" w:rsidP="00311517">
      <w:pPr>
        <w:pStyle w:val="ListParagraph"/>
        <w:numPr>
          <w:ilvl w:val="0"/>
          <w:numId w:val="24"/>
        </w:numPr>
        <w:ind w:left="567" w:firstLineChars="0" w:hanging="283"/>
      </w:pPr>
      <w:r w:rsidRPr="00906BF2">
        <w:rPr>
          <w:rFonts w:hint="eastAsia"/>
        </w:rPr>
        <w:lastRenderedPageBreak/>
        <w:t>如果授权，则直接运行涉敏功能</w:t>
      </w:r>
      <w:r w:rsidR="00F66E77" w:rsidRPr="00906BF2">
        <w:rPr>
          <w:rFonts w:hint="eastAsia"/>
        </w:rPr>
        <w:t>（上图步骤</w:t>
      </w:r>
      <w:r w:rsidR="00F66E77" w:rsidRPr="00906BF2">
        <w:rPr>
          <w:rFonts w:ascii="微软雅黑" w:eastAsia="微软雅黑" w:hAnsi="微软雅黑" w:hint="eastAsia"/>
        </w:rPr>
        <w:t>⑸</w:t>
      </w:r>
      <w:r w:rsidR="00F66E77" w:rsidRPr="00906BF2">
        <w:rPr>
          <w:rFonts w:hint="eastAsia"/>
        </w:rPr>
        <w:t>）</w:t>
      </w:r>
      <w:r w:rsidRPr="00906BF2">
        <w:rPr>
          <w:rFonts w:hint="eastAsia"/>
        </w:rPr>
        <w:t>；</w:t>
      </w:r>
    </w:p>
    <w:p w14:paraId="5E6718D8" w14:textId="4E4C6B0F" w:rsidR="006B4E38" w:rsidRPr="00906BF2" w:rsidRDefault="006B4E38" w:rsidP="00311517">
      <w:pPr>
        <w:pStyle w:val="ListParagraph"/>
        <w:numPr>
          <w:ilvl w:val="0"/>
          <w:numId w:val="24"/>
        </w:numPr>
        <w:ind w:left="567" w:firstLineChars="0" w:hanging="283"/>
      </w:pPr>
      <w:r w:rsidRPr="00906BF2">
        <w:rPr>
          <w:rFonts w:hint="eastAsia"/>
        </w:rPr>
        <w:t>如果未授权，则运行“个人敏感信息授权弹窗”，</w:t>
      </w:r>
      <w:r w:rsidR="00F66E77" w:rsidRPr="00906BF2">
        <w:rPr>
          <w:rFonts w:hint="eastAsia"/>
        </w:rPr>
        <w:t>让用户选择是否授权（上图步骤</w:t>
      </w:r>
      <w:r w:rsidR="00F66E77" w:rsidRPr="00906BF2">
        <w:rPr>
          <w:rFonts w:ascii="微软雅黑" w:eastAsia="微软雅黑" w:hAnsi="微软雅黑" w:hint="eastAsia"/>
        </w:rPr>
        <w:t>⑷</w:t>
      </w:r>
      <w:r w:rsidR="003D668F" w:rsidRPr="00906BF2">
        <w:rPr>
          <w:rFonts w:hint="eastAsia"/>
        </w:rPr>
        <w:t>）；</w:t>
      </w:r>
    </w:p>
    <w:p w14:paraId="0B77DCE8" w14:textId="77777777" w:rsidR="004B7B96" w:rsidRDefault="003D668F" w:rsidP="004B7B96">
      <w:pPr>
        <w:pStyle w:val="ListParagraph"/>
        <w:numPr>
          <w:ilvl w:val="0"/>
          <w:numId w:val="24"/>
        </w:numPr>
        <w:ind w:left="567" w:firstLineChars="0" w:hanging="283"/>
      </w:pPr>
      <w:r w:rsidRPr="00906BF2">
        <w:rPr>
          <w:rFonts w:hint="eastAsia"/>
        </w:rPr>
        <w:t>如果</w:t>
      </w:r>
      <w:r w:rsidR="006655A0" w:rsidRPr="006655A0">
        <w:rPr>
          <w:rFonts w:hint="eastAsia"/>
          <w:color w:val="FF0000"/>
        </w:rPr>
        <w:t>非</w:t>
      </w:r>
      <w:r w:rsidR="006655A0" w:rsidRPr="006655A0">
        <w:rPr>
          <w:rFonts w:hint="eastAsia"/>
          <w:color w:val="FF0000"/>
        </w:rPr>
        <w:t>HiCar</w:t>
      </w:r>
      <w:r w:rsidRPr="00906BF2">
        <w:rPr>
          <w:rFonts w:hint="eastAsia"/>
        </w:rPr>
        <w:t>涉敏功能同时涉及</w:t>
      </w:r>
      <w:r w:rsidR="0077051F" w:rsidRPr="00906BF2">
        <w:rPr>
          <w:rFonts w:hint="eastAsia"/>
        </w:rPr>
        <w:t>多条</w:t>
      </w:r>
      <w:r w:rsidRPr="00906BF2">
        <w:rPr>
          <w:rFonts w:hint="eastAsia"/>
        </w:rPr>
        <w:t>敏感信息，</w:t>
      </w:r>
      <w:r w:rsidRPr="006655A0">
        <w:rPr>
          <w:rFonts w:hint="eastAsia"/>
        </w:rPr>
        <w:t>需要在授权弹窗中同时</w:t>
      </w:r>
      <w:r w:rsidR="00D7710B" w:rsidRPr="006655A0">
        <w:rPr>
          <w:rFonts w:hint="eastAsia"/>
        </w:rPr>
        <w:t>展示</w:t>
      </w:r>
      <w:r w:rsidR="006655A0" w:rsidRPr="006655A0">
        <w:rPr>
          <w:rFonts w:hint="eastAsia"/>
        </w:rPr>
        <w:t>。</w:t>
      </w:r>
    </w:p>
    <w:p w14:paraId="2D9D39DD" w14:textId="76508E81" w:rsidR="006655A0" w:rsidRPr="00906BF2" w:rsidRDefault="006655A0" w:rsidP="004B7B96">
      <w:pPr>
        <w:pStyle w:val="ListParagraph"/>
        <w:numPr>
          <w:ilvl w:val="0"/>
          <w:numId w:val="24"/>
        </w:numPr>
        <w:ind w:left="567" w:firstLineChars="0" w:hanging="283"/>
      </w:pPr>
      <w:r w:rsidRPr="004B7B96">
        <w:rPr>
          <w:rFonts w:hint="eastAsia"/>
          <w:color w:val="FF0000"/>
        </w:rPr>
        <w:t>针对</w:t>
      </w:r>
      <w:r w:rsidRPr="004B7B96">
        <w:rPr>
          <w:rFonts w:hint="eastAsia"/>
          <w:color w:val="FF0000"/>
        </w:rPr>
        <w:t>HiCar</w:t>
      </w:r>
      <w:r w:rsidRPr="004B7B96">
        <w:rPr>
          <w:rFonts w:hint="eastAsia"/>
          <w:color w:val="FF0000"/>
        </w:rPr>
        <w:t>涉敏功能同时涉及多条敏感信息，需要在授权弹窗中分开（独立）授权</w:t>
      </w:r>
      <w:r w:rsidRPr="00906BF2">
        <w:rPr>
          <w:rFonts w:hint="eastAsia"/>
        </w:rPr>
        <w:t>。</w:t>
      </w:r>
    </w:p>
    <w:p w14:paraId="57349934" w14:textId="77777777" w:rsidR="00F66E77" w:rsidRPr="00906BF2" w:rsidRDefault="00F66E77" w:rsidP="006B4E38">
      <w:r w:rsidRPr="00906BF2">
        <w:rPr>
          <w:rFonts w:hint="eastAsia"/>
        </w:rPr>
        <w:t>3</w:t>
      </w:r>
      <w:r w:rsidRPr="00906BF2">
        <w:rPr>
          <w:rFonts w:hint="eastAsia"/>
        </w:rPr>
        <w:t>）如果大协议未授权，则默认该个人敏感信息未授权，并运行</w:t>
      </w:r>
      <w:r w:rsidRPr="00906BF2">
        <w:rPr>
          <w:rFonts w:hint="eastAsia"/>
        </w:rPr>
        <w:t>3</w:t>
      </w:r>
      <w:r w:rsidRPr="00906BF2">
        <w:t>.2.1</w:t>
      </w:r>
      <w:r w:rsidRPr="00906BF2">
        <w:rPr>
          <w:rFonts w:hint="eastAsia"/>
        </w:rPr>
        <w:t>章节中定义的协议授权弹窗</w:t>
      </w:r>
      <w:r w:rsidR="00976C9E" w:rsidRPr="00906BF2">
        <w:rPr>
          <w:rFonts w:hint="eastAsia"/>
        </w:rPr>
        <w:t>（上图步骤</w:t>
      </w:r>
      <w:r w:rsidR="00976C9E" w:rsidRPr="00906BF2">
        <w:rPr>
          <w:rFonts w:ascii="微软雅黑" w:eastAsia="微软雅黑" w:hAnsi="微软雅黑" w:hint="eastAsia"/>
        </w:rPr>
        <w:t>⑶</w:t>
      </w:r>
      <w:r w:rsidR="00976C9E" w:rsidRPr="00906BF2">
        <w:rPr>
          <w:rFonts w:hint="eastAsia"/>
        </w:rPr>
        <w:t>）</w:t>
      </w:r>
      <w:r w:rsidR="00B93E2D" w:rsidRPr="00906BF2">
        <w:rPr>
          <w:rFonts w:hint="eastAsia"/>
        </w:rPr>
        <w:t>，</w:t>
      </w:r>
      <w:r w:rsidR="008B494B" w:rsidRPr="00906BF2">
        <w:rPr>
          <w:rFonts w:hint="eastAsia"/>
        </w:rPr>
        <w:t>然后</w:t>
      </w:r>
      <w:r w:rsidR="00B93E2D" w:rsidRPr="00906BF2">
        <w:rPr>
          <w:rFonts w:hint="eastAsia"/>
        </w:rPr>
        <w:t>：</w:t>
      </w:r>
    </w:p>
    <w:p w14:paraId="17E63D8E" w14:textId="77777777" w:rsidR="00B47360" w:rsidRPr="00906BF2" w:rsidRDefault="001B304B" w:rsidP="00311517">
      <w:pPr>
        <w:pStyle w:val="ListParagraph"/>
        <w:numPr>
          <w:ilvl w:val="0"/>
          <w:numId w:val="25"/>
        </w:numPr>
        <w:ind w:left="567" w:firstLineChars="0" w:hanging="283"/>
      </w:pPr>
      <w:r w:rsidRPr="00906BF2">
        <w:rPr>
          <w:rFonts w:hint="eastAsia"/>
        </w:rPr>
        <w:t>用户在弹窗中同意大协议，则运行“个人敏感信息授权弹窗”（上图步骤</w:t>
      </w:r>
      <w:r w:rsidRPr="00906BF2">
        <w:rPr>
          <w:rFonts w:ascii="微软雅黑" w:eastAsia="微软雅黑" w:hAnsi="微软雅黑" w:hint="eastAsia"/>
        </w:rPr>
        <w:t>⑷</w:t>
      </w:r>
      <w:r w:rsidRPr="00906BF2">
        <w:rPr>
          <w:rFonts w:hint="eastAsia"/>
        </w:rPr>
        <w:t>）；</w:t>
      </w:r>
    </w:p>
    <w:p w14:paraId="76D42602" w14:textId="7AB9284A" w:rsidR="001B304B" w:rsidRPr="00906BF2" w:rsidRDefault="001B304B" w:rsidP="00311517">
      <w:pPr>
        <w:pStyle w:val="ListParagraph"/>
        <w:numPr>
          <w:ilvl w:val="0"/>
          <w:numId w:val="25"/>
        </w:numPr>
        <w:ind w:left="567" w:firstLineChars="0" w:hanging="283"/>
      </w:pPr>
      <w:r w:rsidRPr="00906BF2">
        <w:rPr>
          <w:rFonts w:hint="eastAsia"/>
        </w:rPr>
        <w:t>用户在弹窗中不同意大协议，则退出当前弹窗，不进入涉敏功能</w:t>
      </w:r>
      <w:r w:rsidR="00361230" w:rsidRPr="00906BF2">
        <w:rPr>
          <w:rFonts w:hint="eastAsia"/>
        </w:rPr>
        <w:t>（上图步骤</w:t>
      </w:r>
      <w:r w:rsidR="00BC743A" w:rsidRPr="00906BF2">
        <w:rPr>
          <w:rFonts w:ascii="微软雅黑" w:eastAsia="微软雅黑" w:hAnsi="微软雅黑" w:hint="eastAsia"/>
        </w:rPr>
        <w:t>⑹</w:t>
      </w:r>
      <w:r w:rsidR="00BC743A" w:rsidRPr="00906BF2">
        <w:rPr>
          <w:rFonts w:hint="eastAsia"/>
        </w:rPr>
        <w:t>和</w:t>
      </w:r>
      <w:r w:rsidR="00361230" w:rsidRPr="00906BF2">
        <w:rPr>
          <w:rFonts w:ascii="微软雅黑" w:eastAsia="微软雅黑" w:hAnsi="微软雅黑" w:hint="eastAsia"/>
        </w:rPr>
        <w:t>⑺</w:t>
      </w:r>
      <w:r w:rsidR="00361230" w:rsidRPr="00906BF2">
        <w:rPr>
          <w:rFonts w:hint="eastAsia"/>
        </w:rPr>
        <w:t>）</w:t>
      </w:r>
      <w:r w:rsidRPr="00906BF2">
        <w:rPr>
          <w:rFonts w:hint="eastAsia"/>
        </w:rPr>
        <w:t>。</w:t>
      </w:r>
    </w:p>
    <w:p w14:paraId="43C3081F" w14:textId="6E32C687" w:rsidR="00AB3497" w:rsidRPr="00906BF2" w:rsidRDefault="00AB3497" w:rsidP="00CC7826">
      <w:pPr>
        <w:ind w:firstLine="420"/>
      </w:pPr>
    </w:p>
    <w:p w14:paraId="420BCF9B" w14:textId="53E6F5F5" w:rsidR="00E22781" w:rsidRPr="00906BF2" w:rsidRDefault="00866C4E" w:rsidP="00E22781">
      <w:pPr>
        <w:ind w:left="210" w:hangingChars="100" w:hanging="210"/>
      </w:pPr>
      <w:r w:rsidRPr="00906BF2">
        <w:t>4</w:t>
      </w:r>
      <w:r w:rsidR="00E22781" w:rsidRPr="00906BF2">
        <w:rPr>
          <w:rFonts w:hint="eastAsia"/>
        </w:rPr>
        <w:t>）对于同一个</w:t>
      </w:r>
      <w:r w:rsidR="00E22781" w:rsidRPr="00906BF2">
        <w:rPr>
          <w:rFonts w:hint="eastAsia"/>
        </w:rPr>
        <w:t>App</w:t>
      </w:r>
      <w:r w:rsidR="00E22781" w:rsidRPr="00906BF2">
        <w:rPr>
          <w:rFonts w:hint="eastAsia"/>
        </w:rPr>
        <w:t>，相同授权内容的弹窗，同时出现在多个屏幕时，当用户在任意一屏幕上同意或者拒绝而退出弹窗时，其它屏幕的授权</w:t>
      </w:r>
      <w:r w:rsidR="00767D6E" w:rsidRPr="00906BF2">
        <w:rPr>
          <w:rFonts w:hint="eastAsia"/>
        </w:rPr>
        <w:t>弹窗需要退出，并符合</w:t>
      </w:r>
      <w:r w:rsidR="00BC743A" w:rsidRPr="00906BF2">
        <w:rPr>
          <w:rFonts w:hint="eastAsia"/>
        </w:rPr>
        <w:t>上图步骤</w:t>
      </w:r>
      <w:r w:rsidR="00BC743A" w:rsidRPr="00906BF2">
        <w:rPr>
          <w:rFonts w:ascii="微软雅黑" w:eastAsia="微软雅黑" w:hAnsi="微软雅黑" w:hint="eastAsia"/>
        </w:rPr>
        <w:t>⑹</w:t>
      </w:r>
      <w:r w:rsidR="00BC743A" w:rsidRPr="00906BF2">
        <w:rPr>
          <w:rFonts w:hint="eastAsia"/>
        </w:rPr>
        <w:t>和</w:t>
      </w:r>
      <w:r w:rsidR="00BC743A" w:rsidRPr="00906BF2">
        <w:rPr>
          <w:rFonts w:ascii="微软雅黑" w:eastAsia="微软雅黑" w:hAnsi="微软雅黑" w:hint="eastAsia"/>
        </w:rPr>
        <w:t>⑺</w:t>
      </w:r>
      <w:r w:rsidR="00767D6E" w:rsidRPr="00906BF2">
        <w:rPr>
          <w:rFonts w:hint="eastAsia"/>
        </w:rPr>
        <w:t>。</w:t>
      </w:r>
    </w:p>
    <w:p w14:paraId="4EE0E48A" w14:textId="4A48D1A7" w:rsidR="00E22781" w:rsidRPr="00906BF2" w:rsidRDefault="00E22781" w:rsidP="00ED09CC"/>
    <w:p w14:paraId="2C1B6E98" w14:textId="77777777" w:rsidR="000A2653" w:rsidRPr="00906BF2" w:rsidRDefault="000A2653" w:rsidP="000A2653">
      <w:pPr>
        <w:pStyle w:val="Heading3"/>
      </w:pPr>
      <w:bookmarkStart w:id="12" w:name="_Toc163467294"/>
      <w:bookmarkStart w:id="13" w:name="_Toc163467293"/>
      <w:r w:rsidRPr="00906BF2">
        <w:rPr>
          <w:rFonts w:hint="eastAsia"/>
        </w:rPr>
        <w:t>授权状态</w:t>
      </w:r>
    </w:p>
    <w:p w14:paraId="336E9530" w14:textId="77777777" w:rsidR="000A2653" w:rsidRPr="00906BF2" w:rsidRDefault="000A2653" w:rsidP="000A2653">
      <w:pPr>
        <w:pStyle w:val="Heading4"/>
      </w:pPr>
      <w:r w:rsidRPr="00906BF2">
        <w:rPr>
          <w:rFonts w:hint="eastAsia"/>
        </w:rPr>
        <w:t>各应用授权状态及期限</w:t>
      </w:r>
    </w:p>
    <w:p w14:paraId="345E0F5B" w14:textId="77777777" w:rsidR="00A81AE0" w:rsidRPr="00906BF2" w:rsidRDefault="00A81AE0" w:rsidP="00A81AE0">
      <w:r w:rsidRPr="00906BF2">
        <w:rPr>
          <w:rFonts w:hint="eastAsia"/>
        </w:rPr>
        <w:t>1</w:t>
      </w:r>
      <w:r w:rsidRPr="00906BF2">
        <w:rPr>
          <w:rFonts w:hint="eastAsia"/>
        </w:rPr>
        <w:t>）各类型应用的个人敏感信息授权状态如下表：</w:t>
      </w:r>
    </w:p>
    <w:tbl>
      <w:tblPr>
        <w:tblStyle w:val="TableGrid"/>
        <w:tblW w:w="0" w:type="auto"/>
        <w:tblLook w:val="04A0" w:firstRow="1" w:lastRow="0" w:firstColumn="1" w:lastColumn="0" w:noHBand="0" w:noVBand="1"/>
      </w:tblPr>
      <w:tblGrid>
        <w:gridCol w:w="3247"/>
        <w:gridCol w:w="3247"/>
        <w:gridCol w:w="3248"/>
      </w:tblGrid>
      <w:tr w:rsidR="00906BF2" w:rsidRPr="00906BF2" w14:paraId="1AE2493C" w14:textId="77777777" w:rsidTr="00F02808">
        <w:tc>
          <w:tcPr>
            <w:tcW w:w="3247" w:type="dxa"/>
          </w:tcPr>
          <w:p w14:paraId="177FE363" w14:textId="77777777" w:rsidR="000A2653" w:rsidRPr="00906BF2" w:rsidRDefault="000A2653" w:rsidP="00F02808">
            <w:pPr>
              <w:rPr>
                <w:b/>
              </w:rPr>
            </w:pPr>
            <w:r w:rsidRPr="00906BF2">
              <w:rPr>
                <w:rFonts w:hint="eastAsia"/>
                <w:b/>
              </w:rPr>
              <w:t>应用类型</w:t>
            </w:r>
          </w:p>
        </w:tc>
        <w:tc>
          <w:tcPr>
            <w:tcW w:w="3247" w:type="dxa"/>
          </w:tcPr>
          <w:p w14:paraId="204311D4" w14:textId="77777777" w:rsidR="000A2653" w:rsidRPr="00906BF2" w:rsidRDefault="003B1667" w:rsidP="00F02808">
            <w:pPr>
              <w:rPr>
                <w:b/>
              </w:rPr>
            </w:pPr>
            <w:r w:rsidRPr="00906BF2">
              <w:rPr>
                <w:rFonts w:hint="eastAsia"/>
                <w:b/>
              </w:rPr>
              <w:t>个人敏感信息授权</w:t>
            </w:r>
            <w:r w:rsidR="000A2653" w:rsidRPr="00906BF2">
              <w:rPr>
                <w:rFonts w:hint="eastAsia"/>
                <w:b/>
              </w:rPr>
              <w:t>状态</w:t>
            </w:r>
          </w:p>
        </w:tc>
        <w:tc>
          <w:tcPr>
            <w:tcW w:w="3248" w:type="dxa"/>
          </w:tcPr>
          <w:p w14:paraId="480FA2B8" w14:textId="77777777" w:rsidR="000A2653" w:rsidRPr="00906BF2" w:rsidRDefault="000A2653" w:rsidP="00F02808">
            <w:pPr>
              <w:rPr>
                <w:b/>
              </w:rPr>
            </w:pPr>
            <w:r w:rsidRPr="00906BF2">
              <w:rPr>
                <w:rFonts w:hint="eastAsia"/>
                <w:b/>
              </w:rPr>
              <w:t>说明</w:t>
            </w:r>
          </w:p>
        </w:tc>
      </w:tr>
      <w:tr w:rsidR="00906BF2" w:rsidRPr="00906BF2" w14:paraId="143FE6FD" w14:textId="77777777" w:rsidTr="00F02808">
        <w:tc>
          <w:tcPr>
            <w:tcW w:w="3247" w:type="dxa"/>
            <w:vMerge w:val="restart"/>
          </w:tcPr>
          <w:p w14:paraId="762034D9" w14:textId="77777777" w:rsidR="000A2653" w:rsidRPr="00906BF2" w:rsidRDefault="000A2653" w:rsidP="00F02808">
            <w:r w:rsidRPr="00906BF2">
              <w:rPr>
                <w:rFonts w:hint="eastAsia"/>
              </w:rPr>
              <w:t>SGM</w:t>
            </w:r>
            <w:r w:rsidRPr="00906BF2">
              <w:rPr>
                <w:rFonts w:hint="eastAsia"/>
              </w:rPr>
              <w:t>应用</w:t>
            </w:r>
          </w:p>
        </w:tc>
        <w:tc>
          <w:tcPr>
            <w:tcW w:w="3247" w:type="dxa"/>
          </w:tcPr>
          <w:p w14:paraId="4C984F8F" w14:textId="77777777" w:rsidR="000A2653" w:rsidRPr="00906BF2" w:rsidRDefault="000A2653" w:rsidP="00F02808">
            <w:r w:rsidRPr="00906BF2">
              <w:t>Agree</w:t>
            </w:r>
          </w:p>
        </w:tc>
        <w:tc>
          <w:tcPr>
            <w:tcW w:w="3248" w:type="dxa"/>
          </w:tcPr>
          <w:p w14:paraId="0A30FBFE" w14:textId="77777777" w:rsidR="000A2653" w:rsidRPr="00906BF2" w:rsidRDefault="000A2653" w:rsidP="00F02808">
            <w:r w:rsidRPr="00906BF2">
              <w:rPr>
                <w:rFonts w:hint="eastAsia"/>
              </w:rPr>
              <w:t>自同意日起授权</w:t>
            </w:r>
            <w:r w:rsidR="00A81AE0" w:rsidRPr="00906BF2">
              <w:rPr>
                <w:rFonts w:hint="eastAsia"/>
              </w:rPr>
              <w:t>期限为</w:t>
            </w:r>
            <w:r w:rsidRPr="00906BF2">
              <w:rPr>
                <w:rFonts w:hint="eastAsia"/>
              </w:rPr>
              <w:t>1</w:t>
            </w:r>
            <w:r w:rsidRPr="00906BF2">
              <w:rPr>
                <w:rFonts w:hint="eastAsia"/>
              </w:rPr>
              <w:t>年</w:t>
            </w:r>
          </w:p>
        </w:tc>
      </w:tr>
      <w:tr w:rsidR="00906BF2" w:rsidRPr="00906BF2" w14:paraId="0A90A885" w14:textId="77777777" w:rsidTr="00F02808">
        <w:tc>
          <w:tcPr>
            <w:tcW w:w="3247" w:type="dxa"/>
            <w:vMerge/>
          </w:tcPr>
          <w:p w14:paraId="728D35B9" w14:textId="77777777" w:rsidR="000A2653" w:rsidRPr="00906BF2" w:rsidRDefault="000A2653" w:rsidP="00F02808"/>
        </w:tc>
        <w:tc>
          <w:tcPr>
            <w:tcW w:w="3247" w:type="dxa"/>
          </w:tcPr>
          <w:p w14:paraId="2E52F4CB" w14:textId="77777777" w:rsidR="000A2653" w:rsidRPr="00906BF2" w:rsidRDefault="000A2653" w:rsidP="00F02808">
            <w:r w:rsidRPr="00906BF2">
              <w:rPr>
                <w:rFonts w:hint="eastAsia"/>
              </w:rPr>
              <w:t>D</w:t>
            </w:r>
            <w:r w:rsidRPr="00906BF2">
              <w:t>isagree</w:t>
            </w:r>
          </w:p>
        </w:tc>
        <w:tc>
          <w:tcPr>
            <w:tcW w:w="3248" w:type="dxa"/>
          </w:tcPr>
          <w:p w14:paraId="3F85C984" w14:textId="77777777" w:rsidR="000A2653" w:rsidRPr="00906BF2" w:rsidRDefault="000A2653" w:rsidP="00F02808">
            <w:r w:rsidRPr="00906BF2">
              <w:rPr>
                <w:rFonts w:hint="eastAsia"/>
              </w:rPr>
              <w:t>未授权，默认初始状态</w:t>
            </w:r>
          </w:p>
        </w:tc>
      </w:tr>
      <w:tr w:rsidR="00906BF2" w:rsidRPr="00906BF2" w14:paraId="52DB80EA" w14:textId="77777777" w:rsidTr="00F02808">
        <w:tc>
          <w:tcPr>
            <w:tcW w:w="3247" w:type="dxa"/>
            <w:vMerge w:val="restart"/>
          </w:tcPr>
          <w:p w14:paraId="6A9DA871" w14:textId="77777777" w:rsidR="000A2653" w:rsidRPr="00906BF2" w:rsidRDefault="000A2653" w:rsidP="00F02808">
            <w:r w:rsidRPr="00906BF2">
              <w:rPr>
                <w:rFonts w:hint="eastAsia"/>
              </w:rPr>
              <w:t>合作方应用</w:t>
            </w:r>
          </w:p>
        </w:tc>
        <w:tc>
          <w:tcPr>
            <w:tcW w:w="3247" w:type="dxa"/>
          </w:tcPr>
          <w:p w14:paraId="3D53E4BF" w14:textId="77777777" w:rsidR="000A2653" w:rsidRPr="00906BF2" w:rsidRDefault="000A2653" w:rsidP="00F02808">
            <w:r w:rsidRPr="00906BF2">
              <w:t>Agree</w:t>
            </w:r>
          </w:p>
        </w:tc>
        <w:tc>
          <w:tcPr>
            <w:tcW w:w="3248" w:type="dxa"/>
          </w:tcPr>
          <w:p w14:paraId="567B4A3A" w14:textId="77777777" w:rsidR="000A2653" w:rsidRPr="00906BF2" w:rsidRDefault="00A81AE0" w:rsidP="00F02808">
            <w:r w:rsidRPr="00906BF2">
              <w:rPr>
                <w:rFonts w:hint="eastAsia"/>
              </w:rPr>
              <w:t>自同意日起授权期限为</w:t>
            </w:r>
            <w:r w:rsidRPr="00906BF2">
              <w:rPr>
                <w:rFonts w:hint="eastAsia"/>
              </w:rPr>
              <w:t>1</w:t>
            </w:r>
            <w:r w:rsidRPr="00906BF2">
              <w:rPr>
                <w:rFonts w:hint="eastAsia"/>
              </w:rPr>
              <w:t>年</w:t>
            </w:r>
          </w:p>
        </w:tc>
      </w:tr>
      <w:tr w:rsidR="00906BF2" w:rsidRPr="00906BF2" w14:paraId="61AA9771" w14:textId="77777777" w:rsidTr="00F02808">
        <w:tc>
          <w:tcPr>
            <w:tcW w:w="3247" w:type="dxa"/>
            <w:vMerge/>
          </w:tcPr>
          <w:p w14:paraId="49ED75C9" w14:textId="77777777" w:rsidR="000A2653" w:rsidRPr="00906BF2" w:rsidRDefault="000A2653" w:rsidP="00F02808"/>
        </w:tc>
        <w:tc>
          <w:tcPr>
            <w:tcW w:w="3247" w:type="dxa"/>
          </w:tcPr>
          <w:p w14:paraId="35CC85A0" w14:textId="77777777" w:rsidR="000A2653" w:rsidRPr="00906BF2" w:rsidRDefault="000A2653" w:rsidP="00F02808">
            <w:r w:rsidRPr="00906BF2">
              <w:rPr>
                <w:rFonts w:hint="eastAsia"/>
              </w:rPr>
              <w:t>D</w:t>
            </w:r>
            <w:r w:rsidRPr="00906BF2">
              <w:t>isagree</w:t>
            </w:r>
          </w:p>
        </w:tc>
        <w:tc>
          <w:tcPr>
            <w:tcW w:w="3248" w:type="dxa"/>
          </w:tcPr>
          <w:p w14:paraId="022F0A4B" w14:textId="77777777" w:rsidR="000A2653" w:rsidRPr="00906BF2" w:rsidRDefault="000A2653" w:rsidP="00F02808">
            <w:r w:rsidRPr="00906BF2">
              <w:rPr>
                <w:rFonts w:hint="eastAsia"/>
              </w:rPr>
              <w:t>未授权，默认初始状态</w:t>
            </w:r>
          </w:p>
        </w:tc>
      </w:tr>
      <w:tr w:rsidR="00906BF2" w:rsidRPr="00906BF2" w14:paraId="69448369" w14:textId="77777777" w:rsidTr="00F02808">
        <w:tc>
          <w:tcPr>
            <w:tcW w:w="3247" w:type="dxa"/>
            <w:vMerge w:val="restart"/>
          </w:tcPr>
          <w:p w14:paraId="6880ACBB" w14:textId="77777777" w:rsidR="000A2653" w:rsidRPr="00906BF2" w:rsidRDefault="000A2653" w:rsidP="00F02808">
            <w:r w:rsidRPr="00906BF2">
              <w:rPr>
                <w:rFonts w:hint="eastAsia"/>
              </w:rPr>
              <w:t>三方应用内协议条款</w:t>
            </w:r>
          </w:p>
        </w:tc>
        <w:tc>
          <w:tcPr>
            <w:tcW w:w="3247" w:type="dxa"/>
          </w:tcPr>
          <w:p w14:paraId="2B6F7B3E" w14:textId="77777777" w:rsidR="000A2653" w:rsidRPr="00906BF2" w:rsidRDefault="000A2653" w:rsidP="00F02808">
            <w:r w:rsidRPr="00906BF2">
              <w:t>Agree</w:t>
            </w:r>
          </w:p>
        </w:tc>
        <w:tc>
          <w:tcPr>
            <w:tcW w:w="3248" w:type="dxa"/>
          </w:tcPr>
          <w:p w14:paraId="6ED7D648" w14:textId="77777777" w:rsidR="000A2653" w:rsidRPr="00906BF2" w:rsidRDefault="000A2653" w:rsidP="00F02808">
            <w:r w:rsidRPr="00906BF2">
              <w:rPr>
                <w:rFonts w:hint="eastAsia"/>
              </w:rPr>
              <w:t>授权，有效期由三方应用确定</w:t>
            </w:r>
          </w:p>
        </w:tc>
      </w:tr>
      <w:tr w:rsidR="000A2653" w:rsidRPr="00906BF2" w14:paraId="4B796FA8" w14:textId="77777777" w:rsidTr="00F02808">
        <w:tc>
          <w:tcPr>
            <w:tcW w:w="3247" w:type="dxa"/>
            <w:vMerge/>
          </w:tcPr>
          <w:p w14:paraId="04724BB5" w14:textId="77777777" w:rsidR="000A2653" w:rsidRPr="00906BF2" w:rsidRDefault="000A2653" w:rsidP="00F02808"/>
        </w:tc>
        <w:tc>
          <w:tcPr>
            <w:tcW w:w="3247" w:type="dxa"/>
          </w:tcPr>
          <w:p w14:paraId="2FCF1C32" w14:textId="77777777" w:rsidR="000A2653" w:rsidRPr="00906BF2" w:rsidRDefault="000A2653" w:rsidP="00F02808">
            <w:r w:rsidRPr="00906BF2">
              <w:rPr>
                <w:rFonts w:hint="eastAsia"/>
              </w:rPr>
              <w:t>D</w:t>
            </w:r>
            <w:r w:rsidRPr="00906BF2">
              <w:t>isagree</w:t>
            </w:r>
          </w:p>
        </w:tc>
        <w:tc>
          <w:tcPr>
            <w:tcW w:w="3248" w:type="dxa"/>
          </w:tcPr>
          <w:p w14:paraId="377981E8" w14:textId="77777777" w:rsidR="000A2653" w:rsidRPr="00906BF2" w:rsidRDefault="000A2653" w:rsidP="00F02808">
            <w:r w:rsidRPr="00906BF2">
              <w:rPr>
                <w:rFonts w:hint="eastAsia"/>
              </w:rPr>
              <w:t>未授权，默认初始状态</w:t>
            </w:r>
          </w:p>
        </w:tc>
      </w:tr>
    </w:tbl>
    <w:p w14:paraId="0CBD59B9" w14:textId="77777777" w:rsidR="000A2653" w:rsidRPr="00906BF2" w:rsidRDefault="000A2653" w:rsidP="000A2653"/>
    <w:p w14:paraId="5727D1F1" w14:textId="77777777" w:rsidR="003B1667" w:rsidRPr="00906BF2" w:rsidRDefault="00A81AE0" w:rsidP="000A2653">
      <w:r w:rsidRPr="00906BF2">
        <w:lastRenderedPageBreak/>
        <w:t>2</w:t>
      </w:r>
      <w:r w:rsidRPr="00906BF2">
        <w:rPr>
          <w:rFonts w:hint="eastAsia"/>
        </w:rPr>
        <w:t>）当满足以下任意情形，则个人敏感信息授权状态变为</w:t>
      </w:r>
      <w:r w:rsidRPr="00906BF2">
        <w:rPr>
          <w:rFonts w:hint="eastAsia"/>
        </w:rPr>
        <w:t>D</w:t>
      </w:r>
      <w:r w:rsidRPr="00906BF2">
        <w:t>isagree:</w:t>
      </w:r>
    </w:p>
    <w:p w14:paraId="2DADEC2F" w14:textId="77777777" w:rsidR="00A81AE0" w:rsidRPr="00906BF2" w:rsidRDefault="00A81AE0" w:rsidP="00A81AE0">
      <w:pPr>
        <w:pStyle w:val="ListParagraph"/>
        <w:numPr>
          <w:ilvl w:val="0"/>
          <w:numId w:val="28"/>
        </w:numPr>
        <w:ind w:firstLineChars="0" w:firstLine="6"/>
      </w:pPr>
      <w:r w:rsidRPr="00906BF2">
        <w:t>VCU</w:t>
      </w:r>
      <w:r w:rsidRPr="00906BF2">
        <w:rPr>
          <w:rFonts w:hint="eastAsia"/>
        </w:rPr>
        <w:t>恢复出厂设置；</w:t>
      </w:r>
    </w:p>
    <w:p w14:paraId="044A948E" w14:textId="77777777" w:rsidR="00A81AE0" w:rsidRPr="00906BF2" w:rsidRDefault="00A81AE0" w:rsidP="00A81AE0">
      <w:pPr>
        <w:pStyle w:val="ListParagraph"/>
        <w:numPr>
          <w:ilvl w:val="0"/>
          <w:numId w:val="28"/>
        </w:numPr>
        <w:ind w:firstLineChars="0" w:firstLine="6"/>
      </w:pPr>
      <w:r w:rsidRPr="00906BF2">
        <w:rPr>
          <w:rFonts w:hint="eastAsia"/>
        </w:rPr>
        <w:t>授权期限过期；</w:t>
      </w:r>
    </w:p>
    <w:p w14:paraId="3C31B805" w14:textId="77777777" w:rsidR="00A81AE0" w:rsidRPr="00906BF2" w:rsidRDefault="00A81AE0" w:rsidP="00A81AE0">
      <w:pPr>
        <w:pStyle w:val="ListParagraph"/>
        <w:numPr>
          <w:ilvl w:val="0"/>
          <w:numId w:val="28"/>
        </w:numPr>
        <w:ind w:firstLineChars="0" w:firstLine="6"/>
      </w:pPr>
      <w:r w:rsidRPr="00906BF2">
        <w:rPr>
          <w:rFonts w:hint="eastAsia"/>
        </w:rPr>
        <w:t>用户将敏感信息授权设置项设置为未授权</w:t>
      </w:r>
      <w:r w:rsidR="00FB14B1" w:rsidRPr="00906BF2">
        <w:rPr>
          <w:rFonts w:hint="eastAsia"/>
        </w:rPr>
        <w:t>。</w:t>
      </w:r>
    </w:p>
    <w:p w14:paraId="5A6D66A4" w14:textId="77777777" w:rsidR="00425540" w:rsidRPr="00906BF2" w:rsidRDefault="00FB14B1" w:rsidP="00FB14B1">
      <w:r w:rsidRPr="00906BF2">
        <w:rPr>
          <w:rFonts w:hint="eastAsia"/>
        </w:rPr>
        <w:t>3</w:t>
      </w:r>
      <w:r w:rsidRPr="00906BF2">
        <w:rPr>
          <w:rFonts w:hint="eastAsia"/>
        </w:rPr>
        <w:t>）</w:t>
      </w:r>
      <w:r w:rsidR="00A3303C" w:rsidRPr="00906BF2">
        <w:rPr>
          <w:rFonts w:hint="eastAsia"/>
        </w:rPr>
        <w:t>授权到期时间以授权时的系统时间计算。</w:t>
      </w:r>
    </w:p>
    <w:p w14:paraId="32077EB7" w14:textId="77777777" w:rsidR="00A3303C" w:rsidRPr="00906BF2" w:rsidRDefault="00425540" w:rsidP="00FB14B1">
      <w:r w:rsidRPr="00906BF2">
        <w:t>4</w:t>
      </w:r>
      <w:r w:rsidRPr="00906BF2">
        <w:rPr>
          <w:rFonts w:hint="eastAsia"/>
        </w:rPr>
        <w:t>）仅在</w:t>
      </w:r>
      <w:r w:rsidR="00A3303C" w:rsidRPr="00906BF2">
        <w:rPr>
          <w:rFonts w:hint="eastAsia"/>
        </w:rPr>
        <w:t>开机</w:t>
      </w:r>
      <w:r w:rsidRPr="00906BF2">
        <w:rPr>
          <w:rFonts w:hint="eastAsia"/>
        </w:rPr>
        <w:t>过程</w:t>
      </w:r>
      <w:r w:rsidR="00A3303C" w:rsidRPr="00906BF2">
        <w:rPr>
          <w:rFonts w:hint="eastAsia"/>
        </w:rPr>
        <w:t>确认时限授权状态，如果到期则恢复不授权状态，在本次点火周期内</w:t>
      </w:r>
      <w:r w:rsidR="00A3303C" w:rsidRPr="00906BF2">
        <w:rPr>
          <w:rFonts w:hint="eastAsia"/>
        </w:rPr>
        <w:t>VCU</w:t>
      </w:r>
      <w:r w:rsidR="00A3303C" w:rsidRPr="00906BF2">
        <w:rPr>
          <w:rFonts w:hint="eastAsia"/>
        </w:rPr>
        <w:t>单次生命周期内初次使用应用时触发授权弹窗。</w:t>
      </w:r>
    </w:p>
    <w:p w14:paraId="649503DA" w14:textId="77777777" w:rsidR="00A3303C" w:rsidRPr="00906BF2" w:rsidRDefault="00A3303C" w:rsidP="00FB14B1"/>
    <w:p w14:paraId="43C1A613" w14:textId="77777777" w:rsidR="000A2653" w:rsidRPr="00906BF2" w:rsidRDefault="000A2653" w:rsidP="000A2653">
      <w:pPr>
        <w:rPr>
          <w:strike/>
        </w:rPr>
      </w:pPr>
      <w:r w:rsidRPr="00906BF2">
        <w:rPr>
          <w:rFonts w:hint="eastAsia"/>
          <w:strike/>
        </w:rPr>
        <w:t xml:space="preserve"> </w:t>
      </w:r>
      <w:r w:rsidRPr="00906BF2">
        <w:rPr>
          <w:strike/>
        </w:rPr>
        <w:t xml:space="preserve">   </w:t>
      </w:r>
      <w:r w:rsidRPr="00906BF2">
        <w:rPr>
          <w:rFonts w:hint="eastAsia"/>
          <w:strike/>
        </w:rPr>
        <w:t>敏感信息授权状态包括：时限授权、未授权。系统初始状态为未授权状态。</w:t>
      </w:r>
    </w:p>
    <w:p w14:paraId="770D059C" w14:textId="77777777" w:rsidR="000A2653" w:rsidRPr="00906BF2" w:rsidRDefault="000A2653" w:rsidP="000A2653">
      <w:pPr>
        <w:rPr>
          <w:strike/>
        </w:rPr>
      </w:pPr>
      <w:r w:rsidRPr="00906BF2">
        <w:rPr>
          <w:rFonts w:hint="eastAsia"/>
          <w:strike/>
        </w:rPr>
        <w:t xml:space="preserve"> </w:t>
      </w:r>
      <w:r w:rsidRPr="00906BF2">
        <w:rPr>
          <w:strike/>
        </w:rPr>
        <w:t xml:space="preserve">   </w:t>
      </w:r>
      <w:r w:rsidRPr="00906BF2">
        <w:rPr>
          <w:rFonts w:hint="eastAsia"/>
          <w:strike/>
        </w:rPr>
        <w:t>进入时限授权状态：</w:t>
      </w:r>
    </w:p>
    <w:p w14:paraId="499D224A" w14:textId="77777777" w:rsidR="000A2653" w:rsidRPr="00906BF2" w:rsidRDefault="000A2653" w:rsidP="000A2653">
      <w:pPr>
        <w:pStyle w:val="ListParagraph"/>
        <w:numPr>
          <w:ilvl w:val="0"/>
          <w:numId w:val="10"/>
        </w:numPr>
        <w:ind w:firstLineChars="0"/>
        <w:rPr>
          <w:strike/>
        </w:rPr>
      </w:pPr>
      <w:r w:rsidRPr="00906BF2">
        <w:rPr>
          <w:rFonts w:hint="eastAsia"/>
          <w:strike/>
        </w:rPr>
        <w:t>用户通过敏感信息授权弹窗授权时；</w:t>
      </w:r>
    </w:p>
    <w:p w14:paraId="2C394B06" w14:textId="77777777" w:rsidR="000A2653" w:rsidRPr="00906BF2" w:rsidRDefault="000A2653" w:rsidP="000A2653">
      <w:pPr>
        <w:pStyle w:val="ListParagraph"/>
        <w:numPr>
          <w:ilvl w:val="0"/>
          <w:numId w:val="10"/>
        </w:numPr>
        <w:ind w:firstLineChars="0"/>
        <w:rPr>
          <w:strike/>
        </w:rPr>
      </w:pPr>
      <w:r w:rsidRPr="00906BF2">
        <w:rPr>
          <w:rFonts w:hint="eastAsia"/>
          <w:strike/>
        </w:rPr>
        <w:t>用户通过敏感信息设置项选择时限授权时；</w:t>
      </w:r>
    </w:p>
    <w:p w14:paraId="2CFFEC5D" w14:textId="77777777" w:rsidR="000A2653" w:rsidRPr="00906BF2" w:rsidRDefault="000A2653" w:rsidP="000A2653">
      <w:pPr>
        <w:rPr>
          <w:strike/>
        </w:rPr>
      </w:pPr>
      <w:r w:rsidRPr="00906BF2">
        <w:rPr>
          <w:rFonts w:hint="eastAsia"/>
          <w:strike/>
        </w:rPr>
        <w:t xml:space="preserve"> </w:t>
      </w:r>
      <w:r w:rsidRPr="00906BF2">
        <w:rPr>
          <w:strike/>
        </w:rPr>
        <w:t xml:space="preserve">   </w:t>
      </w:r>
      <w:r w:rsidRPr="00906BF2">
        <w:rPr>
          <w:rFonts w:hint="eastAsia"/>
          <w:strike/>
        </w:rPr>
        <w:t>进入未授权状态：</w:t>
      </w:r>
    </w:p>
    <w:p w14:paraId="711B74B0" w14:textId="77777777" w:rsidR="000A2653" w:rsidRPr="00906BF2" w:rsidRDefault="000A2653" w:rsidP="000A2653">
      <w:pPr>
        <w:pStyle w:val="ListParagraph"/>
        <w:numPr>
          <w:ilvl w:val="0"/>
          <w:numId w:val="6"/>
        </w:numPr>
        <w:ind w:firstLineChars="0"/>
        <w:rPr>
          <w:strike/>
        </w:rPr>
      </w:pPr>
      <w:r w:rsidRPr="00906BF2">
        <w:rPr>
          <w:rFonts w:hint="eastAsia"/>
          <w:strike/>
        </w:rPr>
        <w:t>V</w:t>
      </w:r>
      <w:r w:rsidRPr="00906BF2">
        <w:rPr>
          <w:strike/>
        </w:rPr>
        <w:t>CU</w:t>
      </w:r>
      <w:r w:rsidRPr="00906BF2">
        <w:rPr>
          <w:rFonts w:hint="eastAsia"/>
          <w:strike/>
        </w:rPr>
        <w:t>恢复出厂设置后或</w:t>
      </w:r>
      <w:r w:rsidRPr="00906BF2">
        <w:rPr>
          <w:rFonts w:hint="eastAsia"/>
          <w:strike/>
        </w:rPr>
        <w:t>4.8</w:t>
      </w:r>
      <w:r w:rsidRPr="00906BF2">
        <w:rPr>
          <w:rFonts w:hint="eastAsia"/>
          <w:strike/>
        </w:rPr>
        <w:t>章节中涉及的场景。</w:t>
      </w:r>
    </w:p>
    <w:p w14:paraId="45587A06" w14:textId="77777777" w:rsidR="000A2653" w:rsidRPr="00906BF2" w:rsidRDefault="000A2653" w:rsidP="000A2653">
      <w:pPr>
        <w:pStyle w:val="ListParagraph"/>
        <w:numPr>
          <w:ilvl w:val="0"/>
          <w:numId w:val="6"/>
        </w:numPr>
        <w:ind w:firstLineChars="0"/>
        <w:rPr>
          <w:strike/>
        </w:rPr>
      </w:pPr>
      <w:r w:rsidRPr="00906BF2">
        <w:rPr>
          <w:rFonts w:hint="eastAsia"/>
          <w:strike/>
        </w:rPr>
        <w:t>时限授权逾期后。</w:t>
      </w:r>
    </w:p>
    <w:p w14:paraId="6E4E1C35" w14:textId="77777777" w:rsidR="000A2653" w:rsidRPr="00906BF2" w:rsidRDefault="000A2653" w:rsidP="000A2653">
      <w:pPr>
        <w:pStyle w:val="ListParagraph"/>
        <w:numPr>
          <w:ilvl w:val="0"/>
          <w:numId w:val="6"/>
        </w:numPr>
        <w:ind w:firstLineChars="0"/>
        <w:rPr>
          <w:strike/>
        </w:rPr>
      </w:pPr>
      <w:r w:rsidRPr="00906BF2">
        <w:rPr>
          <w:rFonts w:hint="eastAsia"/>
          <w:strike/>
        </w:rPr>
        <w:t>用户通过敏感信息授权设置项设置为未授权；</w:t>
      </w:r>
    </w:p>
    <w:p w14:paraId="459D09E6" w14:textId="77777777" w:rsidR="000A2653" w:rsidRPr="00906BF2" w:rsidRDefault="000A2653" w:rsidP="000A2653">
      <w:pPr>
        <w:rPr>
          <w:strike/>
        </w:rPr>
      </w:pPr>
    </w:p>
    <w:p w14:paraId="3491A515" w14:textId="77777777" w:rsidR="000A2653" w:rsidRPr="00906BF2" w:rsidRDefault="000A2653" w:rsidP="000A2653">
      <w:pPr>
        <w:rPr>
          <w:strike/>
        </w:rPr>
      </w:pPr>
      <w:r w:rsidRPr="00906BF2">
        <w:rPr>
          <w:rFonts w:hint="eastAsia"/>
          <w:strike/>
        </w:rPr>
        <w:t xml:space="preserve"> </w:t>
      </w:r>
      <w:r w:rsidRPr="00906BF2">
        <w:rPr>
          <w:strike/>
        </w:rPr>
        <w:t xml:space="preserve">   </w:t>
      </w:r>
      <w:r w:rsidRPr="00906BF2">
        <w:rPr>
          <w:rFonts w:hint="eastAsia"/>
          <w:strike/>
        </w:rPr>
        <w:t>仍需具备以下能力：</w:t>
      </w:r>
    </w:p>
    <w:p w14:paraId="5276D904" w14:textId="77777777" w:rsidR="000A2653" w:rsidRPr="00906BF2" w:rsidRDefault="000A2653" w:rsidP="000A2653">
      <w:pPr>
        <w:pStyle w:val="ListParagraph"/>
        <w:numPr>
          <w:ilvl w:val="0"/>
          <w:numId w:val="9"/>
        </w:numPr>
        <w:ind w:firstLineChars="0"/>
        <w:rPr>
          <w:strike/>
        </w:rPr>
      </w:pPr>
      <w:r w:rsidRPr="00906BF2">
        <w:rPr>
          <w:rFonts w:hint="eastAsia"/>
          <w:strike/>
        </w:rPr>
        <w:t>授权状态可被具有敏感信息数据收集功能的应用读取。</w:t>
      </w:r>
    </w:p>
    <w:p w14:paraId="347045BF" w14:textId="77777777" w:rsidR="000A2653" w:rsidRPr="00906BF2" w:rsidRDefault="000A2653" w:rsidP="000A2653">
      <w:pPr>
        <w:ind w:firstLine="360"/>
        <w:rPr>
          <w:strike/>
        </w:rPr>
      </w:pPr>
      <w:r w:rsidRPr="00906BF2">
        <w:rPr>
          <w:rFonts w:hint="eastAsia"/>
          <w:strike/>
        </w:rPr>
        <w:t>（</w:t>
      </w:r>
      <w:r w:rsidRPr="00906BF2">
        <w:rPr>
          <w:rFonts w:hint="eastAsia"/>
          <w:strike/>
        </w:rPr>
        <w:t>2</w:t>
      </w:r>
      <w:r w:rsidRPr="00906BF2">
        <w:rPr>
          <w:rFonts w:hint="eastAsia"/>
          <w:strike/>
        </w:rPr>
        <w:t>）可将状态上传至后台。</w:t>
      </w:r>
    </w:p>
    <w:p w14:paraId="52307B50" w14:textId="77777777" w:rsidR="000A2653" w:rsidRPr="00906BF2" w:rsidRDefault="000A2653" w:rsidP="000A2653">
      <w:pPr>
        <w:ind w:firstLine="360"/>
      </w:pPr>
    </w:p>
    <w:p w14:paraId="28F79E7B" w14:textId="77777777" w:rsidR="000A2653" w:rsidRPr="00906BF2" w:rsidRDefault="000A2653" w:rsidP="000A2653">
      <w:pPr>
        <w:ind w:firstLine="360"/>
      </w:pPr>
      <w:r w:rsidRPr="00906BF2">
        <w:rPr>
          <w:rFonts w:hint="eastAsia"/>
        </w:rPr>
        <w:t>敏感信息授权流程，可参考下图</w:t>
      </w:r>
      <w:r w:rsidRPr="00906BF2">
        <w:rPr>
          <w:rFonts w:hint="eastAsia"/>
        </w:rPr>
        <w:t>3-2</w:t>
      </w:r>
      <w:r w:rsidRPr="00906BF2">
        <w:rPr>
          <w:rFonts w:hint="eastAsia"/>
        </w:rPr>
        <w:t>。</w:t>
      </w:r>
    </w:p>
    <w:p w14:paraId="3E87962C" w14:textId="77777777" w:rsidR="000A2653" w:rsidRPr="00906BF2" w:rsidRDefault="000A2653" w:rsidP="000A2653"/>
    <w:p w14:paraId="7298E661" w14:textId="77777777" w:rsidR="000A2653" w:rsidRPr="00906BF2" w:rsidRDefault="000A2653" w:rsidP="000A2653">
      <w:pPr>
        <w:jc w:val="center"/>
      </w:pPr>
      <w:r w:rsidRPr="00906BF2">
        <w:rPr>
          <w:rFonts w:hint="eastAsia"/>
          <w:noProof/>
        </w:rPr>
        <w:lastRenderedPageBreak/>
        <w:drawing>
          <wp:inline distT="0" distB="0" distL="0" distR="0" wp14:anchorId="72E7C0A5" wp14:editId="3FD67367">
            <wp:extent cx="4049433" cy="5978324"/>
            <wp:effectExtent l="0" t="0" r="0" b="0"/>
            <wp:docPr id="3" name="Picture 3" descr="D:\sgmuserprofile\smppib\AppData\Local\Microsoft\Windows\INetCache\Content.MSO\EF62DF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gmuserprofile\smppib\AppData\Local\Microsoft\Windows\INetCache\Content.MSO\EF62DFE3.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59274" cy="5992853"/>
                    </a:xfrm>
                    <a:prstGeom prst="rect">
                      <a:avLst/>
                    </a:prstGeom>
                    <a:noFill/>
                    <a:ln>
                      <a:noFill/>
                    </a:ln>
                  </pic:spPr>
                </pic:pic>
              </a:graphicData>
            </a:graphic>
          </wp:inline>
        </w:drawing>
      </w:r>
    </w:p>
    <w:p w14:paraId="6ECB139E" w14:textId="77777777" w:rsidR="000A2653" w:rsidRPr="00906BF2" w:rsidRDefault="000A2653" w:rsidP="000A2653">
      <w:pPr>
        <w:jc w:val="center"/>
        <w:rPr>
          <w:sz w:val="18"/>
          <w:szCs w:val="24"/>
        </w:rPr>
      </w:pPr>
      <w:r w:rsidRPr="00906BF2">
        <w:rPr>
          <w:rFonts w:hint="eastAsia"/>
          <w:sz w:val="18"/>
          <w:szCs w:val="18"/>
        </w:rPr>
        <w:t>图</w:t>
      </w:r>
      <w:r w:rsidRPr="00906BF2">
        <w:rPr>
          <w:rFonts w:hint="eastAsia"/>
          <w:sz w:val="18"/>
          <w:szCs w:val="18"/>
        </w:rPr>
        <w:t>3-2</w:t>
      </w:r>
      <w:r w:rsidRPr="00906BF2">
        <w:rPr>
          <w:sz w:val="18"/>
          <w:szCs w:val="18"/>
        </w:rPr>
        <w:t xml:space="preserve"> </w:t>
      </w:r>
      <w:r w:rsidRPr="00906BF2">
        <w:rPr>
          <w:rFonts w:hint="eastAsia"/>
          <w:sz w:val="18"/>
          <w:szCs w:val="18"/>
        </w:rPr>
        <w:t>敏感信息授权流程图</w:t>
      </w:r>
      <w:r w:rsidRPr="00906BF2">
        <w:rPr>
          <w:rFonts w:hint="eastAsia"/>
          <w:sz w:val="18"/>
          <w:szCs w:val="24"/>
        </w:rPr>
        <w:t>（仅供参考，以实际设计为准）</w:t>
      </w:r>
    </w:p>
    <w:p w14:paraId="7FBC8251" w14:textId="77777777" w:rsidR="000A2653" w:rsidRPr="00906BF2" w:rsidRDefault="000A2653" w:rsidP="000A2653">
      <w:pPr>
        <w:pStyle w:val="Heading4"/>
      </w:pPr>
      <w:r w:rsidRPr="00906BF2">
        <w:rPr>
          <w:rFonts w:hint="eastAsia"/>
        </w:rPr>
        <w:t>多屏授权</w:t>
      </w:r>
    </w:p>
    <w:p w14:paraId="7DE0493F" w14:textId="321FBB15" w:rsidR="000A2653" w:rsidRPr="00906BF2" w:rsidRDefault="000A2653" w:rsidP="000A2653">
      <w:pPr>
        <w:ind w:firstLine="420"/>
      </w:pPr>
      <w:r w:rsidRPr="00906BF2">
        <w:rPr>
          <w:rFonts w:hint="eastAsia"/>
        </w:rPr>
        <w:t>对于不同屏幕的</w:t>
      </w:r>
      <w:r w:rsidR="00B92B28" w:rsidRPr="00906BF2">
        <w:rPr>
          <w:rFonts w:hint="eastAsia"/>
        </w:rPr>
        <w:t>相同</w:t>
      </w:r>
      <w:r w:rsidRPr="00906BF2">
        <w:rPr>
          <w:rFonts w:hint="eastAsia"/>
        </w:rPr>
        <w:t>应用，</w:t>
      </w:r>
      <w:r w:rsidR="00B92B28" w:rsidRPr="00906BF2">
        <w:rPr>
          <w:rFonts w:hint="eastAsia"/>
        </w:rPr>
        <w:t>不</w:t>
      </w:r>
      <w:r w:rsidRPr="00906BF2">
        <w:rPr>
          <w:rFonts w:hint="eastAsia"/>
        </w:rPr>
        <w:t>需要独立进行个人敏感信息的授权及授权状态的记录。</w:t>
      </w:r>
      <w:r w:rsidR="00B92B28" w:rsidRPr="00906BF2">
        <w:rPr>
          <w:rFonts w:hint="eastAsia"/>
        </w:rPr>
        <w:t>例如，多块屏幕上都有</w:t>
      </w:r>
      <w:r w:rsidR="00B92B28" w:rsidRPr="00906BF2">
        <w:rPr>
          <w:rFonts w:hint="eastAsia"/>
        </w:rPr>
        <w:t>K</w:t>
      </w:r>
      <w:r w:rsidR="00B92B28" w:rsidRPr="00906BF2">
        <w:rPr>
          <w:rFonts w:hint="eastAsia"/>
        </w:rPr>
        <w:t>歌应用，当其中一块屏上</w:t>
      </w:r>
      <w:r w:rsidR="00C8212E" w:rsidRPr="00906BF2">
        <w:rPr>
          <w:rFonts w:hint="eastAsia"/>
        </w:rPr>
        <w:t>该应用的麦克风隐私获得授权，其它屏幕该应用的麦克风隐私也相应获得授权，而不需要独立授权。</w:t>
      </w:r>
    </w:p>
    <w:p w14:paraId="2066DE6A" w14:textId="77777777" w:rsidR="000A2653" w:rsidRPr="00906BF2" w:rsidRDefault="000A2653" w:rsidP="000A2653">
      <w:pPr>
        <w:ind w:firstLine="420"/>
      </w:pPr>
    </w:p>
    <w:p w14:paraId="256F4AF9" w14:textId="77777777" w:rsidR="000A2653" w:rsidRPr="00906BF2" w:rsidRDefault="000A2653" w:rsidP="000A2653">
      <w:pPr>
        <w:ind w:firstLine="420"/>
        <w:rPr>
          <w:strike/>
        </w:rPr>
      </w:pPr>
      <w:r w:rsidRPr="00906BF2">
        <w:rPr>
          <w:rFonts w:hint="eastAsia"/>
          <w:strike/>
        </w:rPr>
        <w:lastRenderedPageBreak/>
        <w:t>A</w:t>
      </w:r>
      <w:r w:rsidRPr="00906BF2">
        <w:rPr>
          <w:strike/>
        </w:rPr>
        <w:t>PU</w:t>
      </w:r>
      <w:r w:rsidRPr="00906BF2">
        <w:rPr>
          <w:rFonts w:hint="eastAsia"/>
          <w:strike/>
        </w:rPr>
        <w:t>配置车型的弹窗策略：</w:t>
      </w:r>
    </w:p>
    <w:p w14:paraId="399BEA5B" w14:textId="77777777" w:rsidR="000A2653" w:rsidRPr="00906BF2" w:rsidRDefault="000A2653" w:rsidP="000A2653">
      <w:pPr>
        <w:pStyle w:val="ListParagraph"/>
        <w:numPr>
          <w:ilvl w:val="0"/>
          <w:numId w:val="17"/>
        </w:numPr>
        <w:ind w:firstLineChars="0"/>
        <w:rPr>
          <w:strike/>
        </w:rPr>
      </w:pPr>
      <w:r w:rsidRPr="00906BF2">
        <w:rPr>
          <w:rFonts w:hint="eastAsia"/>
          <w:strike/>
        </w:rPr>
        <w:t>预装</w:t>
      </w:r>
      <w:r w:rsidRPr="00906BF2">
        <w:rPr>
          <w:rFonts w:hint="eastAsia"/>
          <w:strike/>
        </w:rPr>
        <w:t>App</w:t>
      </w:r>
      <w:r w:rsidRPr="00906BF2">
        <w:rPr>
          <w:rFonts w:hint="eastAsia"/>
          <w:strike/>
        </w:rPr>
        <w:t>，后推</w:t>
      </w:r>
      <w:r w:rsidRPr="00906BF2">
        <w:rPr>
          <w:rFonts w:hint="eastAsia"/>
          <w:strike/>
        </w:rPr>
        <w:t>App</w:t>
      </w:r>
      <w:r w:rsidRPr="00906BF2">
        <w:rPr>
          <w:rFonts w:hint="eastAsia"/>
          <w:strike/>
        </w:rPr>
        <w:t>（</w:t>
      </w:r>
      <w:r w:rsidRPr="00906BF2">
        <w:rPr>
          <w:rFonts w:hint="eastAsia"/>
          <w:strike/>
        </w:rPr>
        <w:t>IT</w:t>
      </w:r>
      <w:r w:rsidRPr="00906BF2">
        <w:rPr>
          <w:rFonts w:hint="eastAsia"/>
          <w:strike/>
        </w:rPr>
        <w:t>自研）：在</w:t>
      </w:r>
      <w:r w:rsidRPr="00906BF2">
        <w:rPr>
          <w:rFonts w:hint="eastAsia"/>
          <w:strike/>
        </w:rPr>
        <w:t>VCU</w:t>
      </w:r>
      <w:r w:rsidRPr="00906BF2">
        <w:rPr>
          <w:rFonts w:hint="eastAsia"/>
          <w:strike/>
        </w:rPr>
        <w:t>屏幕上实现；</w:t>
      </w:r>
    </w:p>
    <w:p w14:paraId="2D7A6BDE" w14:textId="77777777" w:rsidR="000A2653" w:rsidRPr="00906BF2" w:rsidRDefault="000A2653" w:rsidP="000A2653">
      <w:pPr>
        <w:pStyle w:val="ListParagraph"/>
        <w:numPr>
          <w:ilvl w:val="0"/>
          <w:numId w:val="17"/>
        </w:numPr>
        <w:ind w:firstLineChars="0"/>
        <w:rPr>
          <w:strike/>
        </w:rPr>
      </w:pPr>
      <w:r w:rsidRPr="00906BF2">
        <w:rPr>
          <w:rFonts w:hint="eastAsia"/>
          <w:strike/>
        </w:rPr>
        <w:t>后推</w:t>
      </w:r>
      <w:r w:rsidRPr="00906BF2">
        <w:rPr>
          <w:rFonts w:hint="eastAsia"/>
          <w:strike/>
        </w:rPr>
        <w:t>App</w:t>
      </w:r>
      <w:r w:rsidRPr="00906BF2">
        <w:rPr>
          <w:rFonts w:hint="eastAsia"/>
          <w:strike/>
        </w:rPr>
        <w:t>（第三方），仅在</w:t>
      </w:r>
      <w:r w:rsidRPr="00906BF2">
        <w:rPr>
          <w:rFonts w:hint="eastAsia"/>
          <w:strike/>
        </w:rPr>
        <w:t>App</w:t>
      </w:r>
      <w:r w:rsidRPr="00906BF2">
        <w:rPr>
          <w:rFonts w:hint="eastAsia"/>
          <w:strike/>
        </w:rPr>
        <w:t>所在屏幕上的</w:t>
      </w:r>
      <w:r w:rsidRPr="00906BF2">
        <w:rPr>
          <w:rFonts w:hint="eastAsia"/>
          <w:strike/>
        </w:rPr>
        <w:t>App</w:t>
      </w:r>
      <w:r w:rsidRPr="00906BF2">
        <w:rPr>
          <w:rFonts w:hint="eastAsia"/>
          <w:strike/>
        </w:rPr>
        <w:t>内实现；</w:t>
      </w:r>
    </w:p>
    <w:p w14:paraId="4C88F013" w14:textId="77777777" w:rsidR="000A2653" w:rsidRPr="00906BF2" w:rsidRDefault="000A2653" w:rsidP="000A2653">
      <w:pPr>
        <w:pStyle w:val="ListParagraph"/>
        <w:numPr>
          <w:ilvl w:val="0"/>
          <w:numId w:val="5"/>
        </w:numPr>
        <w:ind w:firstLineChars="0"/>
        <w:rPr>
          <w:strike/>
        </w:rPr>
      </w:pPr>
      <w:r w:rsidRPr="00906BF2">
        <w:rPr>
          <w:rFonts w:hint="eastAsia"/>
          <w:strike/>
        </w:rPr>
        <w:t>弹窗触发时机：</w:t>
      </w:r>
    </w:p>
    <w:p w14:paraId="3C6EED3B" w14:textId="77777777" w:rsidR="000A2653" w:rsidRPr="00906BF2" w:rsidRDefault="000A2653" w:rsidP="000A2653">
      <w:pPr>
        <w:pStyle w:val="ListParagraph"/>
        <w:numPr>
          <w:ilvl w:val="1"/>
          <w:numId w:val="5"/>
        </w:numPr>
        <w:ind w:firstLineChars="0"/>
        <w:rPr>
          <w:strike/>
        </w:rPr>
      </w:pPr>
      <w:r w:rsidRPr="00906BF2">
        <w:rPr>
          <w:rFonts w:hint="eastAsia"/>
          <w:strike/>
        </w:rPr>
        <w:t>用户首次使用需要采集敏感个人信息的功能时（包括恢复出厂设置后或</w:t>
      </w:r>
      <w:r w:rsidRPr="00906BF2">
        <w:rPr>
          <w:rFonts w:hint="eastAsia"/>
          <w:strike/>
        </w:rPr>
        <w:t>4.8</w:t>
      </w:r>
      <w:r w:rsidRPr="00906BF2">
        <w:rPr>
          <w:rFonts w:hint="eastAsia"/>
          <w:strike/>
        </w:rPr>
        <w:t>章节中涉及的系统更新场景的首次进入系统）弹出。</w:t>
      </w:r>
    </w:p>
    <w:p w14:paraId="068FD298" w14:textId="77777777" w:rsidR="000A2653" w:rsidRPr="00906BF2" w:rsidRDefault="000A2653" w:rsidP="000A2653">
      <w:pPr>
        <w:pStyle w:val="ListParagraph"/>
        <w:numPr>
          <w:ilvl w:val="1"/>
          <w:numId w:val="5"/>
        </w:numPr>
        <w:ind w:firstLineChars="0"/>
        <w:rPr>
          <w:strike/>
        </w:rPr>
      </w:pPr>
      <w:r w:rsidRPr="00906BF2">
        <w:rPr>
          <w:rFonts w:hint="eastAsia"/>
          <w:strike/>
        </w:rPr>
        <w:t>用户敏感个人信息未授权</w:t>
      </w:r>
      <w:r w:rsidRPr="00906BF2">
        <w:rPr>
          <w:rFonts w:hint="eastAsia"/>
          <w:strike/>
        </w:rPr>
        <w:t>/</w:t>
      </w:r>
      <w:r w:rsidRPr="00906BF2">
        <w:rPr>
          <w:rFonts w:hint="eastAsia"/>
          <w:strike/>
        </w:rPr>
        <w:t>拒绝后</w:t>
      </w:r>
      <w:r w:rsidRPr="00906BF2">
        <w:rPr>
          <w:rFonts w:hint="eastAsia"/>
          <w:strike/>
        </w:rPr>
        <w:t>/</w:t>
      </w:r>
      <w:r w:rsidRPr="00906BF2">
        <w:rPr>
          <w:rFonts w:hint="eastAsia"/>
          <w:strike/>
        </w:rPr>
        <w:t>授权到期后，需要采集敏感个人信息的功能再次运行时，重新弹出授权弹窗。</w:t>
      </w:r>
    </w:p>
    <w:p w14:paraId="568EC2BF" w14:textId="77777777" w:rsidR="000A2653" w:rsidRPr="00906BF2" w:rsidRDefault="000A2653" w:rsidP="000A2653">
      <w:pPr>
        <w:pStyle w:val="ListParagraph"/>
        <w:numPr>
          <w:ilvl w:val="1"/>
          <w:numId w:val="5"/>
        </w:numPr>
        <w:ind w:firstLineChars="0"/>
        <w:rPr>
          <w:strike/>
        </w:rPr>
      </w:pPr>
      <w:r w:rsidRPr="00906BF2">
        <w:rPr>
          <w:rFonts w:hint="eastAsia"/>
          <w:strike/>
        </w:rPr>
        <w:t>收到</w:t>
      </w:r>
      <w:r w:rsidRPr="00906BF2">
        <w:rPr>
          <w:rFonts w:hint="eastAsia"/>
          <w:strike/>
        </w:rPr>
        <w:t>APU</w:t>
      </w:r>
      <w:r w:rsidRPr="00906BF2">
        <w:rPr>
          <w:rFonts w:hint="eastAsia"/>
          <w:strike/>
        </w:rPr>
        <w:t>侧请求时（仅涉及</w:t>
      </w:r>
      <w:r w:rsidRPr="00906BF2">
        <w:rPr>
          <w:rFonts w:hint="eastAsia"/>
          <w:strike/>
        </w:rPr>
        <w:t>V</w:t>
      </w:r>
      <w:r w:rsidRPr="00906BF2">
        <w:rPr>
          <w:strike/>
        </w:rPr>
        <w:t>CU</w:t>
      </w:r>
      <w:r w:rsidRPr="00906BF2">
        <w:rPr>
          <w:rFonts w:hint="eastAsia"/>
          <w:strike/>
        </w:rPr>
        <w:t>和</w:t>
      </w:r>
      <w:r w:rsidRPr="00906BF2">
        <w:rPr>
          <w:rFonts w:hint="eastAsia"/>
          <w:strike/>
        </w:rPr>
        <w:t>A</w:t>
      </w:r>
      <w:r w:rsidRPr="00906BF2">
        <w:rPr>
          <w:strike/>
        </w:rPr>
        <w:t>PU</w:t>
      </w:r>
      <w:r w:rsidRPr="00906BF2">
        <w:rPr>
          <w:rFonts w:hint="eastAsia"/>
          <w:strike/>
        </w:rPr>
        <w:t>共有的合作方应用，见</w:t>
      </w:r>
      <w:r w:rsidRPr="00906BF2">
        <w:rPr>
          <w:rFonts w:hint="eastAsia"/>
          <w:strike/>
        </w:rPr>
        <w:t>3.1.1</w:t>
      </w:r>
      <w:r w:rsidRPr="00906BF2">
        <w:rPr>
          <w:rFonts w:hint="eastAsia"/>
          <w:strike/>
        </w:rPr>
        <w:t>）弹出。</w:t>
      </w:r>
    </w:p>
    <w:p w14:paraId="3DD1F5B3" w14:textId="77777777" w:rsidR="000A2653" w:rsidRPr="00906BF2" w:rsidRDefault="000A2653" w:rsidP="000A2653">
      <w:pPr>
        <w:rPr>
          <w:strike/>
        </w:rPr>
      </w:pPr>
      <w:r w:rsidRPr="00906BF2">
        <w:rPr>
          <w:rFonts w:hint="eastAsia"/>
          <w:strike/>
        </w:rPr>
        <w:t>注：用户未授权车端大协议时，需要先授权大协议后，才可以弹出敏感个人信息授权弹窗。</w:t>
      </w:r>
    </w:p>
    <w:p w14:paraId="3ACBA57A" w14:textId="77777777" w:rsidR="000A2653" w:rsidRPr="00906BF2" w:rsidRDefault="000A2653" w:rsidP="000A2653">
      <w:pPr>
        <w:pStyle w:val="ListParagraph"/>
        <w:numPr>
          <w:ilvl w:val="0"/>
          <w:numId w:val="5"/>
        </w:numPr>
        <w:ind w:firstLineChars="0"/>
        <w:rPr>
          <w:strike/>
        </w:rPr>
      </w:pPr>
      <w:r w:rsidRPr="00906BF2">
        <w:rPr>
          <w:rFonts w:hint="eastAsia"/>
          <w:strike/>
        </w:rPr>
        <w:t>弹窗内容</w:t>
      </w:r>
    </w:p>
    <w:p w14:paraId="3197FDCE" w14:textId="77777777" w:rsidR="000A2653" w:rsidRPr="00906BF2" w:rsidRDefault="000A2653" w:rsidP="000A2653">
      <w:pPr>
        <w:ind w:left="360"/>
        <w:rPr>
          <w:strike/>
        </w:rPr>
      </w:pPr>
      <w:r w:rsidRPr="00906BF2">
        <w:rPr>
          <w:rFonts w:hint="eastAsia"/>
          <w:strike/>
        </w:rPr>
        <w:t>弹窗由告知语、敏感信息类型及对应授权时限（一年授权</w:t>
      </w:r>
      <w:r w:rsidRPr="00906BF2">
        <w:rPr>
          <w:rFonts w:hint="eastAsia"/>
          <w:strike/>
        </w:rPr>
        <w:t>/</w:t>
      </w:r>
      <w:r w:rsidRPr="00906BF2">
        <w:rPr>
          <w:rFonts w:hint="eastAsia"/>
          <w:strike/>
        </w:rPr>
        <w:t>不同意等选项）、确认和退出按键组成。</w:t>
      </w:r>
    </w:p>
    <w:p w14:paraId="2EF0A26D" w14:textId="77777777" w:rsidR="000A2653" w:rsidRPr="00906BF2" w:rsidRDefault="000A2653" w:rsidP="000A2653">
      <w:pPr>
        <w:ind w:left="360"/>
        <w:rPr>
          <w:strike/>
        </w:rPr>
      </w:pPr>
      <w:r w:rsidRPr="00906BF2">
        <w:rPr>
          <w:rFonts w:hint="eastAsia"/>
          <w:strike/>
        </w:rPr>
        <w:t>告知语由法务输入。</w:t>
      </w:r>
    </w:p>
    <w:p w14:paraId="6093FA39" w14:textId="77777777" w:rsidR="000A2653" w:rsidRPr="00906BF2" w:rsidRDefault="000A2653" w:rsidP="000A2653">
      <w:pPr>
        <w:ind w:left="360"/>
        <w:rPr>
          <w:strike/>
        </w:rPr>
      </w:pPr>
      <w:r w:rsidRPr="00906BF2">
        <w:rPr>
          <w:rFonts w:hint="eastAsia"/>
          <w:strike/>
        </w:rPr>
        <w:t>弹窗内可同时显示多类敏感信息授权。</w:t>
      </w:r>
    </w:p>
    <w:bookmarkEnd w:id="12"/>
    <w:p w14:paraId="27F3599D" w14:textId="77777777" w:rsidR="002A76E2" w:rsidRPr="00906BF2" w:rsidRDefault="005C5386" w:rsidP="00C9119C">
      <w:pPr>
        <w:pStyle w:val="Heading3"/>
      </w:pPr>
      <w:r w:rsidRPr="00906BF2">
        <w:rPr>
          <w:rFonts w:hint="eastAsia"/>
        </w:rPr>
        <w:t>授权设置项</w:t>
      </w:r>
      <w:bookmarkEnd w:id="13"/>
    </w:p>
    <w:p w14:paraId="3DC1AE02" w14:textId="77777777" w:rsidR="0098077B" w:rsidRPr="00906BF2" w:rsidRDefault="0098077B" w:rsidP="0061568C"/>
    <w:p w14:paraId="4A3D51A0" w14:textId="2531607C" w:rsidR="00C04FF6" w:rsidRPr="00906BF2" w:rsidRDefault="005B1EA5" w:rsidP="00C04FF6">
      <w:pPr>
        <w:ind w:firstLine="420"/>
      </w:pPr>
      <w:r w:rsidRPr="00906BF2">
        <w:rPr>
          <w:rFonts w:hint="eastAsia"/>
        </w:rPr>
        <w:t>1</w:t>
      </w:r>
      <w:r w:rsidRPr="00906BF2">
        <w:rPr>
          <w:rFonts w:hint="eastAsia"/>
        </w:rPr>
        <w:t>）</w:t>
      </w:r>
      <w:r w:rsidR="003862C2" w:rsidRPr="00906BF2">
        <w:rPr>
          <w:rFonts w:hint="eastAsia"/>
        </w:rPr>
        <w:t>敏感信息授权需提供时限调整入口</w:t>
      </w:r>
      <w:r w:rsidR="007171E3" w:rsidRPr="00906BF2">
        <w:rPr>
          <w:rFonts w:hint="eastAsia"/>
        </w:rPr>
        <w:t>（即敏感</w:t>
      </w:r>
      <w:r w:rsidR="005C5386" w:rsidRPr="00906BF2">
        <w:rPr>
          <w:rFonts w:hint="eastAsia"/>
        </w:rPr>
        <w:t>信息</w:t>
      </w:r>
      <w:r w:rsidR="007171E3" w:rsidRPr="00906BF2">
        <w:rPr>
          <w:rFonts w:hint="eastAsia"/>
        </w:rPr>
        <w:t>授权设置项）</w:t>
      </w:r>
      <w:r w:rsidR="003862C2" w:rsidRPr="00906BF2">
        <w:rPr>
          <w:rFonts w:hint="eastAsia"/>
        </w:rPr>
        <w:t>，当前可选项包括：授权一年</w:t>
      </w:r>
      <w:r w:rsidR="00797B8C" w:rsidRPr="00906BF2">
        <w:rPr>
          <w:rFonts w:hint="eastAsia"/>
        </w:rPr>
        <w:t>（三方</w:t>
      </w:r>
      <w:r w:rsidR="00476EAB" w:rsidRPr="00906BF2">
        <w:rPr>
          <w:rFonts w:hint="eastAsia"/>
        </w:rPr>
        <w:t>app</w:t>
      </w:r>
      <w:r w:rsidR="00797B8C" w:rsidRPr="00906BF2">
        <w:rPr>
          <w:rFonts w:hint="eastAsia"/>
        </w:rPr>
        <w:t>基于自己的策略）</w:t>
      </w:r>
      <w:r w:rsidR="003862C2" w:rsidRPr="00906BF2">
        <w:rPr>
          <w:rFonts w:hint="eastAsia"/>
        </w:rPr>
        <w:t>和不授权</w:t>
      </w:r>
      <w:r w:rsidR="00C04FF6" w:rsidRPr="00906BF2">
        <w:rPr>
          <w:rFonts w:hint="eastAsia"/>
        </w:rPr>
        <w:t>。</w:t>
      </w:r>
    </w:p>
    <w:p w14:paraId="2D714B3B" w14:textId="77309BFC" w:rsidR="001546E0" w:rsidRPr="00906BF2" w:rsidRDefault="005B1EA5" w:rsidP="00535E61">
      <w:pPr>
        <w:ind w:firstLine="420"/>
      </w:pPr>
      <w:r w:rsidRPr="00906BF2">
        <w:t>2</w:t>
      </w:r>
      <w:r w:rsidRPr="00906BF2">
        <w:rPr>
          <w:rFonts w:hint="eastAsia"/>
        </w:rPr>
        <w:t>）</w:t>
      </w:r>
      <w:r w:rsidR="005C5386" w:rsidRPr="00906BF2">
        <w:rPr>
          <w:rFonts w:hint="eastAsia"/>
        </w:rPr>
        <w:t>敏感信息授权设置项类型包括：</w:t>
      </w:r>
      <w:r w:rsidR="00E954EF" w:rsidRPr="00906BF2">
        <w:rPr>
          <w:rFonts w:hint="eastAsia"/>
        </w:rPr>
        <w:t>“</w:t>
      </w:r>
      <w:r w:rsidR="005C5386" w:rsidRPr="00906BF2">
        <w:rPr>
          <w:rFonts w:hint="eastAsia"/>
        </w:rPr>
        <w:t>位置</w:t>
      </w:r>
      <w:r w:rsidR="00E954EF" w:rsidRPr="00906BF2">
        <w:rPr>
          <w:rFonts w:hint="eastAsia"/>
        </w:rPr>
        <w:t>”</w:t>
      </w:r>
      <w:r w:rsidR="005C5386" w:rsidRPr="00906BF2">
        <w:rPr>
          <w:rFonts w:hint="eastAsia"/>
        </w:rPr>
        <w:t>、</w:t>
      </w:r>
      <w:r w:rsidR="00E954EF" w:rsidRPr="00906BF2">
        <w:rPr>
          <w:rFonts w:hint="eastAsia"/>
        </w:rPr>
        <w:t>“</w:t>
      </w:r>
      <w:r w:rsidR="005C5386" w:rsidRPr="00906BF2">
        <w:rPr>
          <w:rFonts w:hint="eastAsia"/>
        </w:rPr>
        <w:t>麦克风</w:t>
      </w:r>
      <w:r w:rsidR="00E954EF" w:rsidRPr="00906BF2">
        <w:rPr>
          <w:rFonts w:hint="eastAsia"/>
        </w:rPr>
        <w:t>”</w:t>
      </w:r>
      <w:r w:rsidR="00D5488D" w:rsidRPr="00906BF2">
        <w:rPr>
          <w:rFonts w:hint="eastAsia"/>
        </w:rPr>
        <w:t>、</w:t>
      </w:r>
      <w:r w:rsidR="00E954EF" w:rsidRPr="00906BF2">
        <w:rPr>
          <w:rFonts w:hint="eastAsia"/>
        </w:rPr>
        <w:t>“</w:t>
      </w:r>
      <w:r w:rsidR="00D5488D" w:rsidRPr="00906BF2">
        <w:rPr>
          <w:rFonts w:hint="eastAsia"/>
        </w:rPr>
        <w:t>通讯录</w:t>
      </w:r>
      <w:r w:rsidR="00E954EF" w:rsidRPr="00906BF2">
        <w:rPr>
          <w:rFonts w:hint="eastAsia"/>
        </w:rPr>
        <w:t>”</w:t>
      </w:r>
      <w:r w:rsidR="005C5386" w:rsidRPr="00906BF2">
        <w:rPr>
          <w:rFonts w:hint="eastAsia"/>
        </w:rPr>
        <w:t>。</w:t>
      </w:r>
      <w:r w:rsidR="00F45C0B" w:rsidRPr="00906BF2">
        <w:rPr>
          <w:rFonts w:hint="eastAsia"/>
        </w:rPr>
        <w:t>（如某类型不涉及，则不显示）</w:t>
      </w:r>
    </w:p>
    <w:p w14:paraId="6E5FE3AF" w14:textId="77777777" w:rsidR="002C6139" w:rsidRPr="00906BF2" w:rsidRDefault="002C6139" w:rsidP="002C6139">
      <w:pPr>
        <w:ind w:firstLine="420"/>
        <w:rPr>
          <w:strike/>
        </w:rPr>
      </w:pPr>
      <w:r w:rsidRPr="00906BF2">
        <w:rPr>
          <w:rFonts w:hint="eastAsia"/>
          <w:strike/>
        </w:rPr>
        <w:t>V</w:t>
      </w:r>
      <w:r w:rsidRPr="00906BF2">
        <w:rPr>
          <w:strike/>
        </w:rPr>
        <w:t>CU</w:t>
      </w:r>
      <w:r w:rsidRPr="00906BF2">
        <w:rPr>
          <w:rFonts w:hint="eastAsia"/>
          <w:strike/>
        </w:rPr>
        <w:t>敏感授权设置项部署策略：</w:t>
      </w:r>
    </w:p>
    <w:p w14:paraId="6FAE94D3" w14:textId="77777777" w:rsidR="002C6139" w:rsidRPr="00906BF2" w:rsidRDefault="002C6139" w:rsidP="00311517">
      <w:pPr>
        <w:pStyle w:val="ListParagraph"/>
        <w:numPr>
          <w:ilvl w:val="0"/>
          <w:numId w:val="18"/>
        </w:numPr>
        <w:ind w:firstLineChars="0"/>
        <w:rPr>
          <w:strike/>
        </w:rPr>
      </w:pPr>
      <w:r w:rsidRPr="00906BF2">
        <w:rPr>
          <w:rFonts w:hint="eastAsia"/>
          <w:strike/>
        </w:rPr>
        <w:t>预装</w:t>
      </w:r>
      <w:r w:rsidRPr="00906BF2">
        <w:rPr>
          <w:rFonts w:hint="eastAsia"/>
          <w:strike/>
        </w:rPr>
        <w:t>App</w:t>
      </w:r>
      <w:r w:rsidRPr="00906BF2">
        <w:rPr>
          <w:rFonts w:hint="eastAsia"/>
          <w:strike/>
        </w:rPr>
        <w:t>（除合作方</w:t>
      </w:r>
      <w:r w:rsidRPr="00906BF2">
        <w:rPr>
          <w:strike/>
        </w:rPr>
        <w:t>A</w:t>
      </w:r>
      <w:r w:rsidRPr="00906BF2">
        <w:rPr>
          <w:rFonts w:hint="eastAsia"/>
          <w:strike/>
        </w:rPr>
        <w:t>pp</w:t>
      </w:r>
      <w:r w:rsidRPr="00906BF2">
        <w:rPr>
          <w:rFonts w:hint="eastAsia"/>
          <w:strike/>
        </w:rPr>
        <w:t>外）、后推</w:t>
      </w:r>
      <w:r w:rsidRPr="00906BF2">
        <w:rPr>
          <w:rFonts w:hint="eastAsia"/>
          <w:strike/>
        </w:rPr>
        <w:t>App</w:t>
      </w:r>
      <w:r w:rsidRPr="00906BF2">
        <w:rPr>
          <w:rFonts w:hint="eastAsia"/>
          <w:strike/>
        </w:rPr>
        <w:t>（</w:t>
      </w:r>
      <w:r w:rsidRPr="00906BF2">
        <w:rPr>
          <w:rFonts w:hint="eastAsia"/>
          <w:strike/>
        </w:rPr>
        <w:t>IT</w:t>
      </w:r>
      <w:r w:rsidRPr="00906BF2">
        <w:rPr>
          <w:rFonts w:hint="eastAsia"/>
          <w:strike/>
        </w:rPr>
        <w:t>自研）：在系统</w:t>
      </w:r>
      <w:r w:rsidRPr="00906BF2">
        <w:rPr>
          <w:rFonts w:hint="eastAsia"/>
          <w:strike/>
        </w:rPr>
        <w:t>Setting</w:t>
      </w:r>
      <w:r w:rsidRPr="00906BF2">
        <w:rPr>
          <w:rFonts w:hint="eastAsia"/>
          <w:strike/>
        </w:rPr>
        <w:t>内部署</w:t>
      </w:r>
      <w:r w:rsidR="0005409F" w:rsidRPr="00906BF2">
        <w:rPr>
          <w:rFonts w:hint="eastAsia"/>
          <w:strike/>
        </w:rPr>
        <w:t>（</w:t>
      </w:r>
      <w:r w:rsidR="0005409F" w:rsidRPr="00906BF2">
        <w:rPr>
          <w:strike/>
        </w:rPr>
        <w:t>VCU</w:t>
      </w:r>
      <w:r w:rsidR="0005409F" w:rsidRPr="00906BF2">
        <w:rPr>
          <w:rFonts w:hint="eastAsia"/>
          <w:strike/>
        </w:rPr>
        <w:t>当前仅涉及预装</w:t>
      </w:r>
      <w:r w:rsidR="0005409F" w:rsidRPr="00906BF2">
        <w:rPr>
          <w:rFonts w:hint="eastAsia"/>
          <w:strike/>
        </w:rPr>
        <w:t>App</w:t>
      </w:r>
      <w:r w:rsidR="0005409F" w:rsidRPr="00906BF2">
        <w:rPr>
          <w:rFonts w:hint="eastAsia"/>
          <w:strike/>
        </w:rPr>
        <w:t>（</w:t>
      </w:r>
      <w:r w:rsidR="0005409F" w:rsidRPr="00906BF2">
        <w:rPr>
          <w:rFonts w:hint="eastAsia"/>
          <w:strike/>
        </w:rPr>
        <w:t>IT</w:t>
      </w:r>
      <w:r w:rsidR="0005409F" w:rsidRPr="00906BF2">
        <w:rPr>
          <w:rFonts w:hint="eastAsia"/>
          <w:strike/>
        </w:rPr>
        <w:t>自研），后推</w:t>
      </w:r>
      <w:r w:rsidR="0005409F" w:rsidRPr="00906BF2">
        <w:rPr>
          <w:rFonts w:hint="eastAsia"/>
          <w:strike/>
        </w:rPr>
        <w:t>App</w:t>
      </w:r>
      <w:r w:rsidR="0005409F" w:rsidRPr="00906BF2">
        <w:rPr>
          <w:rFonts w:hint="eastAsia"/>
          <w:strike/>
        </w:rPr>
        <w:t>（</w:t>
      </w:r>
      <w:r w:rsidR="0005409F" w:rsidRPr="00906BF2">
        <w:rPr>
          <w:rFonts w:hint="eastAsia"/>
          <w:strike/>
        </w:rPr>
        <w:t>IT</w:t>
      </w:r>
      <w:r w:rsidR="0005409F" w:rsidRPr="00906BF2">
        <w:rPr>
          <w:rFonts w:hint="eastAsia"/>
          <w:strike/>
        </w:rPr>
        <w:t>自研））；</w:t>
      </w:r>
    </w:p>
    <w:p w14:paraId="1790645B" w14:textId="77777777" w:rsidR="002C6139" w:rsidRPr="00906BF2" w:rsidRDefault="002C6139" w:rsidP="00311517">
      <w:pPr>
        <w:pStyle w:val="ListParagraph"/>
        <w:numPr>
          <w:ilvl w:val="0"/>
          <w:numId w:val="18"/>
        </w:numPr>
        <w:ind w:firstLineChars="0"/>
        <w:rPr>
          <w:strike/>
        </w:rPr>
      </w:pPr>
      <w:r w:rsidRPr="00906BF2">
        <w:rPr>
          <w:rFonts w:hint="eastAsia"/>
          <w:strike/>
        </w:rPr>
        <w:t>预装</w:t>
      </w:r>
      <w:r w:rsidRPr="00906BF2">
        <w:rPr>
          <w:rFonts w:hint="eastAsia"/>
          <w:strike/>
        </w:rPr>
        <w:t>App</w:t>
      </w:r>
      <w:r w:rsidRPr="00906BF2">
        <w:rPr>
          <w:rFonts w:hint="eastAsia"/>
          <w:strike/>
        </w:rPr>
        <w:t>（合作方</w:t>
      </w:r>
      <w:r w:rsidRPr="00906BF2">
        <w:rPr>
          <w:rFonts w:hint="eastAsia"/>
          <w:strike/>
        </w:rPr>
        <w:t>A</w:t>
      </w:r>
      <w:r w:rsidRPr="00906BF2">
        <w:rPr>
          <w:strike/>
        </w:rPr>
        <w:t>pp</w:t>
      </w:r>
      <w:r w:rsidRPr="00906BF2">
        <w:rPr>
          <w:rFonts w:hint="eastAsia"/>
          <w:strike/>
        </w:rPr>
        <w:t>）及后推</w:t>
      </w:r>
      <w:r w:rsidRPr="00906BF2">
        <w:rPr>
          <w:rFonts w:hint="eastAsia"/>
          <w:strike/>
        </w:rPr>
        <w:t>App</w:t>
      </w:r>
      <w:r w:rsidRPr="00906BF2">
        <w:rPr>
          <w:rFonts w:hint="eastAsia"/>
          <w:strike/>
        </w:rPr>
        <w:t>（第三方）：仅在</w:t>
      </w:r>
      <w:r w:rsidRPr="00906BF2">
        <w:rPr>
          <w:rFonts w:hint="eastAsia"/>
          <w:strike/>
        </w:rPr>
        <w:t>App</w:t>
      </w:r>
      <w:r w:rsidRPr="00906BF2">
        <w:rPr>
          <w:rFonts w:hint="eastAsia"/>
          <w:strike/>
        </w:rPr>
        <w:t>内部署。</w:t>
      </w:r>
    </w:p>
    <w:p w14:paraId="1966BAB9" w14:textId="77777777" w:rsidR="00F45C0B" w:rsidRPr="00906BF2" w:rsidRDefault="00F45C0B" w:rsidP="00535E61">
      <w:pPr>
        <w:ind w:firstLine="420"/>
        <w:rPr>
          <w:strike/>
        </w:rPr>
      </w:pPr>
      <w:r w:rsidRPr="00906BF2">
        <w:rPr>
          <w:rFonts w:hint="eastAsia"/>
          <w:strike/>
        </w:rPr>
        <w:t>针对</w:t>
      </w:r>
      <w:r w:rsidRPr="00906BF2">
        <w:rPr>
          <w:rFonts w:hint="eastAsia"/>
          <w:strike/>
        </w:rPr>
        <w:t>A</w:t>
      </w:r>
      <w:r w:rsidRPr="00906BF2">
        <w:rPr>
          <w:strike/>
        </w:rPr>
        <w:t>PU</w:t>
      </w:r>
      <w:r w:rsidRPr="00906BF2">
        <w:rPr>
          <w:rFonts w:hint="eastAsia"/>
          <w:strike/>
        </w:rPr>
        <w:t>配置车型，敏感授权设置项</w:t>
      </w:r>
      <w:r w:rsidR="009C1A40" w:rsidRPr="00906BF2">
        <w:rPr>
          <w:rFonts w:hint="eastAsia"/>
          <w:strike/>
        </w:rPr>
        <w:t>多屏</w:t>
      </w:r>
      <w:r w:rsidRPr="00906BF2">
        <w:rPr>
          <w:rFonts w:hint="eastAsia"/>
          <w:strike/>
        </w:rPr>
        <w:t>部署策略：</w:t>
      </w:r>
    </w:p>
    <w:p w14:paraId="1515FF83" w14:textId="77777777" w:rsidR="00F45C0B" w:rsidRPr="00906BF2" w:rsidRDefault="00F45C0B" w:rsidP="00311517">
      <w:pPr>
        <w:pStyle w:val="ListParagraph"/>
        <w:numPr>
          <w:ilvl w:val="0"/>
          <w:numId w:val="18"/>
        </w:numPr>
        <w:ind w:firstLineChars="0"/>
        <w:rPr>
          <w:strike/>
        </w:rPr>
      </w:pPr>
      <w:r w:rsidRPr="00906BF2">
        <w:rPr>
          <w:rFonts w:hint="eastAsia"/>
          <w:strike/>
        </w:rPr>
        <w:t>预装</w:t>
      </w:r>
      <w:r w:rsidRPr="00906BF2">
        <w:rPr>
          <w:rFonts w:hint="eastAsia"/>
          <w:strike/>
        </w:rPr>
        <w:t>App</w:t>
      </w:r>
      <w:r w:rsidRPr="00906BF2">
        <w:rPr>
          <w:rFonts w:hint="eastAsia"/>
          <w:strike/>
        </w:rPr>
        <w:t>、后推</w:t>
      </w:r>
      <w:r w:rsidRPr="00906BF2">
        <w:rPr>
          <w:rFonts w:hint="eastAsia"/>
          <w:strike/>
        </w:rPr>
        <w:t>App</w:t>
      </w:r>
      <w:r w:rsidRPr="00906BF2">
        <w:rPr>
          <w:rFonts w:hint="eastAsia"/>
          <w:strike/>
        </w:rPr>
        <w:t>（</w:t>
      </w:r>
      <w:r w:rsidRPr="00906BF2">
        <w:rPr>
          <w:rFonts w:hint="eastAsia"/>
          <w:strike/>
        </w:rPr>
        <w:t>IT</w:t>
      </w:r>
      <w:r w:rsidRPr="00906BF2">
        <w:rPr>
          <w:rFonts w:hint="eastAsia"/>
          <w:strike/>
        </w:rPr>
        <w:t>自研）：在</w:t>
      </w:r>
      <w:r w:rsidRPr="00906BF2">
        <w:rPr>
          <w:rFonts w:hint="eastAsia"/>
          <w:strike/>
        </w:rPr>
        <w:t>VCU</w:t>
      </w:r>
      <w:r w:rsidRPr="00906BF2">
        <w:rPr>
          <w:rFonts w:hint="eastAsia"/>
          <w:strike/>
        </w:rPr>
        <w:t>屏幕上实现</w:t>
      </w:r>
      <w:r w:rsidR="0005409F" w:rsidRPr="00906BF2">
        <w:rPr>
          <w:rFonts w:hint="eastAsia"/>
          <w:strike/>
        </w:rPr>
        <w:t>；</w:t>
      </w:r>
    </w:p>
    <w:p w14:paraId="07F7EFD4" w14:textId="77777777" w:rsidR="00F45C0B" w:rsidRPr="00906BF2" w:rsidRDefault="00F45C0B" w:rsidP="00311517">
      <w:pPr>
        <w:pStyle w:val="ListParagraph"/>
        <w:numPr>
          <w:ilvl w:val="0"/>
          <w:numId w:val="18"/>
        </w:numPr>
        <w:ind w:firstLineChars="0"/>
        <w:rPr>
          <w:strike/>
        </w:rPr>
      </w:pPr>
      <w:r w:rsidRPr="00906BF2">
        <w:rPr>
          <w:rFonts w:hint="eastAsia"/>
          <w:strike/>
        </w:rPr>
        <w:t>后推</w:t>
      </w:r>
      <w:r w:rsidRPr="00906BF2">
        <w:rPr>
          <w:rFonts w:hint="eastAsia"/>
          <w:strike/>
        </w:rPr>
        <w:t>App</w:t>
      </w:r>
      <w:r w:rsidRPr="00906BF2">
        <w:rPr>
          <w:rFonts w:hint="eastAsia"/>
          <w:strike/>
        </w:rPr>
        <w:t>（第三方）：仅在</w:t>
      </w:r>
      <w:r w:rsidRPr="00906BF2">
        <w:rPr>
          <w:rFonts w:hint="eastAsia"/>
          <w:strike/>
        </w:rPr>
        <w:t>App</w:t>
      </w:r>
      <w:r w:rsidRPr="00906BF2">
        <w:rPr>
          <w:rFonts w:hint="eastAsia"/>
          <w:strike/>
        </w:rPr>
        <w:t>所在屏幕上的</w:t>
      </w:r>
      <w:r w:rsidRPr="00906BF2">
        <w:rPr>
          <w:rFonts w:hint="eastAsia"/>
          <w:strike/>
        </w:rPr>
        <w:t>App</w:t>
      </w:r>
      <w:r w:rsidRPr="00906BF2">
        <w:rPr>
          <w:rFonts w:hint="eastAsia"/>
          <w:strike/>
        </w:rPr>
        <w:t>内实现</w:t>
      </w:r>
      <w:r w:rsidR="00AC21D4" w:rsidRPr="00906BF2">
        <w:rPr>
          <w:rFonts w:hint="eastAsia"/>
          <w:strike/>
        </w:rPr>
        <w:t>，不同屏幕上的相同</w:t>
      </w:r>
      <w:r w:rsidR="00AC21D4" w:rsidRPr="00906BF2">
        <w:rPr>
          <w:rFonts w:hint="eastAsia"/>
          <w:strike/>
        </w:rPr>
        <w:t>A</w:t>
      </w:r>
      <w:r w:rsidR="00AC21D4" w:rsidRPr="00906BF2">
        <w:rPr>
          <w:strike/>
        </w:rPr>
        <w:t>pp</w:t>
      </w:r>
      <w:r w:rsidR="00AC21D4" w:rsidRPr="00906BF2">
        <w:rPr>
          <w:rFonts w:hint="eastAsia"/>
          <w:strike/>
        </w:rPr>
        <w:t>独立授权</w:t>
      </w:r>
      <w:r w:rsidRPr="00906BF2">
        <w:rPr>
          <w:rFonts w:hint="eastAsia"/>
          <w:strike/>
        </w:rPr>
        <w:t>；</w:t>
      </w:r>
    </w:p>
    <w:p w14:paraId="4DB84413" w14:textId="77777777" w:rsidR="000B11DC" w:rsidRPr="00906BF2" w:rsidRDefault="001546E0" w:rsidP="00311517">
      <w:pPr>
        <w:pStyle w:val="ListParagraph"/>
        <w:numPr>
          <w:ilvl w:val="0"/>
          <w:numId w:val="13"/>
        </w:numPr>
        <w:ind w:firstLineChars="0"/>
        <w:rPr>
          <w:strike/>
        </w:rPr>
      </w:pPr>
      <w:r w:rsidRPr="00906BF2">
        <w:rPr>
          <w:rFonts w:hint="eastAsia"/>
          <w:strike/>
        </w:rPr>
        <w:t>系统</w:t>
      </w:r>
      <w:r w:rsidRPr="00906BF2">
        <w:rPr>
          <w:strike/>
        </w:rPr>
        <w:t>S</w:t>
      </w:r>
      <w:r w:rsidRPr="00906BF2">
        <w:rPr>
          <w:rFonts w:hint="eastAsia"/>
          <w:strike/>
        </w:rPr>
        <w:t>etting</w:t>
      </w:r>
      <w:r w:rsidR="00535E61" w:rsidRPr="00906BF2">
        <w:rPr>
          <w:rFonts w:hint="eastAsia"/>
          <w:strike/>
        </w:rPr>
        <w:t>仅显示系统和</w:t>
      </w:r>
      <w:r w:rsidR="00535E61" w:rsidRPr="00906BF2">
        <w:rPr>
          <w:rFonts w:hint="eastAsia"/>
          <w:strike/>
        </w:rPr>
        <w:t>I</w:t>
      </w:r>
      <w:r w:rsidR="00535E61" w:rsidRPr="00906BF2">
        <w:rPr>
          <w:strike/>
        </w:rPr>
        <w:t>T</w:t>
      </w:r>
      <w:r w:rsidR="00535E61" w:rsidRPr="00906BF2">
        <w:rPr>
          <w:rFonts w:hint="eastAsia"/>
          <w:strike/>
        </w:rPr>
        <w:t>自研</w:t>
      </w:r>
      <w:r w:rsidR="00433B62" w:rsidRPr="00906BF2">
        <w:rPr>
          <w:rFonts w:hint="eastAsia"/>
          <w:strike/>
        </w:rPr>
        <w:t>A</w:t>
      </w:r>
      <w:r w:rsidR="00433B62" w:rsidRPr="00906BF2">
        <w:rPr>
          <w:strike/>
        </w:rPr>
        <w:t>PP</w:t>
      </w:r>
      <w:r w:rsidR="00535E61" w:rsidRPr="00906BF2">
        <w:rPr>
          <w:rFonts w:hint="eastAsia"/>
          <w:strike/>
        </w:rPr>
        <w:t>的敏感权限</w:t>
      </w:r>
      <w:r w:rsidR="000C58E4" w:rsidRPr="00906BF2">
        <w:rPr>
          <w:rFonts w:hint="eastAsia"/>
          <w:strike/>
        </w:rPr>
        <w:t>设置项</w:t>
      </w:r>
      <w:r w:rsidR="00535E61" w:rsidRPr="00906BF2">
        <w:rPr>
          <w:rFonts w:hint="eastAsia"/>
          <w:strike/>
        </w:rPr>
        <w:t>，如某类型不涉及，则不显示</w:t>
      </w:r>
      <w:r w:rsidR="00E0451C" w:rsidRPr="00906BF2">
        <w:rPr>
          <w:rFonts w:hint="eastAsia"/>
          <w:strike/>
        </w:rPr>
        <w:t>。</w:t>
      </w:r>
    </w:p>
    <w:p w14:paraId="31185F40" w14:textId="77777777" w:rsidR="00BD6094" w:rsidRPr="00906BF2" w:rsidRDefault="00BD6094" w:rsidP="00C9119C">
      <w:pPr>
        <w:ind w:left="420"/>
        <w:rPr>
          <w:strike/>
        </w:rPr>
      </w:pPr>
      <w:r w:rsidRPr="00906BF2">
        <w:rPr>
          <w:rFonts w:hint="eastAsia"/>
          <w:strike/>
        </w:rPr>
        <w:t>（备注：八合一变更上线前，</w:t>
      </w:r>
      <w:r w:rsidR="001546E0" w:rsidRPr="00906BF2">
        <w:rPr>
          <w:rFonts w:hint="eastAsia"/>
          <w:strike/>
        </w:rPr>
        <w:t>系统</w:t>
      </w:r>
      <w:r w:rsidR="001546E0" w:rsidRPr="00906BF2">
        <w:rPr>
          <w:rFonts w:hint="eastAsia"/>
          <w:strike/>
        </w:rPr>
        <w:t>Setting</w:t>
      </w:r>
      <w:r w:rsidRPr="00906BF2">
        <w:rPr>
          <w:rFonts w:hint="eastAsia"/>
          <w:strike/>
        </w:rPr>
        <w:t>仅</w:t>
      </w:r>
      <w:r w:rsidR="001546E0" w:rsidRPr="00906BF2">
        <w:rPr>
          <w:rFonts w:hint="eastAsia"/>
          <w:strike/>
        </w:rPr>
        <w:t>支持</w:t>
      </w:r>
      <w:r w:rsidRPr="00906BF2">
        <w:rPr>
          <w:rFonts w:hint="eastAsia"/>
          <w:strike/>
        </w:rPr>
        <w:t>“位置”；八合一变更上线后</w:t>
      </w:r>
      <w:r w:rsidR="001546E0" w:rsidRPr="00906BF2">
        <w:rPr>
          <w:rFonts w:hint="eastAsia"/>
          <w:strike/>
        </w:rPr>
        <w:t>，系统</w:t>
      </w:r>
      <w:r w:rsidR="001546E0" w:rsidRPr="00906BF2">
        <w:rPr>
          <w:rFonts w:hint="eastAsia"/>
          <w:strike/>
        </w:rPr>
        <w:t>Setting</w:t>
      </w:r>
      <w:r w:rsidR="001546E0" w:rsidRPr="00906BF2">
        <w:rPr>
          <w:rFonts w:hint="eastAsia"/>
          <w:strike/>
        </w:rPr>
        <w:t>支持</w:t>
      </w:r>
      <w:r w:rsidRPr="00906BF2">
        <w:rPr>
          <w:rFonts w:hint="eastAsia"/>
          <w:strike/>
        </w:rPr>
        <w:t>“位置”、“麦克风”、“通讯录”</w:t>
      </w:r>
      <w:r w:rsidR="00755CC5" w:rsidRPr="00906BF2">
        <w:rPr>
          <w:rFonts w:hint="eastAsia"/>
          <w:strike/>
        </w:rPr>
        <w:t>。</w:t>
      </w:r>
      <w:r w:rsidRPr="00906BF2">
        <w:rPr>
          <w:rFonts w:hint="eastAsia"/>
          <w:strike/>
        </w:rPr>
        <w:t>）</w:t>
      </w:r>
    </w:p>
    <w:p w14:paraId="3B4D5F08" w14:textId="0A1CE015" w:rsidR="003E524C" w:rsidRPr="00906BF2" w:rsidRDefault="005B1EA5" w:rsidP="00AD585F">
      <w:pPr>
        <w:ind w:firstLine="420"/>
      </w:pPr>
      <w:r w:rsidRPr="00906BF2">
        <w:rPr>
          <w:rFonts w:hint="eastAsia"/>
        </w:rPr>
        <w:lastRenderedPageBreak/>
        <w:t>3</w:t>
      </w:r>
      <w:r w:rsidRPr="00906BF2">
        <w:rPr>
          <w:rFonts w:hint="eastAsia"/>
        </w:rPr>
        <w:t>）</w:t>
      </w:r>
      <w:r w:rsidR="007171E3" w:rsidRPr="00906BF2">
        <w:rPr>
          <w:rFonts w:hint="eastAsia"/>
        </w:rPr>
        <w:t>本文</w:t>
      </w:r>
      <w:r w:rsidR="005A5311" w:rsidRPr="00906BF2">
        <w:rPr>
          <w:rFonts w:hint="eastAsia"/>
        </w:rPr>
        <w:t>附录</w:t>
      </w:r>
      <w:r w:rsidR="007171E3" w:rsidRPr="00906BF2">
        <w:rPr>
          <w:rFonts w:hint="eastAsia"/>
        </w:rPr>
        <w:t>附件中，敏感授权设置项部署在系统</w:t>
      </w:r>
      <w:r w:rsidR="007171E3" w:rsidRPr="00906BF2">
        <w:rPr>
          <w:rFonts w:hint="eastAsia"/>
        </w:rPr>
        <w:t>Setting</w:t>
      </w:r>
      <w:r w:rsidR="007171E3" w:rsidRPr="00906BF2">
        <w:rPr>
          <w:rFonts w:hint="eastAsia"/>
        </w:rPr>
        <w:t>的</w:t>
      </w:r>
      <w:r w:rsidR="007171E3" w:rsidRPr="00906BF2">
        <w:rPr>
          <w:rFonts w:hint="eastAsia"/>
        </w:rPr>
        <w:t>app</w:t>
      </w:r>
      <w:r w:rsidR="007171E3" w:rsidRPr="00906BF2">
        <w:rPr>
          <w:rFonts w:hint="eastAsia"/>
        </w:rPr>
        <w:t>，</w:t>
      </w:r>
      <w:r w:rsidR="0043322F" w:rsidRPr="00906BF2">
        <w:rPr>
          <w:rFonts w:hint="eastAsia"/>
        </w:rPr>
        <w:t>需要</w:t>
      </w:r>
      <w:r w:rsidR="007171E3" w:rsidRPr="00906BF2">
        <w:rPr>
          <w:rFonts w:hint="eastAsia"/>
        </w:rPr>
        <w:t>通过配置文件标明设置项类型，</w:t>
      </w:r>
      <w:r w:rsidR="0043322F" w:rsidRPr="00906BF2">
        <w:rPr>
          <w:rFonts w:hint="eastAsia"/>
        </w:rPr>
        <w:t>从而被系统</w:t>
      </w:r>
      <w:r w:rsidR="0043322F" w:rsidRPr="00906BF2">
        <w:rPr>
          <w:rFonts w:hint="eastAsia"/>
        </w:rPr>
        <w:t>Setting</w:t>
      </w:r>
      <w:r w:rsidR="0043322F" w:rsidRPr="00906BF2">
        <w:rPr>
          <w:rFonts w:hint="eastAsia"/>
        </w:rPr>
        <w:t>扫描获取。</w:t>
      </w:r>
    </w:p>
    <w:p w14:paraId="10CD2D6B" w14:textId="35200CDD" w:rsidR="008A6EC1" w:rsidRPr="00906BF2" w:rsidRDefault="008A6EC1" w:rsidP="00AD585F">
      <w:pPr>
        <w:ind w:firstLine="420"/>
      </w:pPr>
      <w:r w:rsidRPr="00906BF2">
        <w:rPr>
          <w:rFonts w:hint="eastAsia"/>
        </w:rPr>
        <w:t>4</w:t>
      </w:r>
      <w:r w:rsidRPr="00906BF2">
        <w:rPr>
          <w:rFonts w:hint="eastAsia"/>
        </w:rPr>
        <w:t>）当</w:t>
      </w:r>
      <w:r w:rsidRPr="00906BF2">
        <w:rPr>
          <w:rFonts w:hint="eastAsia"/>
        </w:rPr>
        <w:t>APP</w:t>
      </w:r>
      <w:r w:rsidRPr="00906BF2">
        <w:rPr>
          <w:rFonts w:hint="eastAsia"/>
        </w:rPr>
        <w:t>运行过程中，</w:t>
      </w:r>
      <w:r w:rsidRPr="00906BF2">
        <w:rPr>
          <w:rFonts w:hint="eastAsia"/>
        </w:rPr>
        <w:t>setting</w:t>
      </w:r>
      <w:r w:rsidRPr="00906BF2">
        <w:rPr>
          <w:rFonts w:hint="eastAsia"/>
        </w:rPr>
        <w:t>中关闭敏感信息授权，则在下次进入</w:t>
      </w:r>
      <w:r w:rsidR="00DE73EB" w:rsidRPr="00906BF2">
        <w:rPr>
          <w:rFonts w:hint="eastAsia"/>
        </w:rPr>
        <w:t>A</w:t>
      </w:r>
      <w:r w:rsidRPr="00906BF2">
        <w:rPr>
          <w:rFonts w:hint="eastAsia"/>
        </w:rPr>
        <w:t>pp</w:t>
      </w:r>
      <w:r w:rsidRPr="00906BF2">
        <w:rPr>
          <w:rFonts w:hint="eastAsia"/>
        </w:rPr>
        <w:t>生效。</w:t>
      </w:r>
    </w:p>
    <w:p w14:paraId="4A612E3E" w14:textId="758DC058" w:rsidR="003E524C" w:rsidRPr="00906BF2" w:rsidRDefault="008A6EC1" w:rsidP="00AD585F">
      <w:pPr>
        <w:ind w:firstLine="420"/>
      </w:pPr>
      <w:r w:rsidRPr="00906BF2">
        <w:t>5</w:t>
      </w:r>
      <w:r w:rsidR="005B1EA5" w:rsidRPr="00906BF2">
        <w:rPr>
          <w:rFonts w:hint="eastAsia"/>
        </w:rPr>
        <w:t>）</w:t>
      </w:r>
      <w:r w:rsidR="00D92D63" w:rsidRPr="00906BF2">
        <w:rPr>
          <w:rFonts w:hint="eastAsia"/>
        </w:rPr>
        <w:t>当</w:t>
      </w:r>
      <w:r w:rsidR="0043322F" w:rsidRPr="00906BF2">
        <w:rPr>
          <w:rFonts w:hint="eastAsia"/>
        </w:rPr>
        <w:t>后台安装</w:t>
      </w:r>
      <w:r w:rsidR="0043322F" w:rsidRPr="00906BF2">
        <w:rPr>
          <w:rFonts w:hint="eastAsia"/>
        </w:rPr>
        <w:t>/</w:t>
      </w:r>
      <w:r w:rsidR="0043322F" w:rsidRPr="00906BF2">
        <w:rPr>
          <w:rFonts w:hint="eastAsia"/>
        </w:rPr>
        <w:t>更新</w:t>
      </w:r>
      <w:r w:rsidR="0043322F" w:rsidRPr="00906BF2">
        <w:t>A</w:t>
      </w:r>
      <w:r w:rsidR="0043322F" w:rsidRPr="00906BF2">
        <w:rPr>
          <w:rFonts w:hint="eastAsia"/>
        </w:rPr>
        <w:t>p</w:t>
      </w:r>
      <w:r w:rsidR="0043322F" w:rsidRPr="00906BF2">
        <w:t>p</w:t>
      </w:r>
      <w:r w:rsidR="00D92D63" w:rsidRPr="00906BF2">
        <w:rPr>
          <w:rFonts w:hint="eastAsia"/>
        </w:rPr>
        <w:t>后</w:t>
      </w:r>
      <w:r w:rsidR="0043322F" w:rsidRPr="00906BF2">
        <w:rPr>
          <w:rFonts w:hint="eastAsia"/>
        </w:rPr>
        <w:t>，系统</w:t>
      </w:r>
      <w:r w:rsidR="0043322F" w:rsidRPr="00906BF2">
        <w:rPr>
          <w:rFonts w:hint="eastAsia"/>
        </w:rPr>
        <w:t>Setting</w:t>
      </w:r>
      <w:r w:rsidR="0043322F" w:rsidRPr="00906BF2">
        <w:rPr>
          <w:rFonts w:hint="eastAsia"/>
        </w:rPr>
        <w:t>重新显示变更后的</w:t>
      </w:r>
      <w:r w:rsidR="00BA1DFE" w:rsidRPr="00906BF2">
        <w:rPr>
          <w:rFonts w:hint="eastAsia"/>
        </w:rPr>
        <w:t>敏感授权</w:t>
      </w:r>
      <w:r w:rsidR="0043322F" w:rsidRPr="00906BF2">
        <w:rPr>
          <w:rFonts w:hint="eastAsia"/>
        </w:rPr>
        <w:t>设置项</w:t>
      </w:r>
      <w:r w:rsidR="00BA1DFE" w:rsidRPr="00906BF2">
        <w:rPr>
          <w:rFonts w:hint="eastAsia"/>
        </w:rPr>
        <w:t>，并</w:t>
      </w:r>
      <w:r w:rsidR="0043322F" w:rsidRPr="00906BF2">
        <w:rPr>
          <w:rFonts w:hint="eastAsia"/>
        </w:rPr>
        <w:t>恢复此</w:t>
      </w:r>
      <w:r w:rsidR="0043322F" w:rsidRPr="00906BF2">
        <w:rPr>
          <w:rFonts w:hint="eastAsia"/>
        </w:rPr>
        <w:t>APP</w:t>
      </w:r>
      <w:r w:rsidR="0043322F" w:rsidRPr="00906BF2">
        <w:rPr>
          <w:rFonts w:hint="eastAsia"/>
        </w:rPr>
        <w:t>所有敏感授权为未授权状态</w:t>
      </w:r>
      <w:r w:rsidR="003E524C" w:rsidRPr="00906BF2">
        <w:rPr>
          <w:rFonts w:hint="eastAsia"/>
        </w:rPr>
        <w:t>。</w:t>
      </w:r>
    </w:p>
    <w:p w14:paraId="0F0AE5A2" w14:textId="45E879B4" w:rsidR="00AD585F" w:rsidRPr="00906BF2" w:rsidRDefault="008A6EC1" w:rsidP="00AD585F">
      <w:pPr>
        <w:ind w:firstLine="420"/>
      </w:pPr>
      <w:r w:rsidRPr="00906BF2">
        <w:t>6</w:t>
      </w:r>
      <w:r w:rsidR="005B1EA5" w:rsidRPr="00906BF2">
        <w:rPr>
          <w:rFonts w:hint="eastAsia"/>
        </w:rPr>
        <w:t>）</w:t>
      </w:r>
      <w:r w:rsidR="00BA1DFE" w:rsidRPr="00906BF2">
        <w:rPr>
          <w:rFonts w:hint="eastAsia"/>
        </w:rPr>
        <w:t>当</w:t>
      </w:r>
      <w:r w:rsidR="00BA1DFE" w:rsidRPr="00906BF2">
        <w:rPr>
          <w:rFonts w:hint="eastAsia"/>
        </w:rPr>
        <w:t>app</w:t>
      </w:r>
      <w:r w:rsidR="00BA1DFE" w:rsidRPr="00906BF2">
        <w:rPr>
          <w:rFonts w:hint="eastAsia"/>
        </w:rPr>
        <w:t>被删除</w:t>
      </w:r>
      <w:r w:rsidR="00D92D63" w:rsidRPr="00906BF2">
        <w:rPr>
          <w:rFonts w:hint="eastAsia"/>
        </w:rPr>
        <w:t>后</w:t>
      </w:r>
      <w:r w:rsidR="00BA1DFE" w:rsidRPr="00906BF2">
        <w:rPr>
          <w:rFonts w:hint="eastAsia"/>
        </w:rPr>
        <w:t>，系统</w:t>
      </w:r>
      <w:r w:rsidR="00BA1DFE" w:rsidRPr="00906BF2">
        <w:rPr>
          <w:rFonts w:hint="eastAsia"/>
        </w:rPr>
        <w:t>Setting</w:t>
      </w:r>
      <w:r w:rsidR="00BA1DFE" w:rsidRPr="00906BF2">
        <w:rPr>
          <w:rFonts w:hint="eastAsia"/>
        </w:rPr>
        <w:t>内不再显示相关敏感授权设置项。</w:t>
      </w:r>
    </w:p>
    <w:p w14:paraId="301820FD" w14:textId="580B440E" w:rsidR="00AD585F" w:rsidRPr="00906BF2" w:rsidRDefault="008A6EC1" w:rsidP="00AD585F">
      <w:pPr>
        <w:ind w:firstLine="420"/>
      </w:pPr>
      <w:r w:rsidRPr="00906BF2">
        <w:t>7</w:t>
      </w:r>
      <w:r w:rsidR="005B1EA5" w:rsidRPr="00906BF2">
        <w:rPr>
          <w:rFonts w:hint="eastAsia"/>
        </w:rPr>
        <w:t>）</w:t>
      </w:r>
      <w:r w:rsidR="00AD585F" w:rsidRPr="00906BF2">
        <w:rPr>
          <w:rFonts w:hint="eastAsia"/>
        </w:rPr>
        <w:t>敏感授权设置项在同类目录下的排序规则：</w:t>
      </w:r>
    </w:p>
    <w:p w14:paraId="28B65909" w14:textId="77777777" w:rsidR="00AD585F" w:rsidRPr="00906BF2" w:rsidRDefault="00AD585F" w:rsidP="00311517">
      <w:pPr>
        <w:pStyle w:val="ListParagraph"/>
        <w:numPr>
          <w:ilvl w:val="0"/>
          <w:numId w:val="15"/>
        </w:numPr>
        <w:ind w:firstLineChars="0"/>
      </w:pPr>
      <w:r w:rsidRPr="00906BF2">
        <w:rPr>
          <w:rFonts w:hint="eastAsia"/>
        </w:rPr>
        <w:t>首位汉字的拼音</w:t>
      </w:r>
      <w:r w:rsidRPr="00906BF2">
        <w:rPr>
          <w:rFonts w:hint="eastAsia"/>
        </w:rPr>
        <w:t>/</w:t>
      </w:r>
      <w:r w:rsidRPr="00906BF2">
        <w:rPr>
          <w:rFonts w:hint="eastAsia"/>
        </w:rPr>
        <w:t>字母的顺序排序（</w:t>
      </w:r>
      <w:r w:rsidRPr="00906BF2">
        <w:rPr>
          <w:rFonts w:hint="eastAsia"/>
        </w:rPr>
        <w:t>A</w:t>
      </w:r>
      <w:r w:rsidRPr="00906BF2">
        <w:rPr>
          <w:rFonts w:hint="eastAsia"/>
        </w:rPr>
        <w:t>在前，</w:t>
      </w:r>
      <w:r w:rsidRPr="00906BF2">
        <w:rPr>
          <w:rFonts w:hint="eastAsia"/>
        </w:rPr>
        <w:t>Z</w:t>
      </w:r>
      <w:r w:rsidRPr="00906BF2">
        <w:rPr>
          <w:rFonts w:hint="eastAsia"/>
        </w:rPr>
        <w:t>在后），汉字优先于字母。</w:t>
      </w:r>
    </w:p>
    <w:p w14:paraId="768280EA" w14:textId="77777777" w:rsidR="00AD585F" w:rsidRPr="00906BF2" w:rsidRDefault="005C5386" w:rsidP="00311517">
      <w:pPr>
        <w:pStyle w:val="ListParagraph"/>
        <w:numPr>
          <w:ilvl w:val="0"/>
          <w:numId w:val="15"/>
        </w:numPr>
        <w:ind w:firstLineChars="0"/>
      </w:pPr>
      <w:r w:rsidRPr="00906BF2">
        <w:rPr>
          <w:rFonts w:hint="eastAsia"/>
        </w:rPr>
        <w:t>当某一</w:t>
      </w:r>
      <w:r w:rsidR="00AD585F" w:rsidRPr="00906BF2">
        <w:rPr>
          <w:rFonts w:hint="eastAsia"/>
        </w:rPr>
        <w:t>位相同时，以下一位</w:t>
      </w:r>
      <w:r w:rsidRPr="00906BF2">
        <w:rPr>
          <w:rFonts w:hint="eastAsia"/>
        </w:rPr>
        <w:t>优先级</w:t>
      </w:r>
      <w:r w:rsidR="00AD585F" w:rsidRPr="00906BF2">
        <w:rPr>
          <w:rFonts w:hint="eastAsia"/>
        </w:rPr>
        <w:t>排序</w:t>
      </w:r>
      <w:r w:rsidRPr="00906BF2">
        <w:rPr>
          <w:rFonts w:hint="eastAsia"/>
        </w:rPr>
        <w:t>，排序规则参考首位规则。</w:t>
      </w:r>
    </w:p>
    <w:p w14:paraId="07987843" w14:textId="77777777" w:rsidR="00C9119C" w:rsidRPr="00906BF2" w:rsidRDefault="00C9119C" w:rsidP="00C267C5">
      <w:pPr>
        <w:pStyle w:val="Heading3"/>
      </w:pPr>
      <w:bookmarkStart w:id="14" w:name="_Toc163467295"/>
      <w:r w:rsidRPr="00906BF2">
        <w:rPr>
          <w:rFonts w:hint="eastAsia"/>
        </w:rPr>
        <w:t>敏感信息</w:t>
      </w:r>
      <w:r w:rsidR="00E60C64" w:rsidRPr="00906BF2">
        <w:rPr>
          <w:rFonts w:hint="eastAsia"/>
        </w:rPr>
        <w:t>持续</w:t>
      </w:r>
      <w:r w:rsidR="00671A14" w:rsidRPr="00906BF2">
        <w:rPr>
          <w:rFonts w:hint="eastAsia"/>
        </w:rPr>
        <w:t>收集</w:t>
      </w:r>
      <w:r w:rsidRPr="00906BF2">
        <w:rPr>
          <w:rFonts w:hint="eastAsia"/>
        </w:rPr>
        <w:t>过程显示</w:t>
      </w:r>
      <w:bookmarkEnd w:id="14"/>
    </w:p>
    <w:p w14:paraId="7F4A6180" w14:textId="77777777" w:rsidR="00F54924" w:rsidRPr="00906BF2" w:rsidRDefault="00B1391A" w:rsidP="00B1391A">
      <w:pPr>
        <w:ind w:firstLine="420"/>
      </w:pPr>
      <w:r w:rsidRPr="00906BF2">
        <w:rPr>
          <w:rFonts w:hint="eastAsia"/>
        </w:rPr>
        <w:t>敏感信息</w:t>
      </w:r>
      <w:r w:rsidR="00E60C64" w:rsidRPr="00906BF2">
        <w:rPr>
          <w:rFonts w:hint="eastAsia"/>
        </w:rPr>
        <w:t>持续收集</w:t>
      </w:r>
      <w:r w:rsidRPr="00906BF2">
        <w:rPr>
          <w:rFonts w:hint="eastAsia"/>
        </w:rPr>
        <w:t>时，状态栏需要显示对应图标。</w:t>
      </w:r>
    </w:p>
    <w:p w14:paraId="638B706C" w14:textId="77777777" w:rsidR="00F54924" w:rsidRPr="00906BF2" w:rsidRDefault="00F54924" w:rsidP="00F54924">
      <w:pPr>
        <w:ind w:firstLine="420"/>
      </w:pPr>
      <w:r w:rsidRPr="00906BF2">
        <w:rPr>
          <w:rFonts w:hint="eastAsia"/>
        </w:rPr>
        <w:t>如非中控屏应用涉及敏感信息收集应用，显示逻辑：</w:t>
      </w:r>
    </w:p>
    <w:p w14:paraId="7764C210" w14:textId="77777777" w:rsidR="00121941" w:rsidRPr="00906BF2" w:rsidRDefault="00F54924" w:rsidP="00311517">
      <w:pPr>
        <w:pStyle w:val="ListParagraph"/>
        <w:numPr>
          <w:ilvl w:val="0"/>
          <w:numId w:val="16"/>
        </w:numPr>
        <w:ind w:firstLineChars="0"/>
      </w:pPr>
      <w:r w:rsidRPr="00906BF2">
        <w:rPr>
          <w:rFonts w:hint="eastAsia"/>
        </w:rPr>
        <w:t>在</w:t>
      </w:r>
      <w:r w:rsidR="00870F2D" w:rsidRPr="00906BF2">
        <w:rPr>
          <w:rFonts w:hint="eastAsia"/>
        </w:rPr>
        <w:t>该</w:t>
      </w:r>
      <w:r w:rsidRPr="00906BF2">
        <w:rPr>
          <w:rFonts w:hint="eastAsia"/>
        </w:rPr>
        <w:t>App</w:t>
      </w:r>
      <w:r w:rsidRPr="00906BF2">
        <w:rPr>
          <w:rFonts w:hint="eastAsia"/>
        </w:rPr>
        <w:t>运行的屏幕状态栏</w:t>
      </w:r>
      <w:r w:rsidR="00121941" w:rsidRPr="00906BF2">
        <w:rPr>
          <w:rFonts w:hint="eastAsia"/>
        </w:rPr>
        <w:t>及中控屏状态栏</w:t>
      </w:r>
      <w:r w:rsidRPr="00906BF2">
        <w:rPr>
          <w:rFonts w:hint="eastAsia"/>
        </w:rPr>
        <w:t>显示。</w:t>
      </w:r>
      <w:r w:rsidR="00B27B4E" w:rsidRPr="00906BF2">
        <w:rPr>
          <w:rFonts w:hint="eastAsia"/>
        </w:rPr>
        <w:t>具体显示规则，参考</w:t>
      </w:r>
      <w:r w:rsidR="00B27B4E" w:rsidRPr="00906BF2">
        <w:rPr>
          <w:rFonts w:hint="eastAsia"/>
        </w:rPr>
        <w:t>U</w:t>
      </w:r>
      <w:r w:rsidR="00B27B4E" w:rsidRPr="00906BF2">
        <w:t>E SPEC</w:t>
      </w:r>
      <w:r w:rsidR="00B27B4E" w:rsidRPr="00906BF2">
        <w:rPr>
          <w:rFonts w:hint="eastAsia"/>
          <w:strike/>
        </w:rPr>
        <w:t>（</w:t>
      </w:r>
      <w:r w:rsidR="00D5777C" w:rsidRPr="00906BF2">
        <w:rPr>
          <w:strike/>
        </w:rPr>
        <w:t>UIS</w:t>
      </w:r>
      <w:r w:rsidR="00D5777C" w:rsidRPr="00906BF2">
        <w:rPr>
          <w:rFonts w:hint="eastAsia"/>
          <w:strike/>
        </w:rPr>
        <w:t>-</w:t>
      </w:r>
      <w:r w:rsidR="00B27B4E" w:rsidRPr="00906BF2">
        <w:rPr>
          <w:strike/>
        </w:rPr>
        <w:t>3073</w:t>
      </w:r>
      <w:r w:rsidR="00B27B4E" w:rsidRPr="00906BF2">
        <w:rPr>
          <w:rFonts w:hint="eastAsia"/>
          <w:strike/>
        </w:rPr>
        <w:t>）</w:t>
      </w:r>
      <w:r w:rsidR="00B27B4E" w:rsidRPr="00906BF2">
        <w:t>.</w:t>
      </w:r>
    </w:p>
    <w:p w14:paraId="6F75D00D" w14:textId="77777777" w:rsidR="00DF0946" w:rsidRPr="00906BF2" w:rsidRDefault="00DF0946" w:rsidP="00B1391A">
      <w:pPr>
        <w:ind w:firstLine="420"/>
      </w:pPr>
    </w:p>
    <w:p w14:paraId="15BB86D3" w14:textId="77777777" w:rsidR="00DC1338" w:rsidRPr="00906BF2" w:rsidRDefault="005E0135" w:rsidP="00DA3C7A">
      <w:pPr>
        <w:pStyle w:val="Heading2"/>
      </w:pPr>
      <w:bookmarkStart w:id="15" w:name="_Toc163467296"/>
      <w:r w:rsidRPr="00906BF2">
        <w:rPr>
          <w:rFonts w:hint="eastAsia"/>
        </w:rPr>
        <w:t>车内数据</w:t>
      </w:r>
      <w:r w:rsidR="007D6069" w:rsidRPr="00906BF2">
        <w:rPr>
          <w:rFonts w:hint="eastAsia"/>
        </w:rPr>
        <w:t>收</w:t>
      </w:r>
      <w:r w:rsidR="00B61516" w:rsidRPr="00906BF2">
        <w:rPr>
          <w:rFonts w:hint="eastAsia"/>
        </w:rPr>
        <w:t>集</w:t>
      </w:r>
      <w:r w:rsidR="00BB48AF" w:rsidRPr="00906BF2">
        <w:rPr>
          <w:rFonts w:hint="eastAsia"/>
        </w:rPr>
        <w:t>硬件</w:t>
      </w:r>
      <w:r w:rsidR="00DC1338" w:rsidRPr="00906BF2">
        <w:rPr>
          <w:rFonts w:hint="eastAsia"/>
        </w:rPr>
        <w:t>权限</w:t>
      </w:r>
      <w:bookmarkEnd w:id="15"/>
    </w:p>
    <w:p w14:paraId="5630091E" w14:textId="77777777" w:rsidR="00CE2E94" w:rsidRPr="00906BF2" w:rsidRDefault="00CE2E94" w:rsidP="00CE2E94">
      <w:pPr>
        <w:ind w:left="420"/>
      </w:pPr>
      <w:r w:rsidRPr="00906BF2">
        <w:rPr>
          <w:rFonts w:hint="eastAsia"/>
        </w:rPr>
        <w:t>（已与应用麦克风敏感权限合并</w:t>
      </w:r>
      <w:r w:rsidR="007D6069" w:rsidRPr="00906BF2">
        <w:rPr>
          <w:rFonts w:hint="eastAsia"/>
        </w:rPr>
        <w:t>，不再设立独立的车内数据</w:t>
      </w:r>
      <w:r w:rsidR="006A6410" w:rsidRPr="00906BF2">
        <w:rPr>
          <w:rFonts w:hint="eastAsia"/>
        </w:rPr>
        <w:t>收集</w:t>
      </w:r>
      <w:r w:rsidR="007D6069" w:rsidRPr="00906BF2">
        <w:rPr>
          <w:rFonts w:hint="eastAsia"/>
        </w:rPr>
        <w:t>硬件权限</w:t>
      </w:r>
      <w:r w:rsidRPr="00906BF2">
        <w:rPr>
          <w:rFonts w:hint="eastAsia"/>
        </w:rPr>
        <w:t>）</w:t>
      </w:r>
    </w:p>
    <w:p w14:paraId="4F41AC54" w14:textId="77777777" w:rsidR="00DF0946" w:rsidRPr="00906BF2" w:rsidRDefault="00DF0946" w:rsidP="00DF0946">
      <w:pPr>
        <w:pStyle w:val="Heading3"/>
        <w:rPr>
          <w:strike/>
        </w:rPr>
      </w:pPr>
      <w:bookmarkStart w:id="16" w:name="_Toc163467297"/>
      <w:r w:rsidRPr="00906BF2">
        <w:rPr>
          <w:rFonts w:hint="eastAsia"/>
          <w:strike/>
        </w:rPr>
        <w:t>授权弹窗</w:t>
      </w:r>
      <w:bookmarkEnd w:id="16"/>
    </w:p>
    <w:p w14:paraId="381F9088" w14:textId="77777777" w:rsidR="00F678B8" w:rsidRPr="00906BF2" w:rsidRDefault="00F678B8" w:rsidP="00F678B8">
      <w:pPr>
        <w:pStyle w:val="Heading3"/>
        <w:rPr>
          <w:strike/>
        </w:rPr>
      </w:pPr>
      <w:bookmarkStart w:id="17" w:name="_Toc163467298"/>
      <w:r w:rsidRPr="00906BF2">
        <w:rPr>
          <w:rFonts w:hint="eastAsia"/>
          <w:strike/>
        </w:rPr>
        <w:t>授权状态</w:t>
      </w:r>
      <w:bookmarkEnd w:id="17"/>
    </w:p>
    <w:p w14:paraId="76038CA8" w14:textId="77777777" w:rsidR="00CB5430" w:rsidRPr="00906BF2" w:rsidRDefault="00CB5430" w:rsidP="007830AF">
      <w:pPr>
        <w:pStyle w:val="Heading2"/>
      </w:pPr>
      <w:bookmarkStart w:id="18" w:name="_Toc163467299"/>
      <w:r w:rsidRPr="00906BF2">
        <w:rPr>
          <w:rFonts w:hint="eastAsia"/>
        </w:rPr>
        <w:t>图像匿名化要求</w:t>
      </w:r>
      <w:bookmarkEnd w:id="18"/>
    </w:p>
    <w:p w14:paraId="0137F83B" w14:textId="2D30EC45" w:rsidR="00DF0946" w:rsidRPr="00906BF2" w:rsidRDefault="00AA27B9" w:rsidP="0068498A">
      <w:pPr>
        <w:ind w:firstLine="420"/>
        <w:rPr>
          <w:strike/>
        </w:rPr>
      </w:pPr>
      <w:r w:rsidRPr="00906BF2">
        <w:rPr>
          <w:rFonts w:hint="eastAsia"/>
        </w:rPr>
        <w:t>仅</w:t>
      </w:r>
      <w:r w:rsidR="0068498A" w:rsidRPr="00906BF2">
        <w:rPr>
          <w:rFonts w:hint="eastAsia"/>
        </w:rPr>
        <w:t>发生紧急情况（碰撞、盗窃</w:t>
      </w:r>
      <w:r w:rsidR="0068498A" w:rsidRPr="00906BF2">
        <w:rPr>
          <w:rFonts w:hint="eastAsia"/>
          <w:strike/>
        </w:rPr>
        <w:t>等</w:t>
      </w:r>
      <w:r w:rsidR="0068498A" w:rsidRPr="00906BF2">
        <w:rPr>
          <w:rFonts w:hint="eastAsia"/>
        </w:rPr>
        <w:t>）时，</w:t>
      </w:r>
      <w:r w:rsidRPr="00906BF2">
        <w:rPr>
          <w:rFonts w:hint="eastAsia"/>
        </w:rPr>
        <w:t>方可</w:t>
      </w:r>
      <w:r w:rsidR="007830AF" w:rsidRPr="00906BF2">
        <w:rPr>
          <w:rFonts w:hint="eastAsia"/>
        </w:rPr>
        <w:t>上传</w:t>
      </w:r>
      <w:r w:rsidR="00F01A39" w:rsidRPr="00906BF2">
        <w:rPr>
          <w:rFonts w:hint="eastAsia"/>
        </w:rPr>
        <w:t>车外</w:t>
      </w:r>
      <w:r w:rsidR="007830AF" w:rsidRPr="00906BF2">
        <w:rPr>
          <w:rFonts w:hint="eastAsia"/>
        </w:rPr>
        <w:t>Camera</w:t>
      </w:r>
      <w:r w:rsidR="00CB5430" w:rsidRPr="00906BF2">
        <w:rPr>
          <w:rFonts w:hint="eastAsia"/>
        </w:rPr>
        <w:t>拍摄的</w:t>
      </w:r>
      <w:r w:rsidR="007830AF" w:rsidRPr="00906BF2">
        <w:rPr>
          <w:rFonts w:hint="eastAsia"/>
        </w:rPr>
        <w:t>视频</w:t>
      </w:r>
      <w:r w:rsidR="007830AF" w:rsidRPr="00906BF2">
        <w:rPr>
          <w:rFonts w:hint="eastAsia"/>
        </w:rPr>
        <w:t>/</w:t>
      </w:r>
      <w:r w:rsidR="007830AF" w:rsidRPr="00906BF2">
        <w:rPr>
          <w:rFonts w:hint="eastAsia"/>
        </w:rPr>
        <w:t>图像，</w:t>
      </w:r>
      <w:r w:rsidRPr="00906BF2">
        <w:rPr>
          <w:rFonts w:hint="eastAsia"/>
        </w:rPr>
        <w:t>上传前</w:t>
      </w:r>
      <w:r w:rsidR="007830AF" w:rsidRPr="00906BF2">
        <w:rPr>
          <w:rFonts w:hint="eastAsia"/>
        </w:rPr>
        <w:t>需要</w:t>
      </w:r>
      <w:r w:rsidR="00CB5430" w:rsidRPr="00906BF2">
        <w:rPr>
          <w:rFonts w:hint="eastAsia"/>
        </w:rPr>
        <w:t>对人脸及</w:t>
      </w:r>
      <w:r w:rsidR="007830AF" w:rsidRPr="00906BF2">
        <w:rPr>
          <w:rFonts w:hint="eastAsia"/>
        </w:rPr>
        <w:t>车牌</w:t>
      </w:r>
      <w:r w:rsidR="00CB5430" w:rsidRPr="00906BF2">
        <w:rPr>
          <w:rFonts w:hint="eastAsia"/>
        </w:rPr>
        <w:t>进行匿名化处理，使其无法识别。</w:t>
      </w:r>
    </w:p>
    <w:p w14:paraId="5B3A91D3" w14:textId="77777777" w:rsidR="0068498A" w:rsidRPr="00906BF2" w:rsidRDefault="0068498A" w:rsidP="0068498A">
      <w:pPr>
        <w:ind w:firstLine="420"/>
      </w:pPr>
      <w:r w:rsidRPr="00906BF2">
        <w:rPr>
          <w:rFonts w:hint="eastAsia"/>
        </w:rPr>
        <w:t>其余情况不可上传车外</w:t>
      </w:r>
      <w:r w:rsidRPr="00906BF2">
        <w:rPr>
          <w:rFonts w:hint="eastAsia"/>
        </w:rPr>
        <w:t>Camera</w:t>
      </w:r>
      <w:r w:rsidRPr="00906BF2">
        <w:rPr>
          <w:rFonts w:hint="eastAsia"/>
        </w:rPr>
        <w:t>拍摄的视频</w:t>
      </w:r>
      <w:r w:rsidRPr="00906BF2">
        <w:rPr>
          <w:rFonts w:hint="eastAsia"/>
        </w:rPr>
        <w:t>/</w:t>
      </w:r>
      <w:r w:rsidRPr="00906BF2">
        <w:rPr>
          <w:rFonts w:hint="eastAsia"/>
        </w:rPr>
        <w:t>图像。</w:t>
      </w:r>
    </w:p>
    <w:p w14:paraId="70F933CD" w14:textId="77777777" w:rsidR="00D26FBB" w:rsidRPr="00906BF2" w:rsidRDefault="00D26FBB" w:rsidP="0068498A">
      <w:pPr>
        <w:ind w:firstLine="420"/>
      </w:pPr>
    </w:p>
    <w:p w14:paraId="23453736" w14:textId="77777777" w:rsidR="00D26FBB" w:rsidRPr="00906BF2" w:rsidRDefault="00376BB0" w:rsidP="00D26FBB">
      <w:pPr>
        <w:pStyle w:val="Heading2"/>
        <w:numPr>
          <w:ilvl w:val="1"/>
          <w:numId w:val="1"/>
        </w:numPr>
      </w:pPr>
      <w:r w:rsidRPr="00906BF2">
        <w:rPr>
          <w:rFonts w:hint="eastAsia"/>
        </w:rPr>
        <w:lastRenderedPageBreak/>
        <w:t>特例</w:t>
      </w:r>
      <w:r w:rsidR="00D26FBB" w:rsidRPr="00906BF2">
        <w:rPr>
          <w:rFonts w:hint="eastAsia"/>
        </w:rPr>
        <w:t>功能逻辑</w:t>
      </w:r>
    </w:p>
    <w:p w14:paraId="3163D049" w14:textId="77777777" w:rsidR="00D26FBB" w:rsidRPr="00906BF2" w:rsidRDefault="00D26FBB" w:rsidP="00D26FBB">
      <w:pPr>
        <w:pStyle w:val="Heading3"/>
      </w:pPr>
      <w:r w:rsidRPr="00906BF2">
        <w:rPr>
          <w:rFonts w:hint="eastAsia"/>
        </w:rPr>
        <w:t>ADAS</w:t>
      </w:r>
      <w:r w:rsidRPr="00906BF2">
        <w:rPr>
          <w:rFonts w:hint="eastAsia"/>
        </w:rPr>
        <w:t>大数据回传（</w:t>
      </w:r>
      <w:r w:rsidRPr="00906BF2">
        <w:rPr>
          <w:rFonts w:hint="eastAsia"/>
        </w:rPr>
        <w:t>5</w:t>
      </w:r>
      <w:r w:rsidRPr="00906BF2">
        <w:t xml:space="preserve">57 </w:t>
      </w:r>
      <w:r w:rsidRPr="00906BF2">
        <w:rPr>
          <w:rFonts w:hint="eastAsia"/>
        </w:rPr>
        <w:t>Only</w:t>
      </w:r>
      <w:r w:rsidRPr="00906BF2">
        <w:rPr>
          <w:rFonts w:hint="eastAsia"/>
        </w:rPr>
        <w:t>）</w:t>
      </w:r>
    </w:p>
    <w:p w14:paraId="5D3A46CD" w14:textId="77777777" w:rsidR="00F70200" w:rsidRPr="00906BF2" w:rsidRDefault="00CA7414" w:rsidP="00CA7414">
      <w:pPr>
        <w:pStyle w:val="Heading4"/>
      </w:pPr>
      <w:r w:rsidRPr="00906BF2">
        <w:rPr>
          <w:rFonts w:hint="eastAsia"/>
        </w:rPr>
        <w:t>接口</w:t>
      </w:r>
    </w:p>
    <w:tbl>
      <w:tblPr>
        <w:tblStyle w:val="TableGrid1"/>
        <w:tblW w:w="0" w:type="auto"/>
        <w:tblLook w:val="04A0" w:firstRow="1" w:lastRow="0" w:firstColumn="1" w:lastColumn="0" w:noHBand="0" w:noVBand="1"/>
      </w:tblPr>
      <w:tblGrid>
        <w:gridCol w:w="1134"/>
        <w:gridCol w:w="427"/>
        <w:gridCol w:w="1548"/>
        <w:gridCol w:w="4116"/>
        <w:gridCol w:w="2517"/>
      </w:tblGrid>
      <w:tr w:rsidR="00906BF2" w:rsidRPr="00906BF2" w14:paraId="7594B2EA" w14:textId="77777777" w:rsidTr="00431AAE">
        <w:tc>
          <w:tcPr>
            <w:tcW w:w="1134" w:type="dxa"/>
          </w:tcPr>
          <w:p w14:paraId="1FBB0EDA" w14:textId="77777777" w:rsidR="00E757F1" w:rsidRPr="00906BF2" w:rsidRDefault="00E757F1" w:rsidP="00E757F1">
            <w:pPr>
              <w:spacing w:after="0"/>
              <w:rPr>
                <w:b/>
              </w:rPr>
            </w:pPr>
            <w:r w:rsidRPr="00906BF2">
              <w:rPr>
                <w:rFonts w:hint="eastAsia"/>
                <w:b/>
              </w:rPr>
              <w:t>接口类型</w:t>
            </w:r>
          </w:p>
        </w:tc>
        <w:tc>
          <w:tcPr>
            <w:tcW w:w="427" w:type="dxa"/>
          </w:tcPr>
          <w:p w14:paraId="663575A5" w14:textId="77777777" w:rsidR="00E757F1" w:rsidRPr="00906BF2" w:rsidRDefault="00E757F1" w:rsidP="00E757F1">
            <w:pPr>
              <w:spacing w:after="0"/>
              <w:rPr>
                <w:b/>
              </w:rPr>
            </w:pPr>
            <w:r w:rsidRPr="00906BF2">
              <w:rPr>
                <w:rFonts w:hint="eastAsia"/>
                <w:b/>
              </w:rPr>
              <w:t>消费</w:t>
            </w:r>
            <w:r w:rsidRPr="00906BF2">
              <w:rPr>
                <w:rFonts w:hint="eastAsia"/>
                <w:b/>
              </w:rPr>
              <w:t>/</w:t>
            </w:r>
            <w:r w:rsidRPr="00906BF2">
              <w:rPr>
                <w:rFonts w:hint="eastAsia"/>
                <w:b/>
              </w:rPr>
              <w:t>生产</w:t>
            </w:r>
          </w:p>
        </w:tc>
        <w:tc>
          <w:tcPr>
            <w:tcW w:w="1548" w:type="dxa"/>
          </w:tcPr>
          <w:p w14:paraId="2BEF1A7A" w14:textId="77777777" w:rsidR="00E757F1" w:rsidRPr="00906BF2" w:rsidRDefault="00E757F1" w:rsidP="00E757F1">
            <w:pPr>
              <w:spacing w:after="0"/>
              <w:rPr>
                <w:b/>
              </w:rPr>
            </w:pPr>
            <w:r w:rsidRPr="00906BF2">
              <w:rPr>
                <w:rFonts w:hint="eastAsia"/>
                <w:b/>
              </w:rPr>
              <w:t>提供方</w:t>
            </w:r>
          </w:p>
        </w:tc>
        <w:tc>
          <w:tcPr>
            <w:tcW w:w="4116" w:type="dxa"/>
          </w:tcPr>
          <w:p w14:paraId="0ED78481" w14:textId="77777777" w:rsidR="00E757F1" w:rsidRPr="00906BF2" w:rsidRDefault="00E757F1" w:rsidP="00E757F1">
            <w:pPr>
              <w:spacing w:after="0"/>
              <w:rPr>
                <w:b/>
              </w:rPr>
            </w:pPr>
            <w:r w:rsidRPr="00906BF2">
              <w:rPr>
                <w:rFonts w:hint="eastAsia"/>
                <w:b/>
              </w:rPr>
              <w:t>参数</w:t>
            </w:r>
            <w:r w:rsidRPr="00906BF2">
              <w:rPr>
                <w:rFonts w:hint="eastAsia"/>
                <w:b/>
              </w:rPr>
              <w:t>/</w:t>
            </w:r>
            <w:r w:rsidRPr="00906BF2">
              <w:rPr>
                <w:rFonts w:hint="eastAsia"/>
                <w:b/>
              </w:rPr>
              <w:t>信号</w:t>
            </w:r>
          </w:p>
        </w:tc>
        <w:tc>
          <w:tcPr>
            <w:tcW w:w="2517" w:type="dxa"/>
          </w:tcPr>
          <w:p w14:paraId="7D02F598" w14:textId="77777777" w:rsidR="00E757F1" w:rsidRPr="00906BF2" w:rsidRDefault="00E757F1" w:rsidP="00E757F1">
            <w:pPr>
              <w:spacing w:after="0"/>
              <w:rPr>
                <w:b/>
              </w:rPr>
            </w:pPr>
            <w:r w:rsidRPr="00906BF2">
              <w:rPr>
                <w:rFonts w:hint="eastAsia"/>
                <w:b/>
              </w:rPr>
              <w:t>信号值</w:t>
            </w:r>
          </w:p>
        </w:tc>
      </w:tr>
      <w:tr w:rsidR="00906BF2" w:rsidRPr="00906BF2" w14:paraId="040EFCDB" w14:textId="77777777" w:rsidTr="00431AAE">
        <w:tc>
          <w:tcPr>
            <w:tcW w:w="1134" w:type="dxa"/>
          </w:tcPr>
          <w:p w14:paraId="64A0AE05" w14:textId="77777777" w:rsidR="00E757F1" w:rsidRPr="00906BF2" w:rsidRDefault="00E757F1" w:rsidP="00E757F1">
            <w:pPr>
              <w:spacing w:after="0"/>
            </w:pPr>
            <w:r w:rsidRPr="00906BF2">
              <w:t>CLEA CAN</w:t>
            </w:r>
          </w:p>
          <w:p w14:paraId="0340EF21" w14:textId="77777777" w:rsidR="00E757F1" w:rsidRPr="00906BF2" w:rsidRDefault="00E757F1" w:rsidP="00E757F1">
            <w:pPr>
              <w:spacing w:after="0"/>
            </w:pPr>
            <w:r w:rsidRPr="00906BF2">
              <w:t>0X4E3</w:t>
            </w:r>
          </w:p>
        </w:tc>
        <w:tc>
          <w:tcPr>
            <w:tcW w:w="427" w:type="dxa"/>
          </w:tcPr>
          <w:p w14:paraId="6D227B62" w14:textId="77777777" w:rsidR="00E757F1" w:rsidRPr="00906BF2" w:rsidRDefault="00E757F1" w:rsidP="00E757F1">
            <w:pPr>
              <w:spacing w:after="0"/>
              <w:rPr>
                <w:b/>
              </w:rPr>
            </w:pPr>
            <w:r w:rsidRPr="00906BF2">
              <w:rPr>
                <w:rFonts w:hint="eastAsia"/>
                <w:b/>
              </w:rPr>
              <w:t>生产</w:t>
            </w:r>
          </w:p>
        </w:tc>
        <w:tc>
          <w:tcPr>
            <w:tcW w:w="1548" w:type="dxa"/>
          </w:tcPr>
          <w:p w14:paraId="5EE459DC" w14:textId="77777777" w:rsidR="00E757F1" w:rsidRPr="00906BF2" w:rsidRDefault="00E757F1" w:rsidP="00E757F1">
            <w:pPr>
              <w:spacing w:after="0"/>
            </w:pPr>
            <w:r w:rsidRPr="00906BF2">
              <w:rPr>
                <w:rFonts w:hint="eastAsia"/>
              </w:rPr>
              <w:t>VCU</w:t>
            </w:r>
          </w:p>
        </w:tc>
        <w:tc>
          <w:tcPr>
            <w:tcW w:w="4116" w:type="dxa"/>
          </w:tcPr>
          <w:p w14:paraId="7958360B" w14:textId="77777777" w:rsidR="00E757F1" w:rsidRPr="00906BF2" w:rsidRDefault="00E757F1" w:rsidP="00E757F1">
            <w:pPr>
              <w:spacing w:after="0"/>
            </w:pPr>
            <w:r w:rsidRPr="00906BF2">
              <w:t>VCU GPS Authorization State</w:t>
            </w:r>
          </w:p>
        </w:tc>
        <w:tc>
          <w:tcPr>
            <w:tcW w:w="2517" w:type="dxa"/>
          </w:tcPr>
          <w:p w14:paraId="481E3E21" w14:textId="77777777" w:rsidR="00E757F1" w:rsidRPr="00906BF2" w:rsidRDefault="00E757F1" w:rsidP="00E757F1">
            <w:pPr>
              <w:spacing w:after="0"/>
            </w:pPr>
            <w:r w:rsidRPr="00906BF2">
              <w:t>$0= Unauthorized;</w:t>
            </w:r>
          </w:p>
          <w:p w14:paraId="4B4254D3" w14:textId="77777777" w:rsidR="00E757F1" w:rsidRPr="00906BF2" w:rsidRDefault="00E757F1" w:rsidP="00E757F1">
            <w:pPr>
              <w:spacing w:after="0"/>
            </w:pPr>
            <w:r w:rsidRPr="00906BF2">
              <w:t>$1= Authorized;</w:t>
            </w:r>
          </w:p>
          <w:p w14:paraId="4ABCFE84" w14:textId="77777777" w:rsidR="00E757F1" w:rsidRPr="00906BF2" w:rsidRDefault="00E757F1" w:rsidP="00E757F1">
            <w:pPr>
              <w:spacing w:after="0"/>
            </w:pPr>
            <w:r w:rsidRPr="00906BF2">
              <w:t xml:space="preserve">$2=Expired; </w:t>
            </w:r>
          </w:p>
          <w:p w14:paraId="4F7CDBF4" w14:textId="77777777" w:rsidR="00E757F1" w:rsidRPr="00906BF2" w:rsidRDefault="00E757F1" w:rsidP="00E757F1">
            <w:pPr>
              <w:spacing w:after="0"/>
            </w:pPr>
            <w:r w:rsidRPr="00906BF2">
              <w:t>$3= Turn off authorization</w:t>
            </w:r>
          </w:p>
        </w:tc>
      </w:tr>
      <w:tr w:rsidR="00E757F1" w:rsidRPr="00906BF2" w14:paraId="73B54F3C" w14:textId="77777777" w:rsidTr="00431AAE">
        <w:tc>
          <w:tcPr>
            <w:tcW w:w="1134" w:type="dxa"/>
          </w:tcPr>
          <w:p w14:paraId="4E070F89" w14:textId="77777777" w:rsidR="00E757F1" w:rsidRPr="00906BF2" w:rsidRDefault="00E757F1" w:rsidP="00E757F1">
            <w:pPr>
              <w:spacing w:after="0"/>
            </w:pPr>
            <w:r w:rsidRPr="00906BF2">
              <w:t>CLEA CAN</w:t>
            </w:r>
          </w:p>
          <w:p w14:paraId="7FEBDA86" w14:textId="77777777" w:rsidR="00E757F1" w:rsidRPr="00906BF2" w:rsidRDefault="00E757F1" w:rsidP="00E757F1">
            <w:pPr>
              <w:spacing w:after="0"/>
            </w:pPr>
            <w:r w:rsidRPr="00906BF2">
              <w:t>0x376</w:t>
            </w:r>
          </w:p>
        </w:tc>
        <w:tc>
          <w:tcPr>
            <w:tcW w:w="427" w:type="dxa"/>
          </w:tcPr>
          <w:p w14:paraId="162B4C21" w14:textId="77777777" w:rsidR="00E757F1" w:rsidRPr="00906BF2" w:rsidRDefault="00E757F1" w:rsidP="00E757F1">
            <w:pPr>
              <w:spacing w:after="0"/>
            </w:pPr>
            <w:r w:rsidRPr="00906BF2">
              <w:rPr>
                <w:rFonts w:hint="eastAsia"/>
              </w:rPr>
              <w:t>消费</w:t>
            </w:r>
          </w:p>
        </w:tc>
        <w:tc>
          <w:tcPr>
            <w:tcW w:w="1548" w:type="dxa"/>
          </w:tcPr>
          <w:p w14:paraId="161454CC" w14:textId="77777777" w:rsidR="00E757F1" w:rsidRPr="00906BF2" w:rsidRDefault="00E757F1" w:rsidP="00E757F1">
            <w:pPr>
              <w:spacing w:after="0"/>
            </w:pPr>
            <w:r w:rsidRPr="00906BF2">
              <w:rPr>
                <w:rFonts w:hint="eastAsia"/>
              </w:rPr>
              <w:t>CGM</w:t>
            </w:r>
          </w:p>
        </w:tc>
        <w:tc>
          <w:tcPr>
            <w:tcW w:w="4116" w:type="dxa"/>
          </w:tcPr>
          <w:p w14:paraId="2505E28A" w14:textId="77777777" w:rsidR="00E757F1" w:rsidRPr="00906BF2" w:rsidRDefault="00E757F1" w:rsidP="00E757F1">
            <w:pPr>
              <w:spacing w:after="0"/>
            </w:pPr>
            <w:r w:rsidRPr="00906BF2">
              <w:rPr>
                <w:rFonts w:ascii="Times New Roman" w:eastAsia="Times New Roman" w:hAnsi="Times New Roman" w:cs="Times New Roman"/>
              </w:rPr>
              <w:t>Adaptive Cruise Control Active</w:t>
            </w:r>
          </w:p>
        </w:tc>
        <w:tc>
          <w:tcPr>
            <w:tcW w:w="2517" w:type="dxa"/>
          </w:tcPr>
          <w:p w14:paraId="6DD08619" w14:textId="77777777" w:rsidR="00E757F1" w:rsidRPr="00906BF2" w:rsidRDefault="00E757F1" w:rsidP="00E757F1">
            <w:pPr>
              <w:spacing w:after="0"/>
            </w:pPr>
            <w:r w:rsidRPr="00906BF2">
              <w:t>$0=False; $1=True</w:t>
            </w:r>
          </w:p>
        </w:tc>
      </w:tr>
    </w:tbl>
    <w:p w14:paraId="0DADAF34" w14:textId="77777777" w:rsidR="00CA7414" w:rsidRPr="00906BF2" w:rsidRDefault="00CA7414" w:rsidP="00F70200"/>
    <w:p w14:paraId="5B2721D9" w14:textId="77777777" w:rsidR="00CA7414" w:rsidRPr="00906BF2" w:rsidRDefault="00CA7414" w:rsidP="00CA7414">
      <w:pPr>
        <w:pStyle w:val="Heading4"/>
      </w:pPr>
      <w:r w:rsidRPr="00906BF2">
        <w:rPr>
          <w:rFonts w:hint="eastAsia"/>
        </w:rPr>
        <w:t>状态逻辑</w:t>
      </w:r>
    </w:p>
    <w:p w14:paraId="074A785F" w14:textId="77777777" w:rsidR="00CA7414" w:rsidRPr="00906BF2" w:rsidRDefault="00CA7414" w:rsidP="00F70200"/>
    <w:p w14:paraId="4EF895A0" w14:textId="77777777" w:rsidR="00D26FBB" w:rsidRPr="00906BF2" w:rsidRDefault="009F4EE9" w:rsidP="0068498A">
      <w:pPr>
        <w:ind w:firstLine="420"/>
      </w:pPr>
      <w:r w:rsidRPr="00906BF2">
        <w:object w:dxaOrig="14801" w:dyaOrig="6611" w14:anchorId="058F8D40">
          <v:shape id="_x0000_i1034" type="#_x0000_t75" style="width:486.95pt;height:217.65pt" o:ole="">
            <v:imagedata r:id="rId32" o:title=""/>
          </v:shape>
          <o:OLEObject Type="Embed" ProgID="Visio.Drawing.15" ShapeID="_x0000_i1034" DrawAspect="Content" ObjectID="_1806414428" r:id="rId33"/>
        </w:object>
      </w:r>
    </w:p>
    <w:p w14:paraId="3190EF0C" w14:textId="77777777" w:rsidR="007C32E5" w:rsidRPr="00906BF2" w:rsidRDefault="007C32E5" w:rsidP="00CA7414">
      <w:pPr>
        <w:spacing w:after="0"/>
        <w:ind w:firstLine="418"/>
        <w:rPr>
          <w:rFonts w:ascii="Calibri" w:eastAsia="宋体" w:hAnsi="Calibri"/>
          <w:sz w:val="24"/>
        </w:rPr>
      </w:pPr>
    </w:p>
    <w:p w14:paraId="202F639F" w14:textId="77777777" w:rsidR="00CA7414" w:rsidRPr="00906BF2" w:rsidRDefault="00CA7414" w:rsidP="00CA7414">
      <w:pPr>
        <w:spacing w:after="0"/>
        <w:ind w:firstLine="418"/>
        <w:rPr>
          <w:rFonts w:ascii="Calibri" w:eastAsia="宋体" w:hAnsi="Calibri"/>
          <w:sz w:val="24"/>
        </w:rPr>
      </w:pPr>
      <w:r w:rsidRPr="00906BF2">
        <w:rPr>
          <w:rFonts w:ascii="Calibri" w:eastAsia="宋体" w:hAnsi="Calibri" w:hint="eastAsia"/>
          <w:sz w:val="24"/>
        </w:rPr>
        <w:t>ADAS</w:t>
      </w:r>
      <w:r w:rsidRPr="00906BF2">
        <w:rPr>
          <w:rFonts w:ascii="Calibri" w:eastAsia="宋体" w:hAnsi="Calibri" w:hint="eastAsia"/>
          <w:sz w:val="24"/>
        </w:rPr>
        <w:t>大数据回传隐私功能存在不同的状态模式：</w:t>
      </w:r>
    </w:p>
    <w:p w14:paraId="550D9072" w14:textId="77777777" w:rsidR="00CA7414" w:rsidRPr="00906BF2" w:rsidRDefault="00CA7414" w:rsidP="00311517">
      <w:pPr>
        <w:numPr>
          <w:ilvl w:val="0"/>
          <w:numId w:val="20"/>
        </w:numPr>
        <w:spacing w:after="0"/>
        <w:rPr>
          <w:rFonts w:ascii="Calibri" w:eastAsia="宋体" w:hAnsi="Calibri"/>
          <w:sz w:val="24"/>
        </w:rPr>
      </w:pPr>
      <w:r w:rsidRPr="00906BF2">
        <w:rPr>
          <w:rFonts w:ascii="Calibri" w:eastAsia="宋体" w:hAnsi="Calibri"/>
          <w:sz w:val="24"/>
        </w:rPr>
        <w:t>Initial</w:t>
      </w:r>
      <w:r w:rsidRPr="00906BF2">
        <w:rPr>
          <w:rFonts w:ascii="Calibri" w:eastAsia="宋体" w:hAnsi="Calibri" w:hint="eastAsia"/>
          <w:sz w:val="24"/>
        </w:rPr>
        <w:t>（初始）模式，此时处于出厂状态；</w:t>
      </w:r>
    </w:p>
    <w:p w14:paraId="046B3C69" w14:textId="77777777" w:rsidR="00CA7414" w:rsidRPr="00906BF2" w:rsidRDefault="00CA7414" w:rsidP="00311517">
      <w:pPr>
        <w:numPr>
          <w:ilvl w:val="0"/>
          <w:numId w:val="20"/>
        </w:numPr>
        <w:spacing w:after="0"/>
        <w:rPr>
          <w:rFonts w:ascii="Calibri" w:eastAsia="宋体" w:hAnsi="Calibri"/>
          <w:sz w:val="24"/>
        </w:rPr>
      </w:pPr>
      <w:r w:rsidRPr="00906BF2">
        <w:rPr>
          <w:rFonts w:ascii="Calibri" w:eastAsia="宋体" w:hAnsi="Calibri" w:hint="eastAsia"/>
          <w:sz w:val="24"/>
        </w:rPr>
        <w:t>Alert</w:t>
      </w:r>
      <w:r w:rsidRPr="00906BF2">
        <w:rPr>
          <w:rFonts w:ascii="Calibri" w:eastAsia="宋体" w:hAnsi="Calibri" w:hint="eastAsia"/>
          <w:sz w:val="24"/>
        </w:rPr>
        <w:t>（弹窗）模式，此时处于授权弹窗状态；</w:t>
      </w:r>
    </w:p>
    <w:p w14:paraId="20F93734" w14:textId="77777777" w:rsidR="00CA7414" w:rsidRPr="00906BF2" w:rsidRDefault="00CA7414" w:rsidP="00311517">
      <w:pPr>
        <w:numPr>
          <w:ilvl w:val="0"/>
          <w:numId w:val="20"/>
        </w:numPr>
        <w:spacing w:after="0"/>
        <w:rPr>
          <w:rFonts w:ascii="Calibri" w:eastAsia="宋体" w:hAnsi="Calibri"/>
          <w:sz w:val="24"/>
        </w:rPr>
      </w:pPr>
      <w:r w:rsidRPr="00906BF2">
        <w:rPr>
          <w:rFonts w:ascii="Calibri" w:eastAsia="宋体" w:hAnsi="Calibri" w:hint="eastAsia"/>
          <w:sz w:val="24"/>
        </w:rPr>
        <w:t>Reject</w:t>
      </w:r>
      <w:r w:rsidRPr="00906BF2">
        <w:rPr>
          <w:rFonts w:ascii="Calibri" w:eastAsia="宋体" w:hAnsi="Calibri" w:hint="eastAsia"/>
          <w:sz w:val="24"/>
        </w:rPr>
        <w:t>（拒绝）模式，此时处于用户拒绝授权状态；</w:t>
      </w:r>
    </w:p>
    <w:p w14:paraId="13C77C11" w14:textId="77777777" w:rsidR="00CA7414" w:rsidRPr="00906BF2" w:rsidRDefault="00CA7414" w:rsidP="00311517">
      <w:pPr>
        <w:numPr>
          <w:ilvl w:val="0"/>
          <w:numId w:val="20"/>
        </w:numPr>
        <w:spacing w:after="0"/>
        <w:rPr>
          <w:rFonts w:ascii="Calibri" w:eastAsia="宋体" w:hAnsi="Calibri"/>
          <w:sz w:val="24"/>
        </w:rPr>
      </w:pPr>
      <w:r w:rsidRPr="00906BF2">
        <w:rPr>
          <w:rFonts w:ascii="Calibri" w:eastAsia="宋体" w:hAnsi="Calibri" w:hint="eastAsia"/>
          <w:sz w:val="24"/>
        </w:rPr>
        <w:t>Approve</w:t>
      </w:r>
      <w:r w:rsidRPr="00906BF2">
        <w:rPr>
          <w:rFonts w:ascii="Calibri" w:eastAsia="宋体" w:hAnsi="Calibri" w:hint="eastAsia"/>
          <w:sz w:val="24"/>
        </w:rPr>
        <w:t>（授权）模式，此时处于用户授权状态；</w:t>
      </w:r>
      <w:r w:rsidRPr="00906BF2">
        <w:rPr>
          <w:rFonts w:ascii="Calibri" w:eastAsia="宋体" w:hAnsi="Calibri"/>
          <w:sz w:val="24"/>
        </w:rPr>
        <w:t>.</w:t>
      </w:r>
    </w:p>
    <w:p w14:paraId="66EF582A" w14:textId="77777777" w:rsidR="00F70200" w:rsidRPr="00906BF2" w:rsidRDefault="00F70200" w:rsidP="0068498A">
      <w:pPr>
        <w:ind w:firstLine="420"/>
      </w:pPr>
    </w:p>
    <w:p w14:paraId="071621BF" w14:textId="77777777" w:rsidR="00D224B8" w:rsidRPr="00906BF2" w:rsidRDefault="00D224B8" w:rsidP="00D224B8">
      <w:pPr>
        <w:rPr>
          <w:b/>
        </w:rPr>
      </w:pPr>
      <w:r w:rsidRPr="00906BF2">
        <w:rPr>
          <w:rFonts w:hint="eastAsia"/>
          <w:b/>
        </w:rPr>
        <w:t>Initial</w:t>
      </w:r>
      <w:r w:rsidRPr="00906BF2">
        <w:rPr>
          <w:rFonts w:hint="eastAsia"/>
          <w:b/>
        </w:rPr>
        <w:t>（初始）模式：</w:t>
      </w:r>
    </w:p>
    <w:p w14:paraId="771951BC" w14:textId="77777777" w:rsidR="00D224B8" w:rsidRPr="00906BF2" w:rsidRDefault="00D224B8" w:rsidP="00D224B8">
      <w:r w:rsidRPr="00906BF2">
        <w:rPr>
          <w:rFonts w:hint="eastAsia"/>
        </w:rPr>
        <w:t>【</w:t>
      </w:r>
      <w:r w:rsidR="00840506" w:rsidRPr="00906BF2">
        <w:t>DATA_S_Special_1</w:t>
      </w:r>
      <w:r w:rsidRPr="00906BF2">
        <w:t>-1</w:t>
      </w:r>
      <w:r w:rsidRPr="00906BF2">
        <w:rPr>
          <w:rFonts w:hint="eastAsia"/>
        </w:rPr>
        <w:t>】</w:t>
      </w:r>
    </w:p>
    <w:p w14:paraId="21617FBA" w14:textId="77777777" w:rsidR="00D224B8" w:rsidRPr="00906BF2" w:rsidRDefault="00D224B8" w:rsidP="00D224B8">
      <w:pPr>
        <w:rPr>
          <w:b/>
        </w:rPr>
      </w:pPr>
      <w:r w:rsidRPr="00906BF2">
        <w:rPr>
          <w:rFonts w:hint="eastAsia"/>
          <w:b/>
        </w:rPr>
        <w:t>如果：</w:t>
      </w:r>
    </w:p>
    <w:p w14:paraId="346DC1BC" w14:textId="77777777" w:rsidR="00D224B8" w:rsidRPr="00906BF2" w:rsidRDefault="00D224B8" w:rsidP="00D224B8">
      <w:r w:rsidRPr="00906BF2">
        <w:rPr>
          <w:b/>
        </w:rPr>
        <w:tab/>
      </w:r>
      <w:r w:rsidRPr="00906BF2">
        <w:t>1</w:t>
      </w:r>
      <w:r w:rsidRPr="00906BF2">
        <w:rPr>
          <w:rFonts w:hint="eastAsia"/>
        </w:rPr>
        <w:t>）</w:t>
      </w:r>
      <w:r w:rsidR="00840506" w:rsidRPr="00906BF2">
        <w:rPr>
          <w:rFonts w:hint="eastAsia"/>
        </w:rPr>
        <w:t>VCU</w:t>
      </w:r>
      <w:r w:rsidR="00840506" w:rsidRPr="00906BF2">
        <w:rPr>
          <w:rFonts w:hint="eastAsia"/>
        </w:rPr>
        <w:t>恢复出厂</w:t>
      </w:r>
      <w:r w:rsidRPr="00906BF2">
        <w:rPr>
          <w:rFonts w:hint="eastAsia"/>
        </w:rPr>
        <w:t>，</w:t>
      </w:r>
    </w:p>
    <w:p w14:paraId="71AE27DB" w14:textId="77777777" w:rsidR="00D224B8" w:rsidRPr="00906BF2" w:rsidRDefault="00D224B8" w:rsidP="00D224B8">
      <w:pPr>
        <w:rPr>
          <w:b/>
        </w:rPr>
      </w:pPr>
      <w:r w:rsidRPr="00906BF2">
        <w:rPr>
          <w:rFonts w:hint="eastAsia"/>
          <w:b/>
        </w:rPr>
        <w:t>则：</w:t>
      </w:r>
    </w:p>
    <w:p w14:paraId="413BDF3D" w14:textId="77777777" w:rsidR="00CA7414" w:rsidRPr="00906BF2" w:rsidRDefault="00D224B8" w:rsidP="00D224B8">
      <w:pPr>
        <w:ind w:firstLine="420"/>
      </w:pPr>
      <w:r w:rsidRPr="00906BF2">
        <w:rPr>
          <w:rFonts w:hint="eastAsia"/>
        </w:rPr>
        <w:t>1</w:t>
      </w:r>
      <w:r w:rsidRPr="00906BF2">
        <w:rPr>
          <w:rFonts w:hint="eastAsia"/>
        </w:rPr>
        <w:t>）</w:t>
      </w:r>
      <w:r w:rsidR="000221CF" w:rsidRPr="00906BF2">
        <w:rPr>
          <w:rFonts w:hint="eastAsia"/>
        </w:rPr>
        <w:t>ADAS</w:t>
      </w:r>
      <w:r w:rsidR="000221CF" w:rsidRPr="00906BF2">
        <w:rPr>
          <w:rFonts w:hint="eastAsia"/>
        </w:rPr>
        <w:t>大数据回传隐私进入</w:t>
      </w:r>
      <w:r w:rsidR="000221CF" w:rsidRPr="00906BF2">
        <w:t>Initial</w:t>
      </w:r>
      <w:r w:rsidR="00BE067E" w:rsidRPr="00906BF2">
        <w:rPr>
          <w:rFonts w:hint="eastAsia"/>
        </w:rPr>
        <w:t>（初始）</w:t>
      </w:r>
      <w:r w:rsidR="000221CF" w:rsidRPr="00906BF2">
        <w:rPr>
          <w:rFonts w:hint="eastAsia"/>
        </w:rPr>
        <w:t>模式；</w:t>
      </w:r>
    </w:p>
    <w:p w14:paraId="30F0098B" w14:textId="77777777" w:rsidR="000221CF" w:rsidRPr="00906BF2" w:rsidRDefault="000221CF" w:rsidP="00D224B8">
      <w:pPr>
        <w:ind w:firstLine="420"/>
      </w:pPr>
      <w:r w:rsidRPr="00906BF2">
        <w:rPr>
          <w:rFonts w:hint="eastAsia"/>
        </w:rPr>
        <w:t>2</w:t>
      </w:r>
      <w:r w:rsidRPr="00906BF2">
        <w:rPr>
          <w:rFonts w:hint="eastAsia"/>
        </w:rPr>
        <w:t>）</w:t>
      </w:r>
      <w:r w:rsidRPr="00906BF2">
        <w:rPr>
          <w:rFonts w:hint="eastAsia"/>
        </w:rPr>
        <w:t>ADAS</w:t>
      </w:r>
      <w:r w:rsidRPr="00906BF2">
        <w:rPr>
          <w:rFonts w:hint="eastAsia"/>
        </w:rPr>
        <w:t>大数据回传隐私处于未授权状态；</w:t>
      </w:r>
    </w:p>
    <w:p w14:paraId="03AADFEF" w14:textId="77777777" w:rsidR="000221CF" w:rsidRPr="00906BF2" w:rsidRDefault="000221CF" w:rsidP="00D224B8">
      <w:pPr>
        <w:ind w:firstLine="420"/>
      </w:pPr>
      <w:r w:rsidRPr="00906BF2">
        <w:rPr>
          <w:rFonts w:hint="eastAsia"/>
        </w:rPr>
        <w:t>3</w:t>
      </w:r>
      <w:r w:rsidRPr="00906BF2">
        <w:rPr>
          <w:rFonts w:hint="eastAsia"/>
        </w:rPr>
        <w:t>）</w:t>
      </w:r>
      <w:r w:rsidRPr="00906BF2">
        <w:rPr>
          <w:rFonts w:hint="eastAsia"/>
        </w:rPr>
        <w:t>VCU</w:t>
      </w:r>
      <w:r w:rsidRPr="00906BF2">
        <w:rPr>
          <w:rFonts w:hint="eastAsia"/>
        </w:rPr>
        <w:t>向外发送信号</w:t>
      </w:r>
      <w:r w:rsidRPr="00906BF2">
        <w:t>VCU GPS Authorization State=0</w:t>
      </w:r>
      <w:r w:rsidRPr="00906BF2">
        <w:rPr>
          <w:rFonts w:hint="eastAsia"/>
        </w:rPr>
        <w:t>（无法采集）。</w:t>
      </w:r>
    </w:p>
    <w:p w14:paraId="4D5D7D69" w14:textId="77777777" w:rsidR="00CA7414" w:rsidRPr="00906BF2" w:rsidRDefault="00CA7414" w:rsidP="0068498A">
      <w:pPr>
        <w:ind w:firstLine="420"/>
      </w:pPr>
    </w:p>
    <w:p w14:paraId="16A0F7B8" w14:textId="77777777" w:rsidR="00BE067E" w:rsidRPr="00906BF2" w:rsidRDefault="00BE067E" w:rsidP="00BE067E">
      <w:pPr>
        <w:rPr>
          <w:b/>
        </w:rPr>
      </w:pPr>
      <w:r w:rsidRPr="00906BF2">
        <w:rPr>
          <w:rFonts w:hint="eastAsia"/>
          <w:b/>
        </w:rPr>
        <w:t>Alert</w:t>
      </w:r>
      <w:r w:rsidRPr="00906BF2">
        <w:rPr>
          <w:rFonts w:hint="eastAsia"/>
          <w:b/>
        </w:rPr>
        <w:t>（弹窗）模式：</w:t>
      </w:r>
    </w:p>
    <w:p w14:paraId="384C07C4" w14:textId="77777777" w:rsidR="00BE067E" w:rsidRPr="00906BF2" w:rsidRDefault="00BE067E" w:rsidP="00BE067E">
      <w:r w:rsidRPr="00906BF2">
        <w:rPr>
          <w:rFonts w:hint="eastAsia"/>
        </w:rPr>
        <w:t>【</w:t>
      </w:r>
      <w:r w:rsidRPr="00906BF2">
        <w:t>DATA_S_Special_1-2</w:t>
      </w:r>
      <w:r w:rsidRPr="00906BF2">
        <w:rPr>
          <w:rFonts w:hint="eastAsia"/>
        </w:rPr>
        <w:t>】</w:t>
      </w:r>
    </w:p>
    <w:p w14:paraId="57D2AD56" w14:textId="77777777" w:rsidR="00BE067E" w:rsidRPr="00906BF2" w:rsidRDefault="00BE067E" w:rsidP="00BE067E">
      <w:pPr>
        <w:rPr>
          <w:b/>
        </w:rPr>
      </w:pPr>
      <w:r w:rsidRPr="00906BF2">
        <w:rPr>
          <w:rFonts w:hint="eastAsia"/>
          <w:b/>
        </w:rPr>
        <w:t>如果：</w:t>
      </w:r>
    </w:p>
    <w:p w14:paraId="4850B2DA" w14:textId="77777777" w:rsidR="00BE067E" w:rsidRPr="00906BF2" w:rsidRDefault="00BE067E" w:rsidP="00BE067E">
      <w:r w:rsidRPr="00906BF2">
        <w:rPr>
          <w:b/>
        </w:rPr>
        <w:tab/>
      </w:r>
      <w:r w:rsidRPr="00906BF2">
        <w:t>1</w:t>
      </w:r>
      <w:r w:rsidRPr="00906BF2">
        <w:rPr>
          <w:rFonts w:hint="eastAsia"/>
        </w:rPr>
        <w:t>）</w:t>
      </w:r>
      <w:r w:rsidRPr="00906BF2">
        <w:rPr>
          <w:rFonts w:hint="eastAsia"/>
        </w:rPr>
        <w:t>VCU</w:t>
      </w:r>
      <w:r w:rsidRPr="00906BF2">
        <w:rPr>
          <w:rFonts w:hint="eastAsia"/>
        </w:rPr>
        <w:t>处于</w:t>
      </w:r>
      <w:r w:rsidRPr="00906BF2">
        <w:rPr>
          <w:rFonts w:hint="eastAsia"/>
        </w:rPr>
        <w:t>Initial</w:t>
      </w:r>
      <w:r w:rsidRPr="00906BF2">
        <w:rPr>
          <w:rFonts w:hint="eastAsia"/>
        </w:rPr>
        <w:t>（初始）模式，</w:t>
      </w:r>
    </w:p>
    <w:p w14:paraId="5AEA43A3" w14:textId="77777777" w:rsidR="00BE067E" w:rsidRPr="00906BF2" w:rsidRDefault="00BE067E" w:rsidP="00BE067E">
      <w:pPr>
        <w:rPr>
          <w:rFonts w:asciiTheme="minorEastAsia" w:hAnsiTheme="minorEastAsia" w:cs="Times New Roman"/>
        </w:rPr>
      </w:pPr>
      <w:r w:rsidRPr="00906BF2">
        <w:tab/>
        <w:t>2</w:t>
      </w:r>
      <w:r w:rsidRPr="00906BF2">
        <w:rPr>
          <w:rFonts w:hint="eastAsia"/>
        </w:rPr>
        <w:t>）</w:t>
      </w:r>
      <w:r w:rsidRPr="00906BF2">
        <w:rPr>
          <w:rFonts w:hint="eastAsia"/>
          <w:b/>
        </w:rPr>
        <w:t>并且：</w:t>
      </w:r>
      <w:r w:rsidRPr="00906BF2">
        <w:rPr>
          <w:rFonts w:hint="eastAsia"/>
        </w:rPr>
        <w:t>VCU</w:t>
      </w:r>
      <w:r w:rsidRPr="00906BF2">
        <w:rPr>
          <w:rFonts w:hint="eastAsia"/>
        </w:rPr>
        <w:t>收到信息</w:t>
      </w:r>
      <w:r w:rsidRPr="00906BF2">
        <w:rPr>
          <w:rFonts w:ascii="Times New Roman" w:eastAsia="Times New Roman" w:hAnsi="Times New Roman" w:cs="Times New Roman"/>
        </w:rPr>
        <w:t xml:space="preserve">Adaptive Cruise Control Active </w:t>
      </w:r>
      <w:r w:rsidRPr="00906BF2">
        <w:rPr>
          <w:rFonts w:asciiTheme="minorEastAsia" w:hAnsiTheme="minorEastAsia" w:cs="Times New Roman" w:hint="eastAsia"/>
        </w:rPr>
        <w:t>从</w:t>
      </w:r>
      <w:r w:rsidRPr="00906BF2">
        <w:rPr>
          <w:rFonts w:ascii="Times New Roman" w:eastAsia="Times New Roman" w:hAnsi="Times New Roman" w:cs="Times New Roman"/>
        </w:rPr>
        <w:t>0</w:t>
      </w:r>
      <w:r w:rsidRPr="00906BF2">
        <w:rPr>
          <w:rFonts w:asciiTheme="minorEastAsia" w:hAnsiTheme="minorEastAsia" w:cs="Times New Roman" w:hint="eastAsia"/>
        </w:rPr>
        <w:t>（False）切换到</w:t>
      </w:r>
      <w:r w:rsidRPr="00906BF2">
        <w:rPr>
          <w:rFonts w:ascii="Times New Roman" w:eastAsia="Times New Roman" w:hAnsi="Times New Roman" w:cs="Times New Roman"/>
        </w:rPr>
        <w:t>1</w:t>
      </w:r>
      <w:r w:rsidRPr="00906BF2">
        <w:rPr>
          <w:rFonts w:asciiTheme="minorEastAsia" w:hAnsiTheme="minorEastAsia" w:cs="Times New Roman" w:hint="eastAsia"/>
        </w:rPr>
        <w:t>（True）</w:t>
      </w:r>
    </w:p>
    <w:p w14:paraId="6831BA60" w14:textId="77777777" w:rsidR="005624BB" w:rsidRPr="00906BF2" w:rsidRDefault="005624BB" w:rsidP="00BE067E">
      <w:r w:rsidRPr="00906BF2">
        <w:rPr>
          <w:rFonts w:asciiTheme="minorEastAsia" w:hAnsiTheme="minorEastAsia" w:cs="Times New Roman"/>
        </w:rPr>
        <w:tab/>
        <w:t>3</w:t>
      </w:r>
      <w:r w:rsidRPr="00906BF2">
        <w:rPr>
          <w:rFonts w:asciiTheme="minorEastAsia" w:hAnsiTheme="minorEastAsia" w:cs="Times New Roman" w:hint="eastAsia"/>
        </w:rPr>
        <w:t>）</w:t>
      </w:r>
      <w:r w:rsidRPr="00906BF2">
        <w:rPr>
          <w:rFonts w:asciiTheme="minorEastAsia" w:hAnsiTheme="minorEastAsia" w:cs="Times New Roman" w:hint="eastAsia"/>
          <w:b/>
        </w:rPr>
        <w:t>并且：</w:t>
      </w:r>
      <w:r w:rsidRPr="00906BF2">
        <w:rPr>
          <w:rFonts w:asciiTheme="minorEastAsia" w:hAnsiTheme="minorEastAsia" w:cs="Times New Roman" w:hint="eastAsia"/>
        </w:rPr>
        <w:t>在当前点火周期内，VCU收到挡位信号</w:t>
      </w:r>
      <w:r w:rsidR="00442C3C" w:rsidRPr="00906BF2">
        <w:rPr>
          <w:rFonts w:asciiTheme="minorEastAsia" w:hAnsiTheme="minorEastAsia" w:cs="Times New Roman" w:hint="eastAsia"/>
        </w:rPr>
        <w:t>为P挡，</w:t>
      </w:r>
    </w:p>
    <w:p w14:paraId="56C7DFDF" w14:textId="77777777" w:rsidR="00BE067E" w:rsidRPr="00906BF2" w:rsidRDefault="00BE067E" w:rsidP="00BE067E">
      <w:pPr>
        <w:rPr>
          <w:b/>
        </w:rPr>
      </w:pPr>
      <w:r w:rsidRPr="00906BF2">
        <w:rPr>
          <w:rFonts w:hint="eastAsia"/>
          <w:b/>
        </w:rPr>
        <w:t>则：</w:t>
      </w:r>
    </w:p>
    <w:p w14:paraId="4CE45689" w14:textId="77777777" w:rsidR="00BE067E" w:rsidRPr="00906BF2" w:rsidRDefault="00BE067E" w:rsidP="00BE067E">
      <w:pPr>
        <w:ind w:firstLine="420"/>
      </w:pPr>
      <w:r w:rsidRPr="00906BF2">
        <w:rPr>
          <w:rFonts w:hint="eastAsia"/>
        </w:rPr>
        <w:t>1</w:t>
      </w:r>
      <w:r w:rsidRPr="00906BF2">
        <w:rPr>
          <w:rFonts w:hint="eastAsia"/>
        </w:rPr>
        <w:t>）</w:t>
      </w:r>
      <w:r w:rsidR="005624BB" w:rsidRPr="00906BF2">
        <w:rPr>
          <w:rFonts w:hint="eastAsia"/>
        </w:rPr>
        <w:t>ADAS</w:t>
      </w:r>
      <w:r w:rsidR="005624BB" w:rsidRPr="00906BF2">
        <w:rPr>
          <w:rFonts w:hint="eastAsia"/>
        </w:rPr>
        <w:t>大数据回传隐私进入</w:t>
      </w:r>
      <w:r w:rsidR="005624BB" w:rsidRPr="00906BF2">
        <w:rPr>
          <w:rFonts w:hint="eastAsia"/>
        </w:rPr>
        <w:t>Alert</w:t>
      </w:r>
      <w:r w:rsidR="005624BB" w:rsidRPr="00906BF2">
        <w:rPr>
          <w:rFonts w:hint="eastAsia"/>
        </w:rPr>
        <w:t>（弹窗）模式</w:t>
      </w:r>
      <w:r w:rsidRPr="00906BF2">
        <w:rPr>
          <w:rFonts w:hint="eastAsia"/>
        </w:rPr>
        <w:t>；</w:t>
      </w:r>
    </w:p>
    <w:p w14:paraId="6ED8AE84" w14:textId="77777777" w:rsidR="00BE067E" w:rsidRPr="00906BF2" w:rsidRDefault="005624BB" w:rsidP="00BE067E">
      <w:pPr>
        <w:ind w:firstLine="420"/>
      </w:pPr>
      <w:r w:rsidRPr="00906BF2">
        <w:t>2</w:t>
      </w:r>
      <w:r w:rsidR="00BE067E" w:rsidRPr="00906BF2">
        <w:rPr>
          <w:rFonts w:hint="eastAsia"/>
        </w:rPr>
        <w:t>）</w:t>
      </w:r>
      <w:r w:rsidR="00BE067E" w:rsidRPr="00906BF2">
        <w:rPr>
          <w:rFonts w:hint="eastAsia"/>
        </w:rPr>
        <w:t>VCU</w:t>
      </w:r>
      <w:r w:rsidR="00BE067E" w:rsidRPr="00906BF2">
        <w:rPr>
          <w:rFonts w:hint="eastAsia"/>
        </w:rPr>
        <w:t>向外发送信号</w:t>
      </w:r>
      <w:r w:rsidR="00BE067E" w:rsidRPr="00906BF2">
        <w:t>VCU GPS Authorization State=0</w:t>
      </w:r>
      <w:r w:rsidR="00BE067E" w:rsidRPr="00906BF2">
        <w:rPr>
          <w:rFonts w:hint="eastAsia"/>
        </w:rPr>
        <w:t>（无法采集）。</w:t>
      </w:r>
    </w:p>
    <w:p w14:paraId="09ABFB9D" w14:textId="77777777" w:rsidR="000221CF" w:rsidRPr="00906BF2" w:rsidRDefault="00EA04DF" w:rsidP="0068498A">
      <w:pPr>
        <w:ind w:firstLine="420"/>
      </w:pPr>
      <w:r w:rsidRPr="00906BF2">
        <w:object w:dxaOrig="13661" w:dyaOrig="2391" w14:anchorId="6F2A8E4A">
          <v:shape id="_x0000_i1035" type="#_x0000_t75" style="width:438.65pt;height:77pt" o:ole="">
            <v:imagedata r:id="rId34" o:title=""/>
          </v:shape>
          <o:OLEObject Type="Embed" ProgID="Visio.Drawing.15" ShapeID="_x0000_i1035" DrawAspect="Content" ObjectID="_1806414429" r:id="rId35"/>
        </w:object>
      </w:r>
    </w:p>
    <w:p w14:paraId="25E05AAD" w14:textId="77777777" w:rsidR="009F4EE9" w:rsidRPr="00906BF2" w:rsidRDefault="009F4EE9" w:rsidP="0068498A">
      <w:pPr>
        <w:ind w:firstLine="420"/>
      </w:pPr>
    </w:p>
    <w:p w14:paraId="2B0371DF" w14:textId="77777777" w:rsidR="005624BB" w:rsidRPr="00906BF2" w:rsidRDefault="005624BB" w:rsidP="005624BB">
      <w:r w:rsidRPr="00906BF2">
        <w:rPr>
          <w:rFonts w:hint="eastAsia"/>
        </w:rPr>
        <w:t>【</w:t>
      </w:r>
      <w:r w:rsidRPr="00906BF2">
        <w:t>DATA_S_Special_1-3</w:t>
      </w:r>
      <w:r w:rsidRPr="00906BF2">
        <w:rPr>
          <w:rFonts w:hint="eastAsia"/>
        </w:rPr>
        <w:t>】</w:t>
      </w:r>
    </w:p>
    <w:p w14:paraId="3E343561" w14:textId="77777777" w:rsidR="005624BB" w:rsidRPr="00906BF2" w:rsidRDefault="005624BB" w:rsidP="005624BB">
      <w:pPr>
        <w:rPr>
          <w:b/>
        </w:rPr>
      </w:pPr>
      <w:r w:rsidRPr="00906BF2">
        <w:rPr>
          <w:rFonts w:hint="eastAsia"/>
          <w:b/>
        </w:rPr>
        <w:lastRenderedPageBreak/>
        <w:t>如果：</w:t>
      </w:r>
    </w:p>
    <w:p w14:paraId="73F09B02" w14:textId="77777777" w:rsidR="005624BB" w:rsidRPr="00906BF2" w:rsidRDefault="005624BB" w:rsidP="005624BB">
      <w:r w:rsidRPr="00906BF2">
        <w:rPr>
          <w:b/>
        </w:rPr>
        <w:tab/>
      </w:r>
      <w:r w:rsidRPr="00906BF2">
        <w:t>1</w:t>
      </w:r>
      <w:r w:rsidRPr="00906BF2">
        <w:rPr>
          <w:rFonts w:hint="eastAsia"/>
        </w:rPr>
        <w:t>）</w:t>
      </w:r>
      <w:r w:rsidRPr="00906BF2">
        <w:rPr>
          <w:rFonts w:hint="eastAsia"/>
        </w:rPr>
        <w:t>VCU</w:t>
      </w:r>
      <w:r w:rsidR="00885741" w:rsidRPr="00906BF2">
        <w:rPr>
          <w:rFonts w:hint="eastAsia"/>
        </w:rPr>
        <w:t>首次进入</w:t>
      </w:r>
      <w:r w:rsidRPr="00906BF2">
        <w:rPr>
          <w:rFonts w:hint="eastAsia"/>
        </w:rPr>
        <w:t>Alert</w:t>
      </w:r>
      <w:r w:rsidRPr="00906BF2">
        <w:rPr>
          <w:rFonts w:hint="eastAsia"/>
        </w:rPr>
        <w:t>（弹窗）模式，</w:t>
      </w:r>
    </w:p>
    <w:p w14:paraId="70779495" w14:textId="77777777" w:rsidR="005624BB" w:rsidRPr="00906BF2" w:rsidRDefault="005624BB" w:rsidP="005624BB">
      <w:pPr>
        <w:rPr>
          <w:b/>
        </w:rPr>
      </w:pPr>
      <w:r w:rsidRPr="00906BF2">
        <w:rPr>
          <w:rFonts w:hint="eastAsia"/>
          <w:b/>
        </w:rPr>
        <w:t>则：</w:t>
      </w:r>
    </w:p>
    <w:p w14:paraId="368C17E2" w14:textId="77777777" w:rsidR="005624BB" w:rsidRPr="00906BF2" w:rsidRDefault="005624BB" w:rsidP="005624BB">
      <w:pPr>
        <w:ind w:firstLine="420"/>
      </w:pPr>
      <w:r w:rsidRPr="00906BF2">
        <w:rPr>
          <w:rFonts w:hint="eastAsia"/>
        </w:rPr>
        <w:t>1</w:t>
      </w:r>
      <w:r w:rsidRPr="00906BF2">
        <w:rPr>
          <w:rFonts w:hint="eastAsia"/>
        </w:rPr>
        <w:t>）</w:t>
      </w:r>
      <w:r w:rsidRPr="00906BF2">
        <w:rPr>
          <w:rFonts w:hint="eastAsia"/>
        </w:rPr>
        <w:t>VCU</w:t>
      </w:r>
      <w:r w:rsidRPr="00906BF2">
        <w:rPr>
          <w:rFonts w:hint="eastAsia"/>
        </w:rPr>
        <w:t>需要进行授权弹窗提示；</w:t>
      </w:r>
    </w:p>
    <w:p w14:paraId="377D0767" w14:textId="77777777" w:rsidR="005624BB" w:rsidRPr="00906BF2" w:rsidRDefault="005624BB" w:rsidP="005624BB">
      <w:pPr>
        <w:ind w:firstLine="420"/>
      </w:pPr>
      <w:r w:rsidRPr="00906BF2">
        <w:t>2</w:t>
      </w:r>
      <w:r w:rsidRPr="00906BF2">
        <w:rPr>
          <w:rFonts w:hint="eastAsia"/>
        </w:rPr>
        <w:t>）弹窗</w:t>
      </w:r>
      <w:r w:rsidRPr="00906BF2">
        <w:rPr>
          <w:rFonts w:hint="eastAsia"/>
        </w:rPr>
        <w:t>timeout</w:t>
      </w:r>
      <w:r w:rsidRPr="00906BF2">
        <w:rPr>
          <w:rFonts w:hint="eastAsia"/>
        </w:rPr>
        <w:t>时间参照</w:t>
      </w:r>
      <w:r w:rsidRPr="00906BF2">
        <w:rPr>
          <w:rFonts w:hint="eastAsia"/>
        </w:rPr>
        <w:t>UE</w:t>
      </w:r>
      <w:r w:rsidRPr="00906BF2">
        <w:rPr>
          <w:rFonts w:hint="eastAsia"/>
        </w:rPr>
        <w:t>文档</w:t>
      </w:r>
      <w:r w:rsidR="00CA619B" w:rsidRPr="00906BF2">
        <w:rPr>
          <w:rFonts w:hint="eastAsia"/>
        </w:rPr>
        <w:t>；</w:t>
      </w:r>
    </w:p>
    <w:p w14:paraId="5291CD23" w14:textId="77777777" w:rsidR="00CA619B" w:rsidRPr="00906BF2" w:rsidRDefault="00CA619B" w:rsidP="00CA619B">
      <w:pPr>
        <w:ind w:firstLine="420"/>
      </w:pPr>
      <w:r w:rsidRPr="00906BF2">
        <w:t>3</w:t>
      </w:r>
      <w:r w:rsidRPr="00906BF2">
        <w:rPr>
          <w:rFonts w:hint="eastAsia"/>
        </w:rPr>
        <w:t>）弹窗优先级参照</w:t>
      </w:r>
      <w:r w:rsidRPr="00906BF2">
        <w:rPr>
          <w:rFonts w:hint="eastAsia"/>
        </w:rPr>
        <w:t>UE</w:t>
      </w:r>
      <w:r w:rsidRPr="00906BF2">
        <w:rPr>
          <w:rFonts w:hint="eastAsia"/>
        </w:rPr>
        <w:t>文档；</w:t>
      </w:r>
    </w:p>
    <w:p w14:paraId="3E77A5EF" w14:textId="77777777" w:rsidR="005624BB" w:rsidRPr="00906BF2" w:rsidRDefault="00CA619B" w:rsidP="005624BB">
      <w:pPr>
        <w:ind w:firstLine="420"/>
      </w:pPr>
      <w:r w:rsidRPr="00906BF2">
        <w:t>4</w:t>
      </w:r>
      <w:r w:rsidR="005624BB" w:rsidRPr="00906BF2">
        <w:rPr>
          <w:rFonts w:hint="eastAsia"/>
        </w:rPr>
        <w:t>）弹窗在当前点火周期仅出现一次。</w:t>
      </w:r>
    </w:p>
    <w:p w14:paraId="0F25A316" w14:textId="77777777" w:rsidR="005624BB" w:rsidRPr="00906BF2" w:rsidRDefault="005624BB" w:rsidP="005624BB">
      <w:pPr>
        <w:ind w:firstLine="420"/>
      </w:pPr>
    </w:p>
    <w:p w14:paraId="31EE2DA1" w14:textId="77777777" w:rsidR="005624BB" w:rsidRPr="00906BF2" w:rsidRDefault="005624BB" w:rsidP="005624BB">
      <w:r w:rsidRPr="00906BF2">
        <w:rPr>
          <w:rFonts w:hint="eastAsia"/>
        </w:rPr>
        <w:t>【</w:t>
      </w:r>
      <w:r w:rsidRPr="00906BF2">
        <w:t>DATA_S_Special_1-4</w:t>
      </w:r>
      <w:r w:rsidRPr="00906BF2">
        <w:rPr>
          <w:rFonts w:hint="eastAsia"/>
        </w:rPr>
        <w:t>】</w:t>
      </w:r>
    </w:p>
    <w:p w14:paraId="19593A87" w14:textId="77777777" w:rsidR="005624BB" w:rsidRPr="00906BF2" w:rsidRDefault="005624BB" w:rsidP="005624BB">
      <w:pPr>
        <w:rPr>
          <w:b/>
        </w:rPr>
      </w:pPr>
      <w:r w:rsidRPr="00906BF2">
        <w:rPr>
          <w:rFonts w:hint="eastAsia"/>
          <w:b/>
        </w:rPr>
        <w:t>如果：</w:t>
      </w:r>
    </w:p>
    <w:p w14:paraId="0F2719FF" w14:textId="77777777" w:rsidR="005624BB" w:rsidRPr="00906BF2" w:rsidRDefault="005624BB" w:rsidP="005624BB">
      <w:r w:rsidRPr="00906BF2">
        <w:rPr>
          <w:b/>
        </w:rPr>
        <w:tab/>
      </w:r>
      <w:r w:rsidRPr="00906BF2">
        <w:t>1</w:t>
      </w:r>
      <w:r w:rsidRPr="00906BF2">
        <w:rPr>
          <w:rFonts w:hint="eastAsia"/>
        </w:rPr>
        <w:t>）</w:t>
      </w:r>
      <w:r w:rsidRPr="00906BF2">
        <w:rPr>
          <w:rFonts w:hint="eastAsia"/>
        </w:rPr>
        <w:t>VCU</w:t>
      </w:r>
      <w:r w:rsidRPr="00906BF2">
        <w:rPr>
          <w:rFonts w:hint="eastAsia"/>
        </w:rPr>
        <w:t>处于</w:t>
      </w:r>
      <w:r w:rsidRPr="00906BF2">
        <w:rPr>
          <w:rFonts w:hint="eastAsia"/>
        </w:rPr>
        <w:t>Alert</w:t>
      </w:r>
      <w:r w:rsidRPr="00906BF2">
        <w:rPr>
          <w:rFonts w:hint="eastAsia"/>
        </w:rPr>
        <w:t>（弹窗）模式，</w:t>
      </w:r>
    </w:p>
    <w:p w14:paraId="6A1D1404" w14:textId="77777777" w:rsidR="005624BB" w:rsidRPr="00906BF2" w:rsidRDefault="005624BB" w:rsidP="005624BB">
      <w:r w:rsidRPr="00906BF2">
        <w:tab/>
        <w:t>2</w:t>
      </w:r>
      <w:r w:rsidRPr="00906BF2">
        <w:rPr>
          <w:rFonts w:hint="eastAsia"/>
        </w:rPr>
        <w:t>）并且：</w:t>
      </w:r>
      <w:r w:rsidRPr="00906BF2">
        <w:rPr>
          <w:rFonts w:hint="eastAsia"/>
        </w:rPr>
        <w:t>VCU</w:t>
      </w:r>
      <w:r w:rsidR="005A1B99" w:rsidRPr="00906BF2">
        <w:rPr>
          <w:rFonts w:hint="eastAsia"/>
        </w:rPr>
        <w:t>进入新的点火周期，</w:t>
      </w:r>
    </w:p>
    <w:p w14:paraId="7895C91F" w14:textId="77777777" w:rsidR="005624BB" w:rsidRPr="00906BF2" w:rsidRDefault="005624BB" w:rsidP="005624BB">
      <w:pPr>
        <w:rPr>
          <w:b/>
        </w:rPr>
      </w:pPr>
      <w:r w:rsidRPr="00906BF2">
        <w:rPr>
          <w:rFonts w:hint="eastAsia"/>
          <w:b/>
        </w:rPr>
        <w:t>则：</w:t>
      </w:r>
    </w:p>
    <w:p w14:paraId="2551AB24" w14:textId="77777777" w:rsidR="005624BB" w:rsidRPr="00906BF2" w:rsidRDefault="005624BB" w:rsidP="005624BB">
      <w:pPr>
        <w:ind w:firstLine="420"/>
      </w:pPr>
      <w:r w:rsidRPr="00906BF2">
        <w:rPr>
          <w:rFonts w:hint="eastAsia"/>
        </w:rPr>
        <w:t>1</w:t>
      </w:r>
      <w:r w:rsidRPr="00906BF2">
        <w:rPr>
          <w:rFonts w:hint="eastAsia"/>
        </w:rPr>
        <w:t>）</w:t>
      </w:r>
      <w:r w:rsidRPr="00906BF2">
        <w:rPr>
          <w:rFonts w:hint="eastAsia"/>
        </w:rPr>
        <w:t>VCU</w:t>
      </w:r>
      <w:r w:rsidRPr="00906BF2">
        <w:rPr>
          <w:rFonts w:hint="eastAsia"/>
        </w:rPr>
        <w:t>需要进行授权弹窗提示；</w:t>
      </w:r>
    </w:p>
    <w:p w14:paraId="491F47BD" w14:textId="77777777" w:rsidR="005624BB" w:rsidRPr="00906BF2" w:rsidRDefault="005624BB" w:rsidP="005624BB">
      <w:pPr>
        <w:ind w:firstLine="420"/>
      </w:pPr>
      <w:r w:rsidRPr="00906BF2">
        <w:t>2</w:t>
      </w:r>
      <w:r w:rsidRPr="00906BF2">
        <w:rPr>
          <w:rFonts w:hint="eastAsia"/>
        </w:rPr>
        <w:t>）弹窗</w:t>
      </w:r>
      <w:r w:rsidRPr="00906BF2">
        <w:rPr>
          <w:rFonts w:hint="eastAsia"/>
        </w:rPr>
        <w:t>timeout</w:t>
      </w:r>
      <w:r w:rsidRPr="00906BF2">
        <w:rPr>
          <w:rFonts w:hint="eastAsia"/>
        </w:rPr>
        <w:t>时间参照</w:t>
      </w:r>
      <w:r w:rsidRPr="00906BF2">
        <w:rPr>
          <w:rFonts w:hint="eastAsia"/>
        </w:rPr>
        <w:t>UE</w:t>
      </w:r>
      <w:r w:rsidRPr="00906BF2">
        <w:rPr>
          <w:rFonts w:hint="eastAsia"/>
        </w:rPr>
        <w:t>文档</w:t>
      </w:r>
      <w:r w:rsidR="007F57F0" w:rsidRPr="00906BF2">
        <w:rPr>
          <w:rFonts w:hint="eastAsia"/>
        </w:rPr>
        <w:t>；</w:t>
      </w:r>
    </w:p>
    <w:p w14:paraId="500FF853" w14:textId="77777777" w:rsidR="007F57F0" w:rsidRPr="00906BF2" w:rsidRDefault="007F57F0" w:rsidP="005624BB">
      <w:pPr>
        <w:ind w:firstLine="420"/>
      </w:pPr>
      <w:r w:rsidRPr="00906BF2">
        <w:t>3</w:t>
      </w:r>
      <w:r w:rsidRPr="00906BF2">
        <w:rPr>
          <w:rFonts w:hint="eastAsia"/>
        </w:rPr>
        <w:t>）弹窗优先级参照</w:t>
      </w:r>
      <w:r w:rsidRPr="00906BF2">
        <w:rPr>
          <w:rFonts w:hint="eastAsia"/>
        </w:rPr>
        <w:t>UE</w:t>
      </w:r>
      <w:r w:rsidRPr="00906BF2">
        <w:rPr>
          <w:rFonts w:hint="eastAsia"/>
        </w:rPr>
        <w:t>文档；</w:t>
      </w:r>
    </w:p>
    <w:p w14:paraId="0FB659C1" w14:textId="77777777" w:rsidR="005624BB" w:rsidRPr="00906BF2" w:rsidRDefault="005624BB" w:rsidP="005624BB">
      <w:pPr>
        <w:ind w:firstLine="420"/>
      </w:pPr>
      <w:r w:rsidRPr="00906BF2">
        <w:t>3</w:t>
      </w:r>
      <w:r w:rsidRPr="00906BF2">
        <w:rPr>
          <w:rFonts w:hint="eastAsia"/>
        </w:rPr>
        <w:t>）弹窗在当前点火周期仅出现一次。</w:t>
      </w:r>
    </w:p>
    <w:p w14:paraId="619DED2B" w14:textId="77777777" w:rsidR="005624BB" w:rsidRPr="00906BF2" w:rsidRDefault="005624BB" w:rsidP="005624BB">
      <w:pPr>
        <w:ind w:firstLine="420"/>
      </w:pPr>
    </w:p>
    <w:p w14:paraId="02A08356" w14:textId="77777777" w:rsidR="00BE067E" w:rsidRPr="00906BF2" w:rsidRDefault="00885741" w:rsidP="00885741">
      <w:pPr>
        <w:rPr>
          <w:b/>
        </w:rPr>
      </w:pPr>
      <w:r w:rsidRPr="00906BF2">
        <w:rPr>
          <w:rFonts w:hint="eastAsia"/>
          <w:b/>
        </w:rPr>
        <w:t>Reject</w:t>
      </w:r>
      <w:r w:rsidRPr="00906BF2">
        <w:rPr>
          <w:rFonts w:hint="eastAsia"/>
          <w:b/>
        </w:rPr>
        <w:t>（拒绝）模式：</w:t>
      </w:r>
    </w:p>
    <w:p w14:paraId="62DB1F41" w14:textId="77777777" w:rsidR="00885741" w:rsidRPr="00906BF2" w:rsidRDefault="00885741" w:rsidP="00885741">
      <w:r w:rsidRPr="00906BF2">
        <w:rPr>
          <w:rFonts w:hint="eastAsia"/>
        </w:rPr>
        <w:t>【</w:t>
      </w:r>
      <w:r w:rsidRPr="00906BF2">
        <w:t>DATA_S_Special_1-5</w:t>
      </w:r>
      <w:r w:rsidRPr="00906BF2">
        <w:rPr>
          <w:rFonts w:hint="eastAsia"/>
        </w:rPr>
        <w:t>】</w:t>
      </w:r>
    </w:p>
    <w:p w14:paraId="0B4AF67B" w14:textId="77777777" w:rsidR="00885741" w:rsidRPr="00906BF2" w:rsidRDefault="00885741" w:rsidP="00885741">
      <w:pPr>
        <w:rPr>
          <w:b/>
        </w:rPr>
      </w:pPr>
      <w:r w:rsidRPr="00906BF2">
        <w:rPr>
          <w:rFonts w:hint="eastAsia"/>
          <w:b/>
        </w:rPr>
        <w:t>如果：</w:t>
      </w:r>
    </w:p>
    <w:p w14:paraId="55DE8C72" w14:textId="77777777" w:rsidR="00885741" w:rsidRPr="00906BF2" w:rsidRDefault="00885741" w:rsidP="00885741">
      <w:r w:rsidRPr="00906BF2">
        <w:rPr>
          <w:b/>
        </w:rPr>
        <w:tab/>
      </w:r>
      <w:r w:rsidRPr="00906BF2">
        <w:t>1</w:t>
      </w:r>
      <w:r w:rsidRPr="00906BF2">
        <w:rPr>
          <w:rFonts w:hint="eastAsia"/>
        </w:rPr>
        <w:t>）</w:t>
      </w:r>
      <w:r w:rsidRPr="00906BF2">
        <w:rPr>
          <w:rFonts w:hint="eastAsia"/>
        </w:rPr>
        <w:t>VCU</w:t>
      </w:r>
      <w:r w:rsidRPr="00906BF2">
        <w:rPr>
          <w:rFonts w:hint="eastAsia"/>
        </w:rPr>
        <w:t>处于</w:t>
      </w:r>
      <w:r w:rsidRPr="00906BF2">
        <w:rPr>
          <w:rFonts w:hint="eastAsia"/>
        </w:rPr>
        <w:t>Alert</w:t>
      </w:r>
      <w:r w:rsidRPr="00906BF2">
        <w:rPr>
          <w:rFonts w:hint="eastAsia"/>
        </w:rPr>
        <w:t>（弹窗）模式，</w:t>
      </w:r>
    </w:p>
    <w:p w14:paraId="55BEE15B" w14:textId="77777777" w:rsidR="00885741" w:rsidRPr="00906BF2" w:rsidRDefault="00885741" w:rsidP="00885741">
      <w:pPr>
        <w:rPr>
          <w:rFonts w:asciiTheme="minorEastAsia" w:hAnsiTheme="minorEastAsia" w:cs="Times New Roman"/>
        </w:rPr>
      </w:pPr>
      <w:r w:rsidRPr="00906BF2">
        <w:tab/>
        <w:t>2</w:t>
      </w:r>
      <w:r w:rsidRPr="00906BF2">
        <w:rPr>
          <w:rFonts w:hint="eastAsia"/>
        </w:rPr>
        <w:t>）</w:t>
      </w:r>
      <w:r w:rsidRPr="00906BF2">
        <w:rPr>
          <w:rFonts w:hint="eastAsia"/>
          <w:b/>
        </w:rPr>
        <w:t>并且：</w:t>
      </w:r>
      <w:r w:rsidRPr="00906BF2">
        <w:rPr>
          <w:rFonts w:hint="eastAsia"/>
        </w:rPr>
        <w:t>用户在弹窗中点击拒绝授权，</w:t>
      </w:r>
    </w:p>
    <w:p w14:paraId="16D84823" w14:textId="77777777" w:rsidR="00885741" w:rsidRPr="00906BF2" w:rsidRDefault="00885741" w:rsidP="00885741">
      <w:pPr>
        <w:rPr>
          <w:b/>
        </w:rPr>
      </w:pPr>
      <w:r w:rsidRPr="00906BF2">
        <w:rPr>
          <w:rFonts w:hint="eastAsia"/>
          <w:b/>
        </w:rPr>
        <w:t>则：</w:t>
      </w:r>
    </w:p>
    <w:p w14:paraId="025425A9" w14:textId="77777777" w:rsidR="00885741" w:rsidRPr="00906BF2" w:rsidRDefault="00885741" w:rsidP="00885741">
      <w:pPr>
        <w:ind w:firstLine="420"/>
      </w:pPr>
      <w:r w:rsidRPr="00906BF2">
        <w:rPr>
          <w:rFonts w:hint="eastAsia"/>
        </w:rPr>
        <w:t>1</w:t>
      </w:r>
      <w:r w:rsidRPr="00906BF2">
        <w:rPr>
          <w:rFonts w:hint="eastAsia"/>
        </w:rPr>
        <w:t>）</w:t>
      </w:r>
      <w:r w:rsidRPr="00906BF2">
        <w:rPr>
          <w:rFonts w:hint="eastAsia"/>
        </w:rPr>
        <w:t>ADAS</w:t>
      </w:r>
      <w:r w:rsidRPr="00906BF2">
        <w:rPr>
          <w:rFonts w:hint="eastAsia"/>
        </w:rPr>
        <w:t>大数据回传隐私进入</w:t>
      </w:r>
      <w:r w:rsidRPr="00906BF2">
        <w:rPr>
          <w:rFonts w:hint="eastAsia"/>
        </w:rPr>
        <w:t>Reject</w:t>
      </w:r>
      <w:r w:rsidRPr="00906BF2">
        <w:rPr>
          <w:rFonts w:hint="eastAsia"/>
        </w:rPr>
        <w:t>（拒绝）模式；</w:t>
      </w:r>
    </w:p>
    <w:p w14:paraId="713567AF" w14:textId="77777777" w:rsidR="00885741" w:rsidRPr="00906BF2" w:rsidRDefault="00885741" w:rsidP="00885741">
      <w:pPr>
        <w:ind w:firstLine="420"/>
      </w:pPr>
      <w:r w:rsidRPr="00906BF2">
        <w:t>2</w:t>
      </w:r>
      <w:r w:rsidRPr="00906BF2">
        <w:rPr>
          <w:rFonts w:hint="eastAsia"/>
        </w:rPr>
        <w:t>）</w:t>
      </w:r>
      <w:r w:rsidRPr="00906BF2">
        <w:rPr>
          <w:rFonts w:hint="eastAsia"/>
        </w:rPr>
        <w:t>VCU</w:t>
      </w:r>
      <w:r w:rsidRPr="00906BF2">
        <w:rPr>
          <w:rFonts w:hint="eastAsia"/>
        </w:rPr>
        <w:t>向外发送信号</w:t>
      </w:r>
      <w:r w:rsidRPr="00906BF2">
        <w:t>VCU GPS Authorization State=0</w:t>
      </w:r>
      <w:r w:rsidRPr="00906BF2">
        <w:rPr>
          <w:rFonts w:hint="eastAsia"/>
        </w:rPr>
        <w:t>（无法采集）。</w:t>
      </w:r>
    </w:p>
    <w:p w14:paraId="28D7939F" w14:textId="77777777" w:rsidR="00885741" w:rsidRPr="00906BF2" w:rsidRDefault="00885741" w:rsidP="00885741">
      <w:pPr>
        <w:ind w:firstLine="420"/>
      </w:pPr>
    </w:p>
    <w:p w14:paraId="71470CA8" w14:textId="77777777" w:rsidR="00885741" w:rsidRPr="00906BF2" w:rsidRDefault="00885741" w:rsidP="00885741">
      <w:r w:rsidRPr="00906BF2">
        <w:rPr>
          <w:rFonts w:hint="eastAsia"/>
        </w:rPr>
        <w:t>【</w:t>
      </w:r>
      <w:r w:rsidRPr="00906BF2">
        <w:t>DATA_S_Special_1-6</w:t>
      </w:r>
      <w:r w:rsidRPr="00906BF2">
        <w:rPr>
          <w:rFonts w:hint="eastAsia"/>
        </w:rPr>
        <w:t>】</w:t>
      </w:r>
    </w:p>
    <w:p w14:paraId="4DBD7753" w14:textId="77777777" w:rsidR="00885741" w:rsidRPr="00906BF2" w:rsidRDefault="00885741" w:rsidP="00885741">
      <w:pPr>
        <w:rPr>
          <w:b/>
        </w:rPr>
      </w:pPr>
      <w:r w:rsidRPr="00906BF2">
        <w:rPr>
          <w:rFonts w:hint="eastAsia"/>
          <w:b/>
        </w:rPr>
        <w:t>如果：</w:t>
      </w:r>
    </w:p>
    <w:p w14:paraId="78979360" w14:textId="77777777" w:rsidR="00885741" w:rsidRPr="00906BF2" w:rsidRDefault="00885741" w:rsidP="00885741">
      <w:r w:rsidRPr="00906BF2">
        <w:rPr>
          <w:b/>
        </w:rPr>
        <w:lastRenderedPageBreak/>
        <w:tab/>
      </w:r>
      <w:r w:rsidRPr="00906BF2">
        <w:t>1</w:t>
      </w:r>
      <w:r w:rsidRPr="00906BF2">
        <w:rPr>
          <w:rFonts w:hint="eastAsia"/>
        </w:rPr>
        <w:t>）</w:t>
      </w:r>
      <w:r w:rsidRPr="00906BF2">
        <w:rPr>
          <w:rFonts w:hint="eastAsia"/>
        </w:rPr>
        <w:t>VCU</w:t>
      </w:r>
      <w:r w:rsidRPr="00906BF2">
        <w:rPr>
          <w:rFonts w:hint="eastAsia"/>
        </w:rPr>
        <w:t>处于</w:t>
      </w:r>
      <w:r w:rsidRPr="00906BF2">
        <w:rPr>
          <w:rFonts w:hint="eastAsia"/>
        </w:rPr>
        <w:t>Reject</w:t>
      </w:r>
      <w:r w:rsidRPr="00906BF2">
        <w:rPr>
          <w:rFonts w:hint="eastAsia"/>
        </w:rPr>
        <w:t>（拒绝）模式，</w:t>
      </w:r>
    </w:p>
    <w:p w14:paraId="69FDBD1D" w14:textId="77777777" w:rsidR="00885741" w:rsidRPr="00906BF2" w:rsidRDefault="00885741" w:rsidP="00885741">
      <w:pPr>
        <w:rPr>
          <w:rFonts w:asciiTheme="minorEastAsia" w:hAnsiTheme="minorEastAsia" w:cs="Times New Roman"/>
        </w:rPr>
      </w:pPr>
      <w:r w:rsidRPr="00906BF2">
        <w:tab/>
        <w:t>2</w:t>
      </w:r>
      <w:r w:rsidRPr="00906BF2">
        <w:rPr>
          <w:rFonts w:hint="eastAsia"/>
        </w:rPr>
        <w:t>）</w:t>
      </w:r>
      <w:r w:rsidRPr="00906BF2">
        <w:rPr>
          <w:rFonts w:hint="eastAsia"/>
          <w:b/>
        </w:rPr>
        <w:t>并且：</w:t>
      </w:r>
      <w:r w:rsidRPr="00906BF2">
        <w:rPr>
          <w:rFonts w:hint="eastAsia"/>
        </w:rPr>
        <w:t>经过</w:t>
      </w:r>
      <w:r w:rsidRPr="00906BF2">
        <w:rPr>
          <w:rFonts w:hint="eastAsia"/>
        </w:rPr>
        <w:t>3</w:t>
      </w:r>
      <w:r w:rsidRPr="00906BF2">
        <w:rPr>
          <w:rFonts w:hint="eastAsia"/>
        </w:rPr>
        <w:t>个月的有效期，</w:t>
      </w:r>
    </w:p>
    <w:p w14:paraId="464CE976" w14:textId="77777777" w:rsidR="00885741" w:rsidRPr="00906BF2" w:rsidRDefault="00885741" w:rsidP="00885741">
      <w:pPr>
        <w:rPr>
          <w:b/>
        </w:rPr>
      </w:pPr>
      <w:r w:rsidRPr="00906BF2">
        <w:rPr>
          <w:rFonts w:hint="eastAsia"/>
          <w:b/>
        </w:rPr>
        <w:t>则：</w:t>
      </w:r>
    </w:p>
    <w:p w14:paraId="0FA52B3D" w14:textId="77777777" w:rsidR="00885741" w:rsidRPr="00906BF2" w:rsidRDefault="00885741" w:rsidP="0041264E">
      <w:pPr>
        <w:ind w:firstLine="420"/>
      </w:pPr>
      <w:r w:rsidRPr="00906BF2">
        <w:rPr>
          <w:rFonts w:hint="eastAsia"/>
        </w:rPr>
        <w:t>1</w:t>
      </w:r>
      <w:r w:rsidRPr="00906BF2">
        <w:rPr>
          <w:rFonts w:hint="eastAsia"/>
        </w:rPr>
        <w:t>）</w:t>
      </w:r>
      <w:r w:rsidRPr="00906BF2">
        <w:rPr>
          <w:rFonts w:hint="eastAsia"/>
        </w:rPr>
        <w:t>ADAS</w:t>
      </w:r>
      <w:r w:rsidRPr="00906BF2">
        <w:rPr>
          <w:rFonts w:hint="eastAsia"/>
        </w:rPr>
        <w:t>大数据回传隐私退出</w:t>
      </w:r>
      <w:r w:rsidRPr="00906BF2">
        <w:rPr>
          <w:rFonts w:hint="eastAsia"/>
        </w:rPr>
        <w:t>Reject</w:t>
      </w:r>
      <w:r w:rsidRPr="00906BF2">
        <w:rPr>
          <w:rFonts w:hint="eastAsia"/>
        </w:rPr>
        <w:t>（拒绝）模式，并进入</w:t>
      </w:r>
      <w:r w:rsidR="0041264E" w:rsidRPr="00906BF2">
        <w:rPr>
          <w:rFonts w:hint="eastAsia"/>
        </w:rPr>
        <w:t>Initial</w:t>
      </w:r>
      <w:r w:rsidR="0041264E" w:rsidRPr="00906BF2">
        <w:rPr>
          <w:rFonts w:hint="eastAsia"/>
        </w:rPr>
        <w:t>（初始）模式。</w:t>
      </w:r>
    </w:p>
    <w:p w14:paraId="4E786EB1" w14:textId="77777777" w:rsidR="00885741" w:rsidRPr="00906BF2" w:rsidRDefault="00885741" w:rsidP="00885741">
      <w:pPr>
        <w:ind w:firstLine="420"/>
      </w:pPr>
    </w:p>
    <w:p w14:paraId="7D3B6A98" w14:textId="77777777" w:rsidR="00E267D3" w:rsidRPr="00906BF2" w:rsidRDefault="00E267D3" w:rsidP="00E267D3">
      <w:pPr>
        <w:rPr>
          <w:b/>
        </w:rPr>
      </w:pPr>
      <w:r w:rsidRPr="00906BF2">
        <w:rPr>
          <w:rFonts w:hint="eastAsia"/>
          <w:b/>
        </w:rPr>
        <w:t>Approve</w:t>
      </w:r>
      <w:r w:rsidRPr="00906BF2">
        <w:rPr>
          <w:rFonts w:hint="eastAsia"/>
          <w:b/>
        </w:rPr>
        <w:t>（授权）模式：</w:t>
      </w:r>
    </w:p>
    <w:p w14:paraId="6B753171" w14:textId="77777777" w:rsidR="00E267D3" w:rsidRPr="00906BF2" w:rsidRDefault="00E267D3" w:rsidP="00E267D3">
      <w:r w:rsidRPr="00906BF2">
        <w:rPr>
          <w:rFonts w:hint="eastAsia"/>
        </w:rPr>
        <w:t>【</w:t>
      </w:r>
      <w:r w:rsidRPr="00906BF2">
        <w:t>DATA_S_Special_1-7</w:t>
      </w:r>
      <w:r w:rsidRPr="00906BF2">
        <w:rPr>
          <w:rFonts w:hint="eastAsia"/>
        </w:rPr>
        <w:t>】</w:t>
      </w:r>
    </w:p>
    <w:p w14:paraId="09F6AF5E" w14:textId="77777777" w:rsidR="00E267D3" w:rsidRPr="00906BF2" w:rsidRDefault="00E267D3" w:rsidP="00E267D3">
      <w:pPr>
        <w:rPr>
          <w:b/>
        </w:rPr>
      </w:pPr>
      <w:r w:rsidRPr="00906BF2">
        <w:rPr>
          <w:rFonts w:hint="eastAsia"/>
          <w:b/>
        </w:rPr>
        <w:t>如果：</w:t>
      </w:r>
    </w:p>
    <w:p w14:paraId="57B2719A" w14:textId="77777777" w:rsidR="00E267D3" w:rsidRPr="00906BF2" w:rsidRDefault="00E267D3" w:rsidP="00E267D3">
      <w:r w:rsidRPr="00906BF2">
        <w:rPr>
          <w:b/>
        </w:rPr>
        <w:tab/>
      </w:r>
      <w:r w:rsidRPr="00906BF2">
        <w:t>1</w:t>
      </w:r>
      <w:r w:rsidRPr="00906BF2">
        <w:rPr>
          <w:rFonts w:hint="eastAsia"/>
        </w:rPr>
        <w:t>）</w:t>
      </w:r>
      <w:r w:rsidRPr="00906BF2">
        <w:rPr>
          <w:rFonts w:hint="eastAsia"/>
        </w:rPr>
        <w:t>VCU</w:t>
      </w:r>
      <w:r w:rsidRPr="00906BF2">
        <w:rPr>
          <w:rFonts w:hint="eastAsia"/>
        </w:rPr>
        <w:t>处于</w:t>
      </w:r>
      <w:r w:rsidRPr="00906BF2">
        <w:rPr>
          <w:rFonts w:hint="eastAsia"/>
        </w:rPr>
        <w:t>Alert</w:t>
      </w:r>
      <w:r w:rsidRPr="00906BF2">
        <w:rPr>
          <w:rFonts w:hint="eastAsia"/>
        </w:rPr>
        <w:t>（弹窗）模式，</w:t>
      </w:r>
    </w:p>
    <w:p w14:paraId="73BD1395" w14:textId="77777777" w:rsidR="00E267D3" w:rsidRPr="00906BF2" w:rsidRDefault="00E267D3" w:rsidP="00E267D3">
      <w:pPr>
        <w:rPr>
          <w:rFonts w:asciiTheme="minorEastAsia" w:hAnsiTheme="minorEastAsia" w:cs="Times New Roman"/>
        </w:rPr>
      </w:pPr>
      <w:r w:rsidRPr="00906BF2">
        <w:tab/>
        <w:t>2</w:t>
      </w:r>
      <w:r w:rsidRPr="00906BF2">
        <w:rPr>
          <w:rFonts w:hint="eastAsia"/>
        </w:rPr>
        <w:t>）</w:t>
      </w:r>
      <w:r w:rsidRPr="00906BF2">
        <w:rPr>
          <w:rFonts w:hint="eastAsia"/>
          <w:b/>
        </w:rPr>
        <w:t>并且：</w:t>
      </w:r>
      <w:r w:rsidRPr="00906BF2">
        <w:rPr>
          <w:rFonts w:hint="eastAsia"/>
        </w:rPr>
        <w:t>用户在弹窗中点击同意授权，</w:t>
      </w:r>
    </w:p>
    <w:p w14:paraId="37A537E3" w14:textId="77777777" w:rsidR="00E267D3" w:rsidRPr="00906BF2" w:rsidRDefault="00E267D3" w:rsidP="00E267D3">
      <w:pPr>
        <w:rPr>
          <w:b/>
        </w:rPr>
      </w:pPr>
      <w:r w:rsidRPr="00906BF2">
        <w:rPr>
          <w:rFonts w:hint="eastAsia"/>
          <w:b/>
        </w:rPr>
        <w:t>则：</w:t>
      </w:r>
    </w:p>
    <w:p w14:paraId="585DC393" w14:textId="77777777" w:rsidR="00E267D3" w:rsidRPr="00906BF2" w:rsidRDefault="00E267D3" w:rsidP="00E267D3">
      <w:pPr>
        <w:ind w:firstLine="420"/>
      </w:pPr>
      <w:r w:rsidRPr="00906BF2">
        <w:rPr>
          <w:rFonts w:hint="eastAsia"/>
        </w:rPr>
        <w:t>1</w:t>
      </w:r>
      <w:r w:rsidRPr="00906BF2">
        <w:rPr>
          <w:rFonts w:hint="eastAsia"/>
        </w:rPr>
        <w:t>）</w:t>
      </w:r>
      <w:r w:rsidRPr="00906BF2">
        <w:rPr>
          <w:rFonts w:hint="eastAsia"/>
        </w:rPr>
        <w:t>ADAS</w:t>
      </w:r>
      <w:r w:rsidRPr="00906BF2">
        <w:rPr>
          <w:rFonts w:hint="eastAsia"/>
        </w:rPr>
        <w:t>大数据回传隐私进入</w:t>
      </w:r>
      <w:r w:rsidRPr="00906BF2">
        <w:rPr>
          <w:rFonts w:hint="eastAsia"/>
        </w:rPr>
        <w:t>Approve</w:t>
      </w:r>
      <w:r w:rsidRPr="00906BF2">
        <w:rPr>
          <w:rFonts w:hint="eastAsia"/>
        </w:rPr>
        <w:t>（授权）模式；</w:t>
      </w:r>
    </w:p>
    <w:p w14:paraId="2024BC84" w14:textId="77777777" w:rsidR="00E267D3" w:rsidRPr="00906BF2" w:rsidRDefault="00E267D3" w:rsidP="00E267D3">
      <w:pPr>
        <w:ind w:firstLine="420"/>
      </w:pPr>
      <w:r w:rsidRPr="00906BF2">
        <w:t>2</w:t>
      </w:r>
      <w:r w:rsidRPr="00906BF2">
        <w:rPr>
          <w:rFonts w:hint="eastAsia"/>
        </w:rPr>
        <w:t>）</w:t>
      </w:r>
      <w:r w:rsidRPr="00906BF2">
        <w:rPr>
          <w:rFonts w:hint="eastAsia"/>
        </w:rPr>
        <w:t>VCU</w:t>
      </w:r>
      <w:r w:rsidRPr="00906BF2">
        <w:rPr>
          <w:rFonts w:hint="eastAsia"/>
        </w:rPr>
        <w:t>向外发送信号</w:t>
      </w:r>
      <w:r w:rsidRPr="00906BF2">
        <w:t>VCU GPS Authorization State=1</w:t>
      </w:r>
      <w:r w:rsidRPr="00906BF2">
        <w:rPr>
          <w:rFonts w:hint="eastAsia"/>
        </w:rPr>
        <w:t>（允许采集）。</w:t>
      </w:r>
    </w:p>
    <w:p w14:paraId="3C60CCD3" w14:textId="77777777" w:rsidR="00E267D3" w:rsidRPr="00906BF2" w:rsidRDefault="00E267D3" w:rsidP="00E267D3">
      <w:pPr>
        <w:ind w:firstLine="420"/>
      </w:pPr>
    </w:p>
    <w:p w14:paraId="689E8F52" w14:textId="77777777" w:rsidR="00E267D3" w:rsidRPr="00906BF2" w:rsidRDefault="00E267D3" w:rsidP="00E267D3">
      <w:r w:rsidRPr="00906BF2">
        <w:rPr>
          <w:rFonts w:hint="eastAsia"/>
        </w:rPr>
        <w:t>【</w:t>
      </w:r>
      <w:r w:rsidRPr="00906BF2">
        <w:rPr>
          <w:rFonts w:hint="eastAsia"/>
        </w:rPr>
        <w:t>DATA_S_Special_1-</w:t>
      </w:r>
      <w:r w:rsidRPr="00906BF2">
        <w:t>8</w:t>
      </w:r>
      <w:r w:rsidRPr="00906BF2">
        <w:rPr>
          <w:rFonts w:hint="eastAsia"/>
        </w:rPr>
        <w:t>】</w:t>
      </w:r>
    </w:p>
    <w:p w14:paraId="25ED205F" w14:textId="77777777" w:rsidR="00E267D3" w:rsidRPr="00906BF2" w:rsidRDefault="00E267D3" w:rsidP="00E267D3">
      <w:r w:rsidRPr="00906BF2">
        <w:rPr>
          <w:rFonts w:hint="eastAsia"/>
        </w:rPr>
        <w:t>如果：</w:t>
      </w:r>
    </w:p>
    <w:p w14:paraId="14FF9F5A" w14:textId="77777777" w:rsidR="00E267D3" w:rsidRPr="00906BF2" w:rsidRDefault="00E267D3" w:rsidP="00E267D3">
      <w:pPr>
        <w:ind w:firstLine="420"/>
      </w:pPr>
      <w:r w:rsidRPr="00906BF2">
        <w:rPr>
          <w:rFonts w:hint="eastAsia"/>
        </w:rPr>
        <w:t>1</w:t>
      </w:r>
      <w:r w:rsidRPr="00906BF2">
        <w:rPr>
          <w:rFonts w:hint="eastAsia"/>
        </w:rPr>
        <w:t>）</w:t>
      </w:r>
      <w:r w:rsidRPr="00906BF2">
        <w:rPr>
          <w:rFonts w:hint="eastAsia"/>
        </w:rPr>
        <w:t>VCU</w:t>
      </w:r>
      <w:r w:rsidRPr="00906BF2">
        <w:rPr>
          <w:rFonts w:hint="eastAsia"/>
        </w:rPr>
        <w:t>处于</w:t>
      </w:r>
      <w:r w:rsidRPr="00906BF2">
        <w:rPr>
          <w:rFonts w:hint="eastAsia"/>
        </w:rPr>
        <w:t>Approve</w:t>
      </w:r>
      <w:r w:rsidRPr="00906BF2">
        <w:rPr>
          <w:rFonts w:hint="eastAsia"/>
        </w:rPr>
        <w:t>（授权）模式，</w:t>
      </w:r>
    </w:p>
    <w:p w14:paraId="2D90F412" w14:textId="77777777" w:rsidR="00E267D3" w:rsidRPr="00906BF2" w:rsidRDefault="00E267D3" w:rsidP="00E267D3">
      <w:pPr>
        <w:ind w:firstLine="420"/>
      </w:pPr>
      <w:r w:rsidRPr="00906BF2">
        <w:rPr>
          <w:rFonts w:hint="eastAsia"/>
        </w:rPr>
        <w:t>2</w:t>
      </w:r>
      <w:r w:rsidRPr="00906BF2">
        <w:rPr>
          <w:rFonts w:hint="eastAsia"/>
        </w:rPr>
        <w:t>）并且：经过</w:t>
      </w:r>
      <w:r w:rsidRPr="00906BF2">
        <w:t>1</w:t>
      </w:r>
      <w:r w:rsidRPr="00906BF2">
        <w:rPr>
          <w:rFonts w:hint="eastAsia"/>
        </w:rPr>
        <w:t>年的有效期，</w:t>
      </w:r>
    </w:p>
    <w:p w14:paraId="2CF02F1B" w14:textId="77777777" w:rsidR="00E267D3" w:rsidRPr="00906BF2" w:rsidRDefault="00E267D3" w:rsidP="00E267D3">
      <w:r w:rsidRPr="00906BF2">
        <w:rPr>
          <w:rFonts w:hint="eastAsia"/>
        </w:rPr>
        <w:t>则：</w:t>
      </w:r>
    </w:p>
    <w:p w14:paraId="154BED1D" w14:textId="29F2657B" w:rsidR="00E267D3" w:rsidRDefault="00E267D3" w:rsidP="00E267D3">
      <w:pPr>
        <w:ind w:firstLine="420"/>
      </w:pPr>
      <w:r w:rsidRPr="00906BF2">
        <w:rPr>
          <w:rFonts w:hint="eastAsia"/>
        </w:rPr>
        <w:t>1</w:t>
      </w:r>
      <w:r w:rsidRPr="00906BF2">
        <w:rPr>
          <w:rFonts w:hint="eastAsia"/>
        </w:rPr>
        <w:t>）</w:t>
      </w:r>
      <w:r w:rsidRPr="00906BF2">
        <w:rPr>
          <w:rFonts w:hint="eastAsia"/>
        </w:rPr>
        <w:t>ADAS</w:t>
      </w:r>
      <w:r w:rsidRPr="00906BF2">
        <w:rPr>
          <w:rFonts w:hint="eastAsia"/>
        </w:rPr>
        <w:t>大数据回传隐私退出</w:t>
      </w:r>
      <w:r w:rsidRPr="00906BF2">
        <w:rPr>
          <w:rFonts w:hint="eastAsia"/>
        </w:rPr>
        <w:t>Approve</w:t>
      </w:r>
      <w:r w:rsidRPr="00906BF2">
        <w:rPr>
          <w:rFonts w:hint="eastAsia"/>
        </w:rPr>
        <w:t>（授权）模式，并进入</w:t>
      </w:r>
      <w:r w:rsidRPr="00906BF2">
        <w:rPr>
          <w:rFonts w:hint="eastAsia"/>
        </w:rPr>
        <w:t>Initial</w:t>
      </w:r>
      <w:r w:rsidRPr="00906BF2">
        <w:rPr>
          <w:rFonts w:hint="eastAsia"/>
        </w:rPr>
        <w:t>（初始）模式。</w:t>
      </w:r>
    </w:p>
    <w:p w14:paraId="74334210" w14:textId="6F807055" w:rsidR="00AE3245" w:rsidRDefault="00AE3245" w:rsidP="00E267D3">
      <w:pPr>
        <w:ind w:firstLine="420"/>
      </w:pPr>
    </w:p>
    <w:p w14:paraId="2D626597" w14:textId="77777777" w:rsidR="00376CB4" w:rsidRDefault="00376CB4" w:rsidP="00E267D3">
      <w:pPr>
        <w:ind w:firstLine="420"/>
      </w:pPr>
    </w:p>
    <w:p w14:paraId="4010901C" w14:textId="77777777" w:rsidR="00376CB4" w:rsidRDefault="00376CB4" w:rsidP="00E267D3">
      <w:pPr>
        <w:ind w:firstLine="420"/>
      </w:pPr>
    </w:p>
    <w:p w14:paraId="7004C20D" w14:textId="77777777" w:rsidR="00AE3245" w:rsidRPr="00906BF2" w:rsidRDefault="00AE3245" w:rsidP="00E267D3">
      <w:pPr>
        <w:ind w:firstLine="420"/>
      </w:pPr>
    </w:p>
    <w:p w14:paraId="1CD41DE5" w14:textId="77777777" w:rsidR="00DA3C7A" w:rsidRPr="00906BF2" w:rsidRDefault="00DA3C7A" w:rsidP="00DA3C7A">
      <w:pPr>
        <w:pStyle w:val="Heading1"/>
      </w:pPr>
      <w:bookmarkStart w:id="19" w:name="_Toc163467300"/>
      <w:r w:rsidRPr="00906BF2">
        <w:rPr>
          <w:rFonts w:hint="eastAsia"/>
        </w:rPr>
        <w:lastRenderedPageBreak/>
        <w:t>系统需求</w:t>
      </w:r>
      <w:bookmarkEnd w:id="19"/>
    </w:p>
    <w:p w14:paraId="108BA20D" w14:textId="77777777" w:rsidR="008C1DF8" w:rsidRPr="00906BF2" w:rsidRDefault="008C1DF8" w:rsidP="00DA3C7A">
      <w:pPr>
        <w:pStyle w:val="Heading2"/>
      </w:pPr>
      <w:bookmarkStart w:id="20" w:name="_Toc163467301"/>
      <w:r w:rsidRPr="00906BF2">
        <w:rPr>
          <w:rFonts w:hint="eastAsia"/>
        </w:rPr>
        <w:t>开机时序相关</w:t>
      </w:r>
      <w:bookmarkEnd w:id="20"/>
    </w:p>
    <w:p w14:paraId="57D4879D" w14:textId="77777777" w:rsidR="000958E2" w:rsidRPr="00906BF2" w:rsidRDefault="008C1DF8" w:rsidP="000958E2">
      <w:pPr>
        <w:ind w:firstLine="420"/>
        <w:rPr>
          <w:sz w:val="24"/>
          <w:szCs w:val="24"/>
        </w:rPr>
      </w:pPr>
      <w:r w:rsidRPr="00906BF2">
        <w:rPr>
          <w:rFonts w:hint="eastAsia"/>
          <w:sz w:val="24"/>
          <w:szCs w:val="24"/>
        </w:rPr>
        <w:t>首次开机时序：大协议弹窗</w:t>
      </w:r>
      <w:r w:rsidRPr="00906BF2">
        <w:rPr>
          <w:rFonts w:hint="eastAsia"/>
          <w:sz w:val="24"/>
          <w:szCs w:val="24"/>
        </w:rPr>
        <w:t>-&gt;</w:t>
      </w:r>
      <w:r w:rsidRPr="00906BF2">
        <w:rPr>
          <w:rFonts w:hint="eastAsia"/>
          <w:sz w:val="24"/>
          <w:szCs w:val="24"/>
        </w:rPr>
        <w:t>进入系统。</w:t>
      </w:r>
    </w:p>
    <w:p w14:paraId="0F638966" w14:textId="77777777" w:rsidR="00DA3C7A" w:rsidRPr="00906BF2" w:rsidRDefault="00DA3C7A" w:rsidP="00DA3C7A">
      <w:pPr>
        <w:pStyle w:val="Heading2"/>
      </w:pPr>
      <w:bookmarkStart w:id="21" w:name="_Toc163467302"/>
      <w:r w:rsidRPr="00906BF2">
        <w:rPr>
          <w:rFonts w:hint="eastAsia"/>
        </w:rPr>
        <w:t>账号相关</w:t>
      </w:r>
      <w:bookmarkEnd w:id="21"/>
    </w:p>
    <w:p w14:paraId="789ACF17" w14:textId="77777777" w:rsidR="00DA3C7A" w:rsidRPr="00906BF2" w:rsidRDefault="00DA3C7A" w:rsidP="00DA3C7A">
      <w:pPr>
        <w:rPr>
          <w:strike/>
          <w:sz w:val="24"/>
          <w:szCs w:val="24"/>
        </w:rPr>
      </w:pPr>
    </w:p>
    <w:p w14:paraId="660798AB" w14:textId="77777777" w:rsidR="00583829" w:rsidRPr="00906BF2" w:rsidRDefault="00583829" w:rsidP="00583829">
      <w:pPr>
        <w:pStyle w:val="Heading2"/>
      </w:pPr>
      <w:bookmarkStart w:id="22" w:name="_Toc163467303"/>
      <w:r w:rsidRPr="00906BF2">
        <w:rPr>
          <w:rFonts w:hint="eastAsia"/>
        </w:rPr>
        <w:t>开机自启动功能</w:t>
      </w:r>
      <w:r w:rsidRPr="00906BF2">
        <w:rPr>
          <w:rFonts w:hint="eastAsia"/>
        </w:rPr>
        <w:t>/</w:t>
      </w:r>
      <w:r w:rsidRPr="00906BF2">
        <w:rPr>
          <w:rFonts w:hint="eastAsia"/>
        </w:rPr>
        <w:t>应用要求</w:t>
      </w:r>
      <w:bookmarkEnd w:id="22"/>
    </w:p>
    <w:p w14:paraId="4C78C6F1" w14:textId="77777777" w:rsidR="000630DE" w:rsidRPr="00906BF2" w:rsidRDefault="00583829" w:rsidP="000630DE">
      <w:pPr>
        <w:ind w:firstLine="360"/>
      </w:pPr>
      <w:r w:rsidRPr="00906BF2">
        <w:rPr>
          <w:rFonts w:hint="eastAsia"/>
        </w:rPr>
        <w:t>开机自启动功能</w:t>
      </w:r>
      <w:r w:rsidRPr="00906BF2">
        <w:rPr>
          <w:rFonts w:hint="eastAsia"/>
        </w:rPr>
        <w:t>/</w:t>
      </w:r>
      <w:r w:rsidRPr="00906BF2">
        <w:rPr>
          <w:rFonts w:hint="eastAsia"/>
        </w:rPr>
        <w:t>应用，如</w:t>
      </w:r>
      <w:r w:rsidR="000240CF" w:rsidRPr="00906BF2">
        <w:rPr>
          <w:rFonts w:hint="eastAsia"/>
        </w:rPr>
        <w:t>系统</w:t>
      </w:r>
      <w:r w:rsidRPr="00906BF2">
        <w:rPr>
          <w:rFonts w:hint="eastAsia"/>
        </w:rPr>
        <w:t>启动时未检测到权限状态或状态为未授权，则不可收集对应数据。</w:t>
      </w:r>
      <w:r w:rsidR="00DD0080" w:rsidRPr="00906BF2">
        <w:rPr>
          <w:rFonts w:hint="eastAsia"/>
        </w:rPr>
        <w:t>并且后台自启动过程，不可触发授权弹窗</w:t>
      </w:r>
      <w:r w:rsidR="00D13BAA" w:rsidRPr="00906BF2">
        <w:rPr>
          <w:rFonts w:hint="eastAsia"/>
        </w:rPr>
        <w:t>，触发时机参考本文档</w:t>
      </w:r>
      <w:r w:rsidR="00D13BAA" w:rsidRPr="00906BF2">
        <w:rPr>
          <w:rFonts w:hint="eastAsia"/>
        </w:rPr>
        <w:t>3.1.</w:t>
      </w:r>
      <w:r w:rsidR="00D13BAA" w:rsidRPr="00906BF2">
        <w:t>1/3.2.1/3.3.1</w:t>
      </w:r>
      <w:r w:rsidR="00D13BAA" w:rsidRPr="00906BF2">
        <w:rPr>
          <w:rFonts w:hint="eastAsia"/>
        </w:rPr>
        <w:t>内容。</w:t>
      </w:r>
    </w:p>
    <w:p w14:paraId="5074D7D4" w14:textId="77777777" w:rsidR="00D50454" w:rsidRPr="00906BF2" w:rsidRDefault="00FD0FAE" w:rsidP="00D50454">
      <w:pPr>
        <w:pStyle w:val="Heading2"/>
      </w:pPr>
      <w:bookmarkStart w:id="23" w:name="_Toc163467304"/>
      <w:r w:rsidRPr="00906BF2">
        <w:rPr>
          <w:rFonts w:hint="eastAsia"/>
        </w:rPr>
        <w:t>弹窗</w:t>
      </w:r>
      <w:r w:rsidR="00767F3E" w:rsidRPr="00906BF2">
        <w:rPr>
          <w:rFonts w:hint="eastAsia"/>
        </w:rPr>
        <w:t>显示</w:t>
      </w:r>
      <w:r w:rsidRPr="00906BF2">
        <w:rPr>
          <w:rFonts w:hint="eastAsia"/>
        </w:rPr>
        <w:t>策略</w:t>
      </w:r>
      <w:bookmarkEnd w:id="23"/>
    </w:p>
    <w:p w14:paraId="06672021" w14:textId="77777777" w:rsidR="00B4130D" w:rsidRPr="00906BF2" w:rsidRDefault="00B4130D" w:rsidP="00447D1B"/>
    <w:p w14:paraId="01DB7759" w14:textId="2573ABC1" w:rsidR="00B4130D" w:rsidRPr="00906BF2" w:rsidRDefault="00B4130D" w:rsidP="00447D1B">
      <w:pPr>
        <w:rPr>
          <w:i/>
        </w:rPr>
      </w:pPr>
      <w:r w:rsidRPr="00906BF2">
        <w:rPr>
          <w:rFonts w:hint="eastAsia"/>
          <w:i/>
        </w:rPr>
        <w:t>优先级总体规则：</w:t>
      </w:r>
    </w:p>
    <w:p w14:paraId="2D88B669" w14:textId="3581CC3C" w:rsidR="00A72D8F" w:rsidRPr="00906BF2" w:rsidRDefault="006D5EFF" w:rsidP="00447D1B">
      <w:r w:rsidRPr="00906BF2">
        <w:rPr>
          <w:rFonts w:hint="eastAsia"/>
        </w:rPr>
        <w:t>1</w:t>
      </w:r>
      <w:r w:rsidRPr="00906BF2">
        <w:rPr>
          <w:rFonts w:hint="eastAsia"/>
        </w:rPr>
        <w:t>）</w:t>
      </w:r>
      <w:r w:rsidR="002E18BF" w:rsidRPr="00906BF2">
        <w:rPr>
          <w:rFonts w:hint="eastAsia"/>
        </w:rPr>
        <w:t>“首次开机大协议弹窗”、“非首次开机大协议弹窗”和“</w:t>
      </w:r>
      <w:r w:rsidR="00A72D8F" w:rsidRPr="00906BF2">
        <w:rPr>
          <w:rFonts w:hint="eastAsia"/>
        </w:rPr>
        <w:t>敏感信息授权弹窗</w:t>
      </w:r>
      <w:r w:rsidR="002E18BF" w:rsidRPr="00906BF2">
        <w:rPr>
          <w:rFonts w:hint="eastAsia"/>
        </w:rPr>
        <w:t>”</w:t>
      </w:r>
      <w:r w:rsidR="00A72D8F" w:rsidRPr="00906BF2">
        <w:rPr>
          <w:rFonts w:hint="eastAsia"/>
        </w:rPr>
        <w:t>的显示优先级基于</w:t>
      </w:r>
      <w:r w:rsidR="00A72D8F" w:rsidRPr="00906BF2">
        <w:rPr>
          <w:rFonts w:hint="eastAsia"/>
        </w:rPr>
        <w:t>PIS</w:t>
      </w:r>
      <w:r w:rsidR="00A72D8F" w:rsidRPr="00906BF2">
        <w:t>-3000</w:t>
      </w:r>
      <w:r w:rsidR="00A72D8F" w:rsidRPr="00906BF2">
        <w:rPr>
          <w:rFonts w:hint="eastAsia"/>
        </w:rPr>
        <w:t>中的</w:t>
      </w:r>
      <w:commentRangeStart w:id="24"/>
      <w:r w:rsidR="00A72D8F" w:rsidRPr="00906BF2">
        <w:rPr>
          <w:rFonts w:hint="eastAsia"/>
        </w:rPr>
        <w:t>“</w:t>
      </w:r>
      <w:r w:rsidR="00A72D8F" w:rsidRPr="00906BF2">
        <w:t>3.1 Screen Priority</w:t>
      </w:r>
      <w:r w:rsidR="00A72D8F" w:rsidRPr="00906BF2">
        <w:rPr>
          <w:rFonts w:hint="eastAsia"/>
        </w:rPr>
        <w:t>”章节</w:t>
      </w:r>
      <w:commentRangeEnd w:id="24"/>
      <w:r w:rsidR="00C01158" w:rsidRPr="00906BF2">
        <w:rPr>
          <w:rStyle w:val="CommentReference"/>
        </w:rPr>
        <w:commentReference w:id="24"/>
      </w:r>
      <w:r w:rsidR="00DE667F" w:rsidRPr="00906BF2">
        <w:rPr>
          <w:rFonts w:hint="eastAsia"/>
        </w:rPr>
        <w:t>；</w:t>
      </w:r>
    </w:p>
    <w:p w14:paraId="4F84DB49" w14:textId="79572F8A" w:rsidR="00431CE5" w:rsidRPr="00906BF2" w:rsidRDefault="00431CE5" w:rsidP="00447D1B">
      <w:r w:rsidRPr="00906BF2">
        <w:rPr>
          <w:rFonts w:hint="eastAsia"/>
        </w:rPr>
        <w:t>2</w:t>
      </w:r>
      <w:r w:rsidRPr="00906BF2">
        <w:rPr>
          <w:rFonts w:hint="eastAsia"/>
        </w:rPr>
        <w:t>）“首次开机大协议弹窗”，需要用户明确主动点击同意</w:t>
      </w:r>
      <w:r w:rsidRPr="00906BF2">
        <w:rPr>
          <w:rFonts w:hint="eastAsia"/>
        </w:rPr>
        <w:t>/</w:t>
      </w:r>
      <w:r w:rsidRPr="00906BF2">
        <w:rPr>
          <w:rFonts w:hint="eastAsia"/>
        </w:rPr>
        <w:t>拒绝后，才能响应退出；</w:t>
      </w:r>
    </w:p>
    <w:p w14:paraId="53A17A14" w14:textId="6100EB22" w:rsidR="00B4130D" w:rsidRPr="00906BF2" w:rsidRDefault="00B4130D" w:rsidP="00447D1B"/>
    <w:p w14:paraId="7B4971A2" w14:textId="4C8152C6" w:rsidR="00B4130D" w:rsidRPr="00906BF2" w:rsidRDefault="00B4130D" w:rsidP="00447D1B">
      <w:pPr>
        <w:rPr>
          <w:i/>
        </w:rPr>
      </w:pPr>
      <w:r w:rsidRPr="00906BF2">
        <w:rPr>
          <w:rFonts w:hint="eastAsia"/>
          <w:i/>
        </w:rPr>
        <w:t>同优先级处理规则：</w:t>
      </w:r>
    </w:p>
    <w:p w14:paraId="70CA9E2D" w14:textId="4E5B750C" w:rsidR="00A72D8F" w:rsidRPr="00906BF2" w:rsidRDefault="00255CBE" w:rsidP="00447D1B">
      <w:r w:rsidRPr="00906BF2">
        <w:t>3</w:t>
      </w:r>
      <w:r w:rsidR="006D5EFF" w:rsidRPr="00906BF2">
        <w:rPr>
          <w:rFonts w:hint="eastAsia"/>
        </w:rPr>
        <w:t>）</w:t>
      </w:r>
      <w:r w:rsidR="00B4130D" w:rsidRPr="00906BF2">
        <w:rPr>
          <w:rFonts w:hint="eastAsia"/>
        </w:rPr>
        <w:t>“非首次开机大协议弹窗”或“敏感信息授权弹窗”</w:t>
      </w:r>
      <w:r w:rsidR="00DE667F" w:rsidRPr="00906BF2">
        <w:rPr>
          <w:rFonts w:hint="eastAsia"/>
        </w:rPr>
        <w:t>显示时，如果再次收到同类型的弹窗（授权范围相同）显示请求，则保持原弹窗显示，不再重新弹窗；</w:t>
      </w:r>
    </w:p>
    <w:p w14:paraId="682A7DD3" w14:textId="70F4C7C8" w:rsidR="00DE667F" w:rsidRPr="00906BF2" w:rsidRDefault="00255CBE" w:rsidP="00447D1B">
      <w:r w:rsidRPr="00906BF2">
        <w:t>4</w:t>
      </w:r>
      <w:r w:rsidR="00DE667F" w:rsidRPr="00906BF2">
        <w:rPr>
          <w:rFonts w:hint="eastAsia"/>
        </w:rPr>
        <w:t>）</w:t>
      </w:r>
      <w:r w:rsidR="00B4130D" w:rsidRPr="00906BF2">
        <w:rPr>
          <w:rFonts w:hint="eastAsia"/>
        </w:rPr>
        <w:t>“非首次开机大协议弹窗”或“敏感信息授权弹窗”</w:t>
      </w:r>
      <w:r w:rsidR="00DE667F" w:rsidRPr="00906BF2">
        <w:rPr>
          <w:rFonts w:hint="eastAsia"/>
        </w:rPr>
        <w:t>显示时，如果再次收到同类型的弹窗（授权范围不同）显示请求，则取消原弹窗显示，并显示新弹窗；</w:t>
      </w:r>
    </w:p>
    <w:p w14:paraId="0CDC06B4" w14:textId="73A7F8C1" w:rsidR="00B4130D" w:rsidRPr="00906BF2" w:rsidRDefault="00B4130D" w:rsidP="00447D1B"/>
    <w:p w14:paraId="0DFEF81B" w14:textId="410CBD9F" w:rsidR="00B4130D" w:rsidRPr="00906BF2" w:rsidRDefault="00B4130D" w:rsidP="00447D1B">
      <w:pPr>
        <w:rPr>
          <w:i/>
        </w:rPr>
      </w:pPr>
      <w:r w:rsidRPr="00906BF2">
        <w:rPr>
          <w:rFonts w:hint="eastAsia"/>
          <w:i/>
        </w:rPr>
        <w:t>高优先级处理规则：</w:t>
      </w:r>
    </w:p>
    <w:p w14:paraId="282321DB" w14:textId="609509EF" w:rsidR="00A72D8F" w:rsidRPr="00906BF2" w:rsidRDefault="006B37BB" w:rsidP="00447D1B">
      <w:r w:rsidRPr="00906BF2">
        <w:t>5</w:t>
      </w:r>
      <w:r w:rsidR="00D62231" w:rsidRPr="00906BF2">
        <w:rPr>
          <w:rFonts w:hint="eastAsia"/>
        </w:rPr>
        <w:t>）</w:t>
      </w:r>
      <w:r w:rsidR="00AA49A3" w:rsidRPr="00906BF2">
        <w:rPr>
          <w:rFonts w:hint="eastAsia"/>
        </w:rPr>
        <w:t>“首次开机大协议弹窗”、“非首次开机大协议弹窗”或“敏感信息授权弹窗”</w:t>
      </w:r>
      <w:r w:rsidR="00D62231" w:rsidRPr="00906BF2">
        <w:rPr>
          <w:rFonts w:hint="eastAsia"/>
        </w:rPr>
        <w:t>显示时，</w:t>
      </w:r>
      <w:r w:rsidR="008005C9" w:rsidRPr="00906BF2">
        <w:rPr>
          <w:rFonts w:hint="eastAsia"/>
        </w:rPr>
        <w:t>如果</w:t>
      </w:r>
      <w:r w:rsidR="00D62231" w:rsidRPr="00906BF2">
        <w:rPr>
          <w:rFonts w:hint="eastAsia"/>
        </w:rPr>
        <w:t>出现更高优先级的页面时，</w:t>
      </w:r>
      <w:r w:rsidR="008005C9" w:rsidRPr="00906BF2">
        <w:rPr>
          <w:rFonts w:hint="eastAsia"/>
        </w:rPr>
        <w:t>需要显示更高优先级的页面（此时</w:t>
      </w:r>
      <w:r w:rsidR="00D62231" w:rsidRPr="00906BF2">
        <w:rPr>
          <w:rFonts w:hint="eastAsia"/>
        </w:rPr>
        <w:t>原弹窗</w:t>
      </w:r>
      <w:r w:rsidR="008005C9" w:rsidRPr="00906BF2">
        <w:rPr>
          <w:rFonts w:hint="eastAsia"/>
        </w:rPr>
        <w:t>可能</w:t>
      </w:r>
      <w:r w:rsidR="00D62231" w:rsidRPr="00906BF2">
        <w:rPr>
          <w:rFonts w:hint="eastAsia"/>
        </w:rPr>
        <w:t>被遮盖</w:t>
      </w:r>
      <w:r w:rsidR="008005C9" w:rsidRPr="00906BF2">
        <w:rPr>
          <w:rFonts w:hint="eastAsia"/>
        </w:rPr>
        <w:t>）</w:t>
      </w:r>
      <w:r w:rsidR="00D62231" w:rsidRPr="00906BF2">
        <w:rPr>
          <w:rFonts w:hint="eastAsia"/>
        </w:rPr>
        <w:t>；待更高优先级的页面取消后，显示原</w:t>
      </w:r>
      <w:r w:rsidR="00D62231" w:rsidRPr="00906BF2">
        <w:rPr>
          <w:rFonts w:hint="eastAsia"/>
        </w:rPr>
        <w:lastRenderedPageBreak/>
        <w:t>弹窗</w:t>
      </w:r>
      <w:r w:rsidR="0072478B" w:rsidRPr="00906BF2">
        <w:rPr>
          <w:rFonts w:hint="eastAsia"/>
        </w:rPr>
        <w:t>；</w:t>
      </w:r>
    </w:p>
    <w:p w14:paraId="7FE3AE04" w14:textId="32235BF6" w:rsidR="00AA49A3" w:rsidRPr="00906BF2" w:rsidRDefault="00AA49A3" w:rsidP="00447D1B"/>
    <w:p w14:paraId="118BCA2E" w14:textId="259B8FCF" w:rsidR="00AA49A3" w:rsidRPr="00906BF2" w:rsidRDefault="008005C9" w:rsidP="00447D1B">
      <w:pPr>
        <w:rPr>
          <w:i/>
        </w:rPr>
      </w:pPr>
      <w:r w:rsidRPr="00906BF2">
        <w:rPr>
          <w:rFonts w:hint="eastAsia"/>
          <w:i/>
        </w:rPr>
        <w:t>应用切换规则：</w:t>
      </w:r>
    </w:p>
    <w:p w14:paraId="6B91C07A" w14:textId="18187FDB" w:rsidR="009259E6" w:rsidRPr="00906BF2" w:rsidRDefault="009259E6" w:rsidP="00447D1B">
      <w:r w:rsidRPr="00906BF2">
        <w:rPr>
          <w:rFonts w:hint="eastAsia"/>
        </w:rPr>
        <w:t>针对</w:t>
      </w:r>
      <w:r w:rsidRPr="00906BF2">
        <w:rPr>
          <w:rFonts w:hint="eastAsia"/>
        </w:rPr>
        <w:t>PIS</w:t>
      </w:r>
      <w:r w:rsidRPr="00906BF2">
        <w:t xml:space="preserve"> 3000</w:t>
      </w:r>
      <w:r w:rsidRPr="00906BF2">
        <w:rPr>
          <w:rFonts w:hint="eastAsia"/>
        </w:rPr>
        <w:t xml:space="preserve"> PIS-3000 </w:t>
      </w:r>
      <w:r w:rsidRPr="00906BF2">
        <w:rPr>
          <w:rFonts w:hint="eastAsia"/>
        </w:rPr>
        <w:t>“</w:t>
      </w:r>
      <w:r w:rsidRPr="00906BF2">
        <w:rPr>
          <w:rFonts w:hint="eastAsia"/>
        </w:rPr>
        <w:t>3.1 Screen Priority</w:t>
      </w:r>
      <w:r w:rsidRPr="00906BF2">
        <w:rPr>
          <w:rFonts w:hint="eastAsia"/>
        </w:rPr>
        <w:t>”章节中定义的</w:t>
      </w:r>
      <w:r w:rsidR="00BE6523" w:rsidRPr="00906BF2">
        <w:rPr>
          <w:rFonts w:hint="eastAsia"/>
        </w:rPr>
        <w:t>“</w:t>
      </w:r>
      <w:r w:rsidRPr="00906BF2">
        <w:rPr>
          <w:rFonts w:hint="eastAsia"/>
        </w:rPr>
        <w:t>其它应用</w:t>
      </w:r>
      <w:r w:rsidR="00BE6523" w:rsidRPr="00906BF2">
        <w:rPr>
          <w:rFonts w:hint="eastAsia"/>
        </w:rPr>
        <w:t>”</w:t>
      </w:r>
      <w:r w:rsidRPr="00906BF2">
        <w:rPr>
          <w:rFonts w:hint="eastAsia"/>
        </w:rPr>
        <w:t>：</w:t>
      </w:r>
    </w:p>
    <w:p w14:paraId="7BC3AC1B" w14:textId="6EC3D668" w:rsidR="008005C9" w:rsidRPr="00906BF2" w:rsidRDefault="006B37BB" w:rsidP="00447D1B">
      <w:r w:rsidRPr="00906BF2">
        <w:t>6</w:t>
      </w:r>
      <w:r w:rsidR="008005C9" w:rsidRPr="00906BF2">
        <w:rPr>
          <w:rFonts w:hint="eastAsia"/>
        </w:rPr>
        <w:t>）“非首次开机大协议弹窗”因应用</w:t>
      </w:r>
      <w:r w:rsidR="008005C9" w:rsidRPr="00906BF2">
        <w:rPr>
          <w:rFonts w:hint="eastAsia"/>
        </w:rPr>
        <w:t>A</w:t>
      </w:r>
      <w:r w:rsidR="008005C9" w:rsidRPr="00906BF2">
        <w:rPr>
          <w:rFonts w:hint="eastAsia"/>
        </w:rPr>
        <w:t>触发显示时，如果触发新的应用</w:t>
      </w:r>
      <w:r w:rsidR="008005C9" w:rsidRPr="00906BF2">
        <w:rPr>
          <w:rFonts w:hint="eastAsia"/>
        </w:rPr>
        <w:t>B</w:t>
      </w:r>
      <w:r w:rsidR="008005C9" w:rsidRPr="00906BF2">
        <w:rPr>
          <w:rFonts w:hint="eastAsia"/>
        </w:rPr>
        <w:t>启动（包含</w:t>
      </w:r>
      <w:r w:rsidR="008005C9" w:rsidRPr="00906BF2">
        <w:t>Launcher</w:t>
      </w:r>
      <w:r w:rsidR="008005C9" w:rsidRPr="00906BF2">
        <w:rPr>
          <w:rFonts w:hint="eastAsia"/>
        </w:rPr>
        <w:t>），则取消因应用</w:t>
      </w:r>
      <w:r w:rsidR="008005C9" w:rsidRPr="00906BF2">
        <w:rPr>
          <w:rFonts w:hint="eastAsia"/>
        </w:rPr>
        <w:t>A</w:t>
      </w:r>
      <w:r w:rsidR="008005C9" w:rsidRPr="00906BF2">
        <w:rPr>
          <w:rFonts w:hint="eastAsia"/>
        </w:rPr>
        <w:t>触发的弹窗，并终止应用</w:t>
      </w:r>
      <w:r w:rsidR="008005C9" w:rsidRPr="00906BF2">
        <w:rPr>
          <w:rFonts w:hint="eastAsia"/>
        </w:rPr>
        <w:t>A</w:t>
      </w:r>
      <w:r w:rsidR="008005C9" w:rsidRPr="00906BF2">
        <w:rPr>
          <w:rFonts w:hint="eastAsia"/>
        </w:rPr>
        <w:t>的启动。</w:t>
      </w:r>
    </w:p>
    <w:p w14:paraId="6952C841" w14:textId="3AB0F7EE" w:rsidR="008005C9" w:rsidRPr="00906BF2" w:rsidRDefault="006B37BB" w:rsidP="008005C9">
      <w:r w:rsidRPr="00906BF2">
        <w:t>7</w:t>
      </w:r>
      <w:r w:rsidR="008005C9" w:rsidRPr="00906BF2">
        <w:rPr>
          <w:rFonts w:hint="eastAsia"/>
        </w:rPr>
        <w:t>）“敏感信息授权弹窗”因应用</w:t>
      </w:r>
      <w:r w:rsidR="008005C9" w:rsidRPr="00906BF2">
        <w:rPr>
          <w:rFonts w:hint="eastAsia"/>
        </w:rPr>
        <w:t>A</w:t>
      </w:r>
      <w:r w:rsidR="008005C9" w:rsidRPr="00906BF2">
        <w:rPr>
          <w:rFonts w:hint="eastAsia"/>
        </w:rPr>
        <w:t>中功能</w:t>
      </w:r>
      <w:r w:rsidR="008005C9" w:rsidRPr="00906BF2">
        <w:rPr>
          <w:rFonts w:hint="eastAsia"/>
        </w:rPr>
        <w:t>a</w:t>
      </w:r>
      <w:r w:rsidR="008005C9" w:rsidRPr="00906BF2">
        <w:rPr>
          <w:rFonts w:hint="eastAsia"/>
        </w:rPr>
        <w:t>触发显示时，如果触发应用</w:t>
      </w:r>
      <w:r w:rsidR="008005C9" w:rsidRPr="00906BF2">
        <w:rPr>
          <w:rFonts w:hint="eastAsia"/>
        </w:rPr>
        <w:t>A</w:t>
      </w:r>
      <w:r w:rsidR="008005C9" w:rsidRPr="00906BF2">
        <w:rPr>
          <w:rFonts w:hint="eastAsia"/>
        </w:rPr>
        <w:t>中功能</w:t>
      </w:r>
      <w:r w:rsidR="008005C9" w:rsidRPr="00906BF2">
        <w:rPr>
          <w:rFonts w:hint="eastAsia"/>
        </w:rPr>
        <w:t>b</w:t>
      </w:r>
      <w:r w:rsidR="008005C9" w:rsidRPr="00906BF2">
        <w:rPr>
          <w:rFonts w:hint="eastAsia"/>
        </w:rPr>
        <w:t>或者应用</w:t>
      </w:r>
      <w:r w:rsidR="008005C9" w:rsidRPr="00906BF2">
        <w:rPr>
          <w:rFonts w:hint="eastAsia"/>
        </w:rPr>
        <w:t>B</w:t>
      </w:r>
      <w:r w:rsidR="008005C9" w:rsidRPr="00906BF2">
        <w:rPr>
          <w:rFonts w:hint="eastAsia"/>
        </w:rPr>
        <w:t>启动</w:t>
      </w:r>
      <w:r w:rsidR="00F2168C" w:rsidRPr="00906BF2">
        <w:rPr>
          <w:rFonts w:hint="eastAsia"/>
        </w:rPr>
        <w:t>/</w:t>
      </w:r>
      <w:r w:rsidR="00F2168C" w:rsidRPr="00906BF2">
        <w:rPr>
          <w:rFonts w:hint="eastAsia"/>
        </w:rPr>
        <w:t>回到前台</w:t>
      </w:r>
      <w:r w:rsidR="008005C9" w:rsidRPr="00906BF2">
        <w:rPr>
          <w:rFonts w:hint="eastAsia"/>
        </w:rPr>
        <w:t>（包含</w:t>
      </w:r>
      <w:r w:rsidR="008005C9" w:rsidRPr="00906BF2">
        <w:t>Launcher</w:t>
      </w:r>
      <w:r w:rsidR="008005C9" w:rsidRPr="00906BF2">
        <w:rPr>
          <w:rFonts w:hint="eastAsia"/>
        </w:rPr>
        <w:t>），则取消因应用</w:t>
      </w:r>
      <w:r w:rsidR="008005C9" w:rsidRPr="00906BF2">
        <w:rPr>
          <w:rFonts w:hint="eastAsia"/>
        </w:rPr>
        <w:t>A</w:t>
      </w:r>
      <w:r w:rsidR="008005C9" w:rsidRPr="00906BF2">
        <w:rPr>
          <w:rFonts w:hint="eastAsia"/>
        </w:rPr>
        <w:t>中功能</w:t>
      </w:r>
      <w:r w:rsidR="008005C9" w:rsidRPr="00906BF2">
        <w:rPr>
          <w:rFonts w:hint="eastAsia"/>
        </w:rPr>
        <w:t>a</w:t>
      </w:r>
      <w:r w:rsidR="008005C9" w:rsidRPr="00906BF2">
        <w:rPr>
          <w:rFonts w:hint="eastAsia"/>
        </w:rPr>
        <w:t>触发的弹窗。</w:t>
      </w:r>
    </w:p>
    <w:p w14:paraId="2CA89713" w14:textId="77777777" w:rsidR="00D62231" w:rsidRPr="00906BF2" w:rsidRDefault="00D62231" w:rsidP="00447D1B"/>
    <w:p w14:paraId="66D68BA0" w14:textId="77777777" w:rsidR="00447D1B" w:rsidRPr="00906BF2" w:rsidRDefault="00D2345D" w:rsidP="00447D1B">
      <w:pPr>
        <w:rPr>
          <w:strike/>
        </w:rPr>
      </w:pPr>
      <w:r w:rsidRPr="00906BF2">
        <w:rPr>
          <w:rFonts w:hint="eastAsia"/>
          <w:strike/>
        </w:rPr>
        <w:t>（仅</w:t>
      </w:r>
      <w:r w:rsidR="0093307D" w:rsidRPr="00906BF2">
        <w:rPr>
          <w:rFonts w:hint="eastAsia"/>
          <w:strike/>
        </w:rPr>
        <w:t>适用于自研应用及合作方应用的大协议弹窗</w:t>
      </w:r>
      <w:r w:rsidRPr="00906BF2">
        <w:rPr>
          <w:rFonts w:hint="eastAsia"/>
          <w:strike/>
        </w:rPr>
        <w:t>）</w:t>
      </w:r>
    </w:p>
    <w:p w14:paraId="4FB75463" w14:textId="77777777" w:rsidR="00767F3E" w:rsidRPr="00906BF2" w:rsidRDefault="00FB3EAB" w:rsidP="00FB3EAB">
      <w:pPr>
        <w:ind w:left="420"/>
        <w:rPr>
          <w:strike/>
        </w:rPr>
      </w:pPr>
      <w:r w:rsidRPr="00906BF2">
        <w:rPr>
          <w:rFonts w:hint="eastAsia"/>
          <w:strike/>
        </w:rPr>
        <w:t>1.</w:t>
      </w:r>
      <w:r w:rsidR="00D50454" w:rsidRPr="00906BF2">
        <w:rPr>
          <w:rFonts w:hint="eastAsia"/>
          <w:strike/>
        </w:rPr>
        <w:t>首次开机</w:t>
      </w:r>
      <w:r w:rsidR="00735CF5" w:rsidRPr="00906BF2">
        <w:rPr>
          <w:rFonts w:hint="eastAsia"/>
          <w:strike/>
        </w:rPr>
        <w:t>的大协议</w:t>
      </w:r>
      <w:r w:rsidR="00D50454" w:rsidRPr="00906BF2">
        <w:rPr>
          <w:rFonts w:hint="eastAsia"/>
          <w:strike/>
        </w:rPr>
        <w:t>弹窗：</w:t>
      </w:r>
    </w:p>
    <w:p w14:paraId="472D3CF2" w14:textId="77777777" w:rsidR="00767F3E" w:rsidRPr="00906BF2" w:rsidRDefault="00767F3E" w:rsidP="00767F3E">
      <w:pPr>
        <w:ind w:left="660" w:firstLine="60"/>
        <w:rPr>
          <w:strike/>
        </w:rPr>
      </w:pPr>
      <w:r w:rsidRPr="00906BF2">
        <w:rPr>
          <w:rFonts w:hint="eastAsia"/>
          <w:strike/>
        </w:rPr>
        <w:t>（</w:t>
      </w:r>
      <w:r w:rsidRPr="00906BF2">
        <w:rPr>
          <w:rFonts w:hint="eastAsia"/>
          <w:strike/>
        </w:rPr>
        <w:t>1</w:t>
      </w:r>
      <w:r w:rsidRPr="00906BF2">
        <w:rPr>
          <w:rFonts w:hint="eastAsia"/>
          <w:strike/>
        </w:rPr>
        <w:t>）</w:t>
      </w:r>
      <w:r w:rsidR="00D50454" w:rsidRPr="00906BF2">
        <w:rPr>
          <w:rFonts w:hint="eastAsia"/>
          <w:strike/>
        </w:rPr>
        <w:t>弹窗被</w:t>
      </w:r>
      <w:r w:rsidR="00D50454" w:rsidRPr="00906BF2">
        <w:rPr>
          <w:strike/>
        </w:rPr>
        <w:t>360/RVC</w:t>
      </w:r>
      <w:r w:rsidRPr="00906BF2">
        <w:rPr>
          <w:rFonts w:hint="eastAsia"/>
          <w:strike/>
        </w:rPr>
        <w:t>/</w:t>
      </w:r>
      <w:r w:rsidRPr="00906BF2">
        <w:rPr>
          <w:strike/>
        </w:rPr>
        <w:t>APA</w:t>
      </w:r>
      <w:r w:rsidR="00D50454" w:rsidRPr="00906BF2">
        <w:rPr>
          <w:rFonts w:hint="eastAsia"/>
          <w:strike/>
        </w:rPr>
        <w:t>覆盖后，不影响弹窗状态，在</w:t>
      </w:r>
      <w:r w:rsidR="00D50454" w:rsidRPr="00906BF2">
        <w:rPr>
          <w:rFonts w:hint="eastAsia"/>
          <w:strike/>
        </w:rPr>
        <w:t>360/</w:t>
      </w:r>
      <w:r w:rsidR="00D50454" w:rsidRPr="00906BF2">
        <w:rPr>
          <w:strike/>
        </w:rPr>
        <w:t>RVC</w:t>
      </w:r>
      <w:r w:rsidR="002A1FBA" w:rsidRPr="00906BF2">
        <w:rPr>
          <w:rFonts w:hint="eastAsia"/>
          <w:strike/>
        </w:rPr>
        <w:t>/</w:t>
      </w:r>
      <w:r w:rsidR="002A1FBA" w:rsidRPr="00906BF2">
        <w:rPr>
          <w:strike/>
        </w:rPr>
        <w:t>APA</w:t>
      </w:r>
      <w:r w:rsidR="00D50454" w:rsidRPr="00906BF2">
        <w:rPr>
          <w:rFonts w:hint="eastAsia"/>
          <w:strike/>
        </w:rPr>
        <w:t>退出后仍保持显示。</w:t>
      </w:r>
    </w:p>
    <w:p w14:paraId="2D87E7BB" w14:textId="77777777" w:rsidR="00767F3E" w:rsidRPr="00906BF2" w:rsidRDefault="00767F3E" w:rsidP="00FB3EAB">
      <w:pPr>
        <w:ind w:left="720" w:firstLine="60"/>
        <w:rPr>
          <w:strike/>
        </w:rPr>
      </w:pPr>
      <w:r w:rsidRPr="00906BF2">
        <w:rPr>
          <w:rFonts w:hint="eastAsia"/>
          <w:strike/>
        </w:rPr>
        <w:t>（</w:t>
      </w:r>
      <w:r w:rsidRPr="00906BF2">
        <w:rPr>
          <w:rFonts w:hint="eastAsia"/>
          <w:strike/>
        </w:rPr>
        <w:t>2</w:t>
      </w:r>
      <w:r w:rsidRPr="00906BF2">
        <w:rPr>
          <w:rFonts w:hint="eastAsia"/>
          <w:strike/>
        </w:rPr>
        <w:t>）</w:t>
      </w:r>
      <w:r w:rsidR="00D50454" w:rsidRPr="00906BF2">
        <w:rPr>
          <w:rFonts w:hint="eastAsia"/>
          <w:strike/>
        </w:rPr>
        <w:t>除</w:t>
      </w:r>
      <w:r w:rsidR="00D50454" w:rsidRPr="00906BF2">
        <w:rPr>
          <w:rFonts w:hint="eastAsia"/>
          <w:strike/>
        </w:rPr>
        <w:t>360/</w:t>
      </w:r>
      <w:r w:rsidR="00D50454" w:rsidRPr="00906BF2">
        <w:rPr>
          <w:strike/>
        </w:rPr>
        <w:t>RVC</w:t>
      </w:r>
      <w:r w:rsidRPr="00906BF2">
        <w:rPr>
          <w:rFonts w:hint="eastAsia"/>
          <w:strike/>
        </w:rPr>
        <w:t>/</w:t>
      </w:r>
      <w:r w:rsidRPr="00906BF2">
        <w:rPr>
          <w:strike/>
        </w:rPr>
        <w:t>APA</w:t>
      </w:r>
      <w:r w:rsidR="00075217" w:rsidRPr="00906BF2">
        <w:rPr>
          <w:rFonts w:hint="eastAsia"/>
          <w:strike/>
        </w:rPr>
        <w:t>外，</w:t>
      </w:r>
      <w:r w:rsidR="00D60E1A" w:rsidRPr="00906BF2">
        <w:rPr>
          <w:rFonts w:hint="eastAsia"/>
          <w:strike/>
        </w:rPr>
        <w:t>非用户主动授权</w:t>
      </w:r>
      <w:r w:rsidR="00D60E1A" w:rsidRPr="00906BF2">
        <w:rPr>
          <w:rFonts w:hint="eastAsia"/>
          <w:strike/>
        </w:rPr>
        <w:t>/</w:t>
      </w:r>
      <w:r w:rsidR="00D60E1A" w:rsidRPr="00906BF2">
        <w:rPr>
          <w:rFonts w:hint="eastAsia"/>
          <w:strike/>
        </w:rPr>
        <w:t>拒绝授权</w:t>
      </w:r>
      <w:r w:rsidR="00F06D58" w:rsidRPr="00906BF2">
        <w:rPr>
          <w:rFonts w:hint="eastAsia"/>
          <w:strike/>
        </w:rPr>
        <w:t>时</w:t>
      </w:r>
      <w:r w:rsidR="00075217" w:rsidRPr="00906BF2">
        <w:rPr>
          <w:rFonts w:hint="eastAsia"/>
          <w:strike/>
        </w:rPr>
        <w:t>不可退出</w:t>
      </w:r>
      <w:r w:rsidR="00D50454" w:rsidRPr="00906BF2">
        <w:rPr>
          <w:rFonts w:hint="eastAsia"/>
          <w:strike/>
        </w:rPr>
        <w:t>或</w:t>
      </w:r>
      <w:r w:rsidR="003B7753" w:rsidRPr="00906BF2">
        <w:rPr>
          <w:rFonts w:hint="eastAsia"/>
          <w:strike/>
        </w:rPr>
        <w:t>被其他应用</w:t>
      </w:r>
      <w:r w:rsidR="00D50454" w:rsidRPr="00906BF2">
        <w:rPr>
          <w:rFonts w:hint="eastAsia"/>
          <w:strike/>
        </w:rPr>
        <w:t>覆盖</w:t>
      </w:r>
      <w:r w:rsidR="00075217" w:rsidRPr="00906BF2">
        <w:rPr>
          <w:rFonts w:hint="eastAsia"/>
          <w:strike/>
        </w:rPr>
        <w:t>弹窗</w:t>
      </w:r>
      <w:r w:rsidR="00D50454" w:rsidRPr="00906BF2">
        <w:rPr>
          <w:rFonts w:hint="eastAsia"/>
          <w:strike/>
        </w:rPr>
        <w:t>。</w:t>
      </w:r>
    </w:p>
    <w:p w14:paraId="51D1C647" w14:textId="77777777" w:rsidR="00D50454" w:rsidRPr="00906BF2" w:rsidRDefault="00FB3EAB" w:rsidP="00FB3EAB">
      <w:pPr>
        <w:ind w:left="420"/>
        <w:rPr>
          <w:strike/>
        </w:rPr>
      </w:pPr>
      <w:r w:rsidRPr="00906BF2">
        <w:rPr>
          <w:rFonts w:hint="eastAsia"/>
          <w:strike/>
        </w:rPr>
        <w:t>2.</w:t>
      </w:r>
      <w:r w:rsidR="00D50454" w:rsidRPr="00906BF2">
        <w:rPr>
          <w:rFonts w:hint="eastAsia"/>
          <w:strike/>
        </w:rPr>
        <w:t>首次开机弹窗以外的</w:t>
      </w:r>
      <w:r w:rsidR="00735CF5" w:rsidRPr="00906BF2">
        <w:rPr>
          <w:rFonts w:hint="eastAsia"/>
          <w:strike/>
        </w:rPr>
        <w:t>大协议</w:t>
      </w:r>
      <w:r w:rsidR="00D50454" w:rsidRPr="00906BF2">
        <w:rPr>
          <w:rFonts w:hint="eastAsia"/>
          <w:strike/>
        </w:rPr>
        <w:t>弹窗：</w:t>
      </w:r>
    </w:p>
    <w:p w14:paraId="77B0675C" w14:textId="77777777" w:rsidR="00D50454" w:rsidRPr="00906BF2" w:rsidRDefault="00D50454" w:rsidP="00D50454">
      <w:pPr>
        <w:ind w:left="420"/>
        <w:rPr>
          <w:strike/>
        </w:rPr>
      </w:pPr>
      <w:r w:rsidRPr="00906BF2">
        <w:rPr>
          <w:strike/>
        </w:rPr>
        <w:tab/>
      </w:r>
      <w:r w:rsidRPr="00906BF2">
        <w:rPr>
          <w:rFonts w:hint="eastAsia"/>
          <w:strike/>
        </w:rPr>
        <w:t>（</w:t>
      </w:r>
      <w:r w:rsidRPr="00906BF2">
        <w:rPr>
          <w:rFonts w:hint="eastAsia"/>
          <w:strike/>
        </w:rPr>
        <w:t>1</w:t>
      </w:r>
      <w:r w:rsidRPr="00906BF2">
        <w:rPr>
          <w:rFonts w:hint="eastAsia"/>
          <w:strike/>
        </w:rPr>
        <w:t>）此类弹窗显示时，如收到同类</w:t>
      </w:r>
      <w:r w:rsidR="00735CF5" w:rsidRPr="00906BF2">
        <w:rPr>
          <w:rFonts w:hint="eastAsia"/>
          <w:strike/>
        </w:rPr>
        <w:t>大协议</w:t>
      </w:r>
      <w:r w:rsidRPr="00906BF2">
        <w:rPr>
          <w:rFonts w:hint="eastAsia"/>
          <w:strike/>
        </w:rPr>
        <w:t>弹窗</w:t>
      </w:r>
      <w:r w:rsidR="00B44C1D" w:rsidRPr="00906BF2">
        <w:rPr>
          <w:rFonts w:hint="eastAsia"/>
          <w:strike/>
        </w:rPr>
        <w:t>（授权范围相同）</w:t>
      </w:r>
      <w:r w:rsidRPr="00906BF2">
        <w:rPr>
          <w:rFonts w:hint="eastAsia"/>
          <w:strike/>
        </w:rPr>
        <w:t>请求，保持原弹窗显示，不再重新弹出。</w:t>
      </w:r>
    </w:p>
    <w:p w14:paraId="457A1EE5" w14:textId="77777777" w:rsidR="009B73D8" w:rsidRPr="00906BF2" w:rsidRDefault="00D50454" w:rsidP="00EC74FF">
      <w:pPr>
        <w:ind w:left="420"/>
        <w:rPr>
          <w:strike/>
        </w:rPr>
      </w:pPr>
      <w:r w:rsidRPr="00906BF2">
        <w:rPr>
          <w:strike/>
        </w:rPr>
        <w:tab/>
      </w:r>
      <w:r w:rsidRPr="00906BF2">
        <w:rPr>
          <w:rFonts w:hint="eastAsia"/>
          <w:strike/>
        </w:rPr>
        <w:t>（</w:t>
      </w:r>
      <w:r w:rsidRPr="00906BF2">
        <w:rPr>
          <w:rFonts w:hint="eastAsia"/>
          <w:strike/>
        </w:rPr>
        <w:t>2</w:t>
      </w:r>
      <w:r w:rsidRPr="00906BF2">
        <w:rPr>
          <w:rFonts w:hint="eastAsia"/>
          <w:strike/>
        </w:rPr>
        <w:t>）此类弹窗显示时，如收到不同类</w:t>
      </w:r>
      <w:r w:rsidR="00735CF5" w:rsidRPr="00906BF2">
        <w:rPr>
          <w:rFonts w:hint="eastAsia"/>
          <w:strike/>
        </w:rPr>
        <w:t>大协议</w:t>
      </w:r>
      <w:r w:rsidRPr="00906BF2">
        <w:rPr>
          <w:rFonts w:hint="eastAsia"/>
          <w:strike/>
        </w:rPr>
        <w:t>弹窗</w:t>
      </w:r>
      <w:r w:rsidR="00B44C1D" w:rsidRPr="00906BF2">
        <w:rPr>
          <w:rFonts w:hint="eastAsia"/>
          <w:strike/>
        </w:rPr>
        <w:t>（授权范围不同）</w:t>
      </w:r>
      <w:r w:rsidRPr="00906BF2">
        <w:rPr>
          <w:rFonts w:hint="eastAsia"/>
          <w:strike/>
        </w:rPr>
        <w:t>请求，</w:t>
      </w:r>
      <w:r w:rsidR="00F06D58" w:rsidRPr="00906BF2">
        <w:rPr>
          <w:rFonts w:hint="eastAsia"/>
          <w:strike/>
        </w:rPr>
        <w:t>取消</w:t>
      </w:r>
      <w:r w:rsidRPr="00906BF2">
        <w:rPr>
          <w:rFonts w:hint="eastAsia"/>
          <w:strike/>
        </w:rPr>
        <w:t>原弹窗（不做授权</w:t>
      </w:r>
      <w:r w:rsidRPr="00906BF2">
        <w:rPr>
          <w:rFonts w:hint="eastAsia"/>
          <w:strike/>
        </w:rPr>
        <w:t>/</w:t>
      </w:r>
      <w:r w:rsidRPr="00906BF2">
        <w:rPr>
          <w:rFonts w:hint="eastAsia"/>
          <w:strike/>
        </w:rPr>
        <w:t>拒绝授权处理），</w:t>
      </w:r>
      <w:r w:rsidR="00FB3EAB" w:rsidRPr="00906BF2">
        <w:rPr>
          <w:rFonts w:hint="eastAsia"/>
          <w:strike/>
        </w:rPr>
        <w:t>原应用退出，</w:t>
      </w:r>
      <w:r w:rsidRPr="00906BF2">
        <w:rPr>
          <w:rFonts w:hint="eastAsia"/>
          <w:strike/>
        </w:rPr>
        <w:t>弹出新弹窗。</w:t>
      </w:r>
    </w:p>
    <w:p w14:paraId="79001560" w14:textId="77777777" w:rsidR="00EC74FF" w:rsidRPr="00906BF2" w:rsidRDefault="00E30A2E" w:rsidP="007A756C">
      <w:pPr>
        <w:ind w:left="420"/>
        <w:rPr>
          <w:strike/>
        </w:rPr>
      </w:pPr>
      <w:r w:rsidRPr="00906BF2">
        <w:rPr>
          <w:strike/>
        </w:rPr>
        <w:tab/>
      </w:r>
      <w:r w:rsidRPr="00906BF2">
        <w:rPr>
          <w:rFonts w:hint="eastAsia"/>
          <w:strike/>
        </w:rPr>
        <w:t>（</w:t>
      </w:r>
      <w:r w:rsidR="00EC74FF" w:rsidRPr="00906BF2">
        <w:rPr>
          <w:rFonts w:hint="eastAsia"/>
          <w:strike/>
        </w:rPr>
        <w:t>3</w:t>
      </w:r>
      <w:r w:rsidRPr="00906BF2">
        <w:rPr>
          <w:rFonts w:hint="eastAsia"/>
          <w:strike/>
        </w:rPr>
        <w:t>）</w:t>
      </w:r>
      <w:r w:rsidR="00EC74FF" w:rsidRPr="00906BF2">
        <w:rPr>
          <w:rFonts w:hint="eastAsia"/>
          <w:strike/>
        </w:rPr>
        <w:t>此类弹窗显示时，当被其他应用及敏感授权弹窗全屏覆盖后</w:t>
      </w:r>
      <w:r w:rsidR="00F76968" w:rsidRPr="00906BF2">
        <w:rPr>
          <w:rFonts w:hint="eastAsia"/>
          <w:strike/>
        </w:rPr>
        <w:t>或</w:t>
      </w:r>
      <w:r w:rsidR="00D94DEF" w:rsidRPr="00906BF2">
        <w:rPr>
          <w:rFonts w:hint="eastAsia"/>
          <w:strike/>
        </w:rPr>
        <w:t>指令</w:t>
      </w:r>
      <w:r w:rsidR="00F76968" w:rsidRPr="00906BF2">
        <w:rPr>
          <w:rFonts w:hint="eastAsia"/>
          <w:strike/>
        </w:rPr>
        <w:t>返回</w:t>
      </w:r>
      <w:r w:rsidR="00F76968" w:rsidRPr="00906BF2">
        <w:rPr>
          <w:rFonts w:hint="eastAsia"/>
          <w:strike/>
        </w:rPr>
        <w:t>Home/</w:t>
      </w:r>
      <w:r w:rsidR="004A2358" w:rsidRPr="00906BF2">
        <w:rPr>
          <w:strike/>
        </w:rPr>
        <w:t>A</w:t>
      </w:r>
      <w:r w:rsidR="00F76968" w:rsidRPr="00906BF2">
        <w:rPr>
          <w:rFonts w:hint="eastAsia"/>
          <w:strike/>
        </w:rPr>
        <w:t>ll</w:t>
      </w:r>
      <w:r w:rsidR="00F76968" w:rsidRPr="00906BF2">
        <w:rPr>
          <w:strike/>
        </w:rPr>
        <w:t xml:space="preserve"> apps</w:t>
      </w:r>
      <w:r w:rsidR="00F76968" w:rsidRPr="00906BF2">
        <w:rPr>
          <w:rFonts w:hint="eastAsia"/>
          <w:strike/>
        </w:rPr>
        <w:t>界面时</w:t>
      </w:r>
      <w:r w:rsidR="00EC74FF" w:rsidRPr="00906BF2">
        <w:rPr>
          <w:rFonts w:hint="eastAsia"/>
          <w:strike/>
        </w:rPr>
        <w:t>，取消原弹窗（不做授权</w:t>
      </w:r>
      <w:r w:rsidR="00EC74FF" w:rsidRPr="00906BF2">
        <w:rPr>
          <w:rFonts w:hint="eastAsia"/>
          <w:strike/>
        </w:rPr>
        <w:t>/</w:t>
      </w:r>
      <w:r w:rsidR="00EC74FF" w:rsidRPr="00906BF2">
        <w:rPr>
          <w:rFonts w:hint="eastAsia"/>
          <w:strike/>
        </w:rPr>
        <w:t>拒绝授权处理），原应用退出；当被非全屏覆盖后，保持原弹窗显示状态。</w:t>
      </w:r>
    </w:p>
    <w:p w14:paraId="1340EA15" w14:textId="77777777" w:rsidR="00E30A2E" w:rsidRPr="00906BF2" w:rsidRDefault="00EC74FF" w:rsidP="007A756C">
      <w:pPr>
        <w:ind w:left="420"/>
        <w:rPr>
          <w:strike/>
        </w:rPr>
      </w:pPr>
      <w:r w:rsidRPr="00906BF2">
        <w:rPr>
          <w:rFonts w:hint="eastAsia"/>
          <w:strike/>
        </w:rPr>
        <w:t>3.</w:t>
      </w:r>
      <w:r w:rsidRPr="00906BF2">
        <w:rPr>
          <w:rFonts w:hint="eastAsia"/>
          <w:strike/>
        </w:rPr>
        <w:t>敏感信息授权弹窗：</w:t>
      </w:r>
    </w:p>
    <w:p w14:paraId="3C60D1D0" w14:textId="77777777" w:rsidR="00EC74FF" w:rsidRPr="00906BF2" w:rsidRDefault="00EC74FF" w:rsidP="007A756C">
      <w:pPr>
        <w:ind w:left="420"/>
        <w:rPr>
          <w:strike/>
        </w:rPr>
      </w:pPr>
      <w:r w:rsidRPr="00906BF2">
        <w:rPr>
          <w:strike/>
        </w:rPr>
        <w:tab/>
      </w:r>
      <w:r w:rsidRPr="00906BF2">
        <w:rPr>
          <w:rFonts w:hint="eastAsia"/>
          <w:strike/>
        </w:rPr>
        <w:t>此类弹窗显示时，当被其他应用及</w:t>
      </w:r>
      <w:r w:rsidR="00A4226A" w:rsidRPr="00906BF2">
        <w:rPr>
          <w:rFonts w:hint="eastAsia"/>
          <w:strike/>
        </w:rPr>
        <w:t>隐私</w:t>
      </w:r>
      <w:r w:rsidRPr="00906BF2">
        <w:rPr>
          <w:rFonts w:hint="eastAsia"/>
          <w:strike/>
        </w:rPr>
        <w:t>授权弹窗全屏覆盖后</w:t>
      </w:r>
      <w:r w:rsidR="00DD2F9F" w:rsidRPr="00906BF2">
        <w:rPr>
          <w:rFonts w:hint="eastAsia"/>
          <w:strike/>
        </w:rPr>
        <w:t>或指令返回</w:t>
      </w:r>
      <w:r w:rsidR="00DD2F9F" w:rsidRPr="00906BF2">
        <w:rPr>
          <w:rFonts w:hint="eastAsia"/>
          <w:strike/>
        </w:rPr>
        <w:t>Home/</w:t>
      </w:r>
      <w:r w:rsidR="00DD2F9F" w:rsidRPr="00906BF2">
        <w:rPr>
          <w:strike/>
        </w:rPr>
        <w:t>A</w:t>
      </w:r>
      <w:r w:rsidR="00DD2F9F" w:rsidRPr="00906BF2">
        <w:rPr>
          <w:rFonts w:hint="eastAsia"/>
          <w:strike/>
        </w:rPr>
        <w:t>ll</w:t>
      </w:r>
      <w:r w:rsidR="00DD2F9F" w:rsidRPr="00906BF2">
        <w:rPr>
          <w:strike/>
        </w:rPr>
        <w:t xml:space="preserve"> apps</w:t>
      </w:r>
      <w:r w:rsidR="00DD2F9F" w:rsidRPr="00906BF2">
        <w:rPr>
          <w:rFonts w:hint="eastAsia"/>
          <w:strike/>
        </w:rPr>
        <w:t>界面时</w:t>
      </w:r>
      <w:r w:rsidRPr="00906BF2">
        <w:rPr>
          <w:rFonts w:hint="eastAsia"/>
          <w:strike/>
        </w:rPr>
        <w:t>，取消原弹窗（不做授权</w:t>
      </w:r>
      <w:r w:rsidRPr="00906BF2">
        <w:rPr>
          <w:rFonts w:hint="eastAsia"/>
          <w:strike/>
        </w:rPr>
        <w:t>/</w:t>
      </w:r>
      <w:r w:rsidRPr="00906BF2">
        <w:rPr>
          <w:rFonts w:hint="eastAsia"/>
          <w:strike/>
        </w:rPr>
        <w:t>拒绝授权处理），原应用退出；</w:t>
      </w:r>
      <w:r w:rsidR="0047022D" w:rsidRPr="00906BF2">
        <w:rPr>
          <w:rFonts w:hint="eastAsia"/>
          <w:strike/>
        </w:rPr>
        <w:t>I</w:t>
      </w:r>
      <w:r w:rsidR="0047022D" w:rsidRPr="00906BF2">
        <w:rPr>
          <w:strike/>
        </w:rPr>
        <w:t>NC</w:t>
      </w:r>
      <w:r w:rsidR="0047022D" w:rsidRPr="00906BF2">
        <w:rPr>
          <w:rFonts w:hint="eastAsia"/>
          <w:strike/>
        </w:rPr>
        <w:t>或</w:t>
      </w:r>
      <w:r w:rsidR="00270946" w:rsidRPr="00906BF2">
        <w:rPr>
          <w:rFonts w:hint="eastAsia"/>
          <w:strike/>
        </w:rPr>
        <w:t>其余场景</w:t>
      </w:r>
      <w:r w:rsidRPr="00906BF2">
        <w:rPr>
          <w:rFonts w:hint="eastAsia"/>
          <w:strike/>
        </w:rPr>
        <w:t>，保持原弹窗显示状态。</w:t>
      </w:r>
    </w:p>
    <w:p w14:paraId="695DFC84" w14:textId="65AAA8E3" w:rsidR="00A6599E" w:rsidRPr="00906BF2" w:rsidRDefault="00A6599E" w:rsidP="00A6599E">
      <w:pPr>
        <w:pStyle w:val="Heading2"/>
      </w:pPr>
      <w:bookmarkStart w:id="25" w:name="_Toc163467305"/>
      <w:r w:rsidRPr="00906BF2">
        <w:rPr>
          <w:rFonts w:hint="eastAsia"/>
        </w:rPr>
        <w:t>弹窗</w:t>
      </w:r>
      <w:r w:rsidR="008A286C" w:rsidRPr="00906BF2">
        <w:rPr>
          <w:rFonts w:hint="eastAsia"/>
        </w:rPr>
        <w:t>控制</w:t>
      </w:r>
      <w:r w:rsidR="00FB3EAB" w:rsidRPr="00906BF2">
        <w:rPr>
          <w:rFonts w:hint="eastAsia"/>
        </w:rPr>
        <w:t>策略</w:t>
      </w:r>
      <w:bookmarkEnd w:id="25"/>
    </w:p>
    <w:p w14:paraId="5F1E0240" w14:textId="77777777" w:rsidR="00F42E08" w:rsidRPr="00906BF2" w:rsidRDefault="00F42E08" w:rsidP="00F42E08"/>
    <w:p w14:paraId="55AD39A1" w14:textId="77777777" w:rsidR="008003FA" w:rsidRPr="00906BF2" w:rsidRDefault="00FB3EAB" w:rsidP="00A6599E">
      <w:pPr>
        <w:ind w:left="420"/>
      </w:pPr>
      <w:r w:rsidRPr="00906BF2">
        <w:rPr>
          <w:rFonts w:hint="eastAsia"/>
        </w:rPr>
        <w:t>（</w:t>
      </w:r>
      <w:r w:rsidRPr="00906BF2">
        <w:rPr>
          <w:rFonts w:hint="eastAsia"/>
        </w:rPr>
        <w:t>1</w:t>
      </w:r>
      <w:r w:rsidRPr="00906BF2">
        <w:rPr>
          <w:rFonts w:hint="eastAsia"/>
        </w:rPr>
        <w:t>）</w:t>
      </w:r>
      <w:r w:rsidRPr="00906BF2">
        <w:rPr>
          <w:rFonts w:hint="eastAsia"/>
        </w:rPr>
        <w:t>M</w:t>
      </w:r>
      <w:r w:rsidRPr="00906BF2">
        <w:t>FC</w:t>
      </w:r>
      <w:r w:rsidRPr="00906BF2">
        <w:rPr>
          <w:rFonts w:hint="eastAsia"/>
        </w:rPr>
        <w:t>硬按键：</w:t>
      </w:r>
    </w:p>
    <w:p w14:paraId="7188C1FB" w14:textId="77777777" w:rsidR="00A6599E" w:rsidRPr="00906BF2" w:rsidRDefault="008003FA" w:rsidP="00311517">
      <w:pPr>
        <w:pStyle w:val="ListParagraph"/>
        <w:numPr>
          <w:ilvl w:val="0"/>
          <w:numId w:val="16"/>
        </w:numPr>
        <w:ind w:firstLineChars="0"/>
      </w:pPr>
      <w:r w:rsidRPr="00906BF2">
        <w:rPr>
          <w:rFonts w:hint="eastAsia"/>
        </w:rPr>
        <w:t>首次开机的大协议弹窗：</w:t>
      </w:r>
      <w:r w:rsidR="00FB3EAB" w:rsidRPr="00906BF2">
        <w:rPr>
          <w:rFonts w:hint="eastAsia"/>
        </w:rPr>
        <w:t>仅可支持</w:t>
      </w:r>
      <w:r w:rsidR="00854D3D" w:rsidRPr="00906BF2">
        <w:rPr>
          <w:rFonts w:hint="eastAsia"/>
        </w:rPr>
        <w:t>用户</w:t>
      </w:r>
      <w:r w:rsidR="00185CD4" w:rsidRPr="00906BF2">
        <w:rPr>
          <w:rFonts w:hint="eastAsia"/>
        </w:rPr>
        <w:t>选择</w:t>
      </w:r>
      <w:r w:rsidR="008D5D29" w:rsidRPr="00906BF2">
        <w:rPr>
          <w:rFonts w:hint="eastAsia"/>
        </w:rPr>
        <w:t>、</w:t>
      </w:r>
      <w:r w:rsidR="00854D3D" w:rsidRPr="00906BF2">
        <w:rPr>
          <w:rFonts w:hint="eastAsia"/>
        </w:rPr>
        <w:t>确认</w:t>
      </w:r>
      <w:r w:rsidR="00FB3EAB" w:rsidRPr="00906BF2">
        <w:rPr>
          <w:rFonts w:hint="eastAsia"/>
        </w:rPr>
        <w:t>授权</w:t>
      </w:r>
      <w:r w:rsidR="00854D3D" w:rsidRPr="00906BF2">
        <w:rPr>
          <w:rFonts w:hint="eastAsia"/>
        </w:rPr>
        <w:t>/</w:t>
      </w:r>
      <w:r w:rsidR="00854D3D" w:rsidRPr="00906BF2">
        <w:rPr>
          <w:rFonts w:hint="eastAsia"/>
        </w:rPr>
        <w:t>拒绝授权</w:t>
      </w:r>
      <w:r w:rsidR="008D5D29" w:rsidRPr="00906BF2">
        <w:rPr>
          <w:rFonts w:hint="eastAsia"/>
        </w:rPr>
        <w:t>、查看协议内容</w:t>
      </w:r>
      <w:r w:rsidR="00854D3D" w:rsidRPr="00906BF2">
        <w:rPr>
          <w:rFonts w:hint="eastAsia"/>
        </w:rPr>
        <w:t>。</w:t>
      </w:r>
      <w:r w:rsidR="00854D3D" w:rsidRPr="00906BF2">
        <w:rPr>
          <w:rFonts w:hint="eastAsia"/>
        </w:rPr>
        <w:t>Audio Screen</w:t>
      </w:r>
      <w:r w:rsidR="00854D3D" w:rsidRPr="00906BF2">
        <w:rPr>
          <w:rFonts w:hint="eastAsia"/>
        </w:rPr>
        <w:t>、</w:t>
      </w:r>
      <w:r w:rsidR="00854D3D" w:rsidRPr="00906BF2">
        <w:rPr>
          <w:rFonts w:hint="eastAsia"/>
        </w:rPr>
        <w:t>Phone Screen</w:t>
      </w:r>
      <w:r w:rsidR="00854D3D" w:rsidRPr="00906BF2">
        <w:rPr>
          <w:rFonts w:hint="eastAsia"/>
        </w:rPr>
        <w:t>、</w:t>
      </w:r>
      <w:r w:rsidR="00854D3D" w:rsidRPr="00906BF2">
        <w:rPr>
          <w:rFonts w:hint="eastAsia"/>
        </w:rPr>
        <w:t>NAV Screen</w:t>
      </w:r>
      <w:r w:rsidR="00854D3D" w:rsidRPr="00906BF2">
        <w:rPr>
          <w:rFonts w:hint="eastAsia"/>
        </w:rPr>
        <w:t>、</w:t>
      </w:r>
      <w:r w:rsidR="00854D3D" w:rsidRPr="00906BF2">
        <w:rPr>
          <w:rFonts w:hint="eastAsia"/>
        </w:rPr>
        <w:t>Home Screen</w:t>
      </w:r>
      <w:r w:rsidR="00854D3D" w:rsidRPr="00906BF2">
        <w:rPr>
          <w:rFonts w:hint="eastAsia"/>
        </w:rPr>
        <w:t>按键不能关闭当前弹窗</w:t>
      </w:r>
      <w:r w:rsidR="00FF0CAD" w:rsidRPr="00906BF2">
        <w:rPr>
          <w:rFonts w:hint="eastAsia"/>
        </w:rPr>
        <w:t>及应用</w:t>
      </w:r>
      <w:r w:rsidR="00B73E18" w:rsidRPr="00906BF2">
        <w:rPr>
          <w:rFonts w:hint="eastAsia"/>
        </w:rPr>
        <w:t>。</w:t>
      </w:r>
      <w:r w:rsidR="00B73E18" w:rsidRPr="00906BF2">
        <w:rPr>
          <w:rFonts w:hint="eastAsia"/>
        </w:rPr>
        <w:t>Back</w:t>
      </w:r>
      <w:r w:rsidR="00B73E18" w:rsidRPr="00906BF2">
        <w:rPr>
          <w:rFonts w:hint="eastAsia"/>
        </w:rPr>
        <w:t>按键仅支持协议内容页面退出至弹窗页面，不能退出弹窗及应用</w:t>
      </w:r>
      <w:r w:rsidR="00854D3D" w:rsidRPr="00906BF2">
        <w:rPr>
          <w:rFonts w:hint="eastAsia"/>
        </w:rPr>
        <w:t>。</w:t>
      </w:r>
    </w:p>
    <w:p w14:paraId="2686BAFD" w14:textId="77777777" w:rsidR="008003FA" w:rsidRPr="00906BF2" w:rsidRDefault="008003FA" w:rsidP="00311517">
      <w:pPr>
        <w:pStyle w:val="ListParagraph"/>
        <w:numPr>
          <w:ilvl w:val="0"/>
          <w:numId w:val="16"/>
        </w:numPr>
        <w:ind w:firstLineChars="0"/>
        <w:rPr>
          <w:strike/>
        </w:rPr>
      </w:pPr>
      <w:r w:rsidRPr="00906BF2">
        <w:rPr>
          <w:rFonts w:hint="eastAsia"/>
          <w:strike/>
        </w:rPr>
        <w:t>首次开机弹窗以外的大协议</w:t>
      </w:r>
      <w:r w:rsidR="00257290" w:rsidRPr="00906BF2">
        <w:rPr>
          <w:rFonts w:hint="eastAsia"/>
          <w:strike/>
        </w:rPr>
        <w:t>、敏感信息授权弹窗</w:t>
      </w:r>
      <w:r w:rsidRPr="00906BF2">
        <w:rPr>
          <w:rFonts w:hint="eastAsia"/>
          <w:strike/>
        </w:rPr>
        <w:t>：</w:t>
      </w:r>
      <w:r w:rsidR="008D5D29" w:rsidRPr="00906BF2">
        <w:rPr>
          <w:rFonts w:hint="eastAsia"/>
          <w:strike/>
        </w:rPr>
        <w:t>可支持用户确认授权</w:t>
      </w:r>
      <w:r w:rsidR="008D5D29" w:rsidRPr="00906BF2">
        <w:rPr>
          <w:rFonts w:hint="eastAsia"/>
          <w:strike/>
        </w:rPr>
        <w:t>/</w:t>
      </w:r>
      <w:r w:rsidR="008D5D29" w:rsidRPr="00906BF2">
        <w:rPr>
          <w:rFonts w:hint="eastAsia"/>
          <w:strike/>
        </w:rPr>
        <w:t>拒绝授权、查看协议内</w:t>
      </w:r>
      <w:r w:rsidR="008D5D29" w:rsidRPr="00906BF2">
        <w:rPr>
          <w:rFonts w:hint="eastAsia"/>
          <w:strike/>
        </w:rPr>
        <w:lastRenderedPageBreak/>
        <w:t>容</w:t>
      </w:r>
      <w:r w:rsidRPr="00906BF2">
        <w:rPr>
          <w:rFonts w:hint="eastAsia"/>
          <w:strike/>
        </w:rPr>
        <w:t>。</w:t>
      </w:r>
      <w:r w:rsidRPr="00906BF2">
        <w:rPr>
          <w:rFonts w:hint="eastAsia"/>
          <w:strike/>
        </w:rPr>
        <w:t>Audio Screen</w:t>
      </w:r>
      <w:r w:rsidRPr="00906BF2">
        <w:rPr>
          <w:rFonts w:hint="eastAsia"/>
          <w:strike/>
        </w:rPr>
        <w:t>、</w:t>
      </w:r>
      <w:r w:rsidRPr="00906BF2">
        <w:rPr>
          <w:rFonts w:hint="eastAsia"/>
          <w:strike/>
        </w:rPr>
        <w:t>Phone Screen</w:t>
      </w:r>
      <w:r w:rsidRPr="00906BF2">
        <w:rPr>
          <w:rFonts w:hint="eastAsia"/>
          <w:strike/>
        </w:rPr>
        <w:t>、</w:t>
      </w:r>
      <w:r w:rsidRPr="00906BF2">
        <w:rPr>
          <w:rFonts w:hint="eastAsia"/>
          <w:strike/>
        </w:rPr>
        <w:t>NAV Screen</w:t>
      </w:r>
      <w:r w:rsidRPr="00906BF2">
        <w:rPr>
          <w:rFonts w:hint="eastAsia"/>
          <w:strike/>
        </w:rPr>
        <w:t>、</w:t>
      </w:r>
      <w:r w:rsidRPr="00906BF2">
        <w:rPr>
          <w:rFonts w:hint="eastAsia"/>
          <w:strike/>
        </w:rPr>
        <w:t>Home Screen</w:t>
      </w:r>
      <w:r w:rsidRPr="00906BF2">
        <w:rPr>
          <w:rFonts w:hint="eastAsia"/>
          <w:strike/>
        </w:rPr>
        <w:t>按键</w:t>
      </w:r>
      <w:r w:rsidR="0037185F" w:rsidRPr="00906BF2">
        <w:rPr>
          <w:rFonts w:hint="eastAsia"/>
          <w:strike/>
        </w:rPr>
        <w:t>按下时，隐私弹窗</w:t>
      </w:r>
      <w:r w:rsidR="00E30A2E" w:rsidRPr="00906BF2">
        <w:rPr>
          <w:rFonts w:hint="eastAsia"/>
          <w:strike/>
        </w:rPr>
        <w:t>显示</w:t>
      </w:r>
      <w:r w:rsidR="00277114" w:rsidRPr="00906BF2">
        <w:rPr>
          <w:rFonts w:hint="eastAsia"/>
          <w:strike/>
        </w:rPr>
        <w:t>策略</w:t>
      </w:r>
      <w:r w:rsidR="00E30A2E" w:rsidRPr="00906BF2">
        <w:rPr>
          <w:rFonts w:hint="eastAsia"/>
          <w:strike/>
        </w:rPr>
        <w:t>见</w:t>
      </w:r>
      <w:r w:rsidR="00E30A2E" w:rsidRPr="00906BF2">
        <w:rPr>
          <w:rFonts w:hint="eastAsia"/>
          <w:strike/>
        </w:rPr>
        <w:t>4.4</w:t>
      </w:r>
      <w:r w:rsidR="00E30A2E" w:rsidRPr="00906BF2">
        <w:rPr>
          <w:rFonts w:hint="eastAsia"/>
          <w:strike/>
        </w:rPr>
        <w:t>章节。</w:t>
      </w:r>
      <w:r w:rsidR="00E60DFF" w:rsidRPr="00906BF2">
        <w:rPr>
          <w:rFonts w:hint="eastAsia"/>
          <w:strike/>
        </w:rPr>
        <w:t>Back</w:t>
      </w:r>
      <w:r w:rsidR="00E60DFF" w:rsidRPr="00906BF2">
        <w:rPr>
          <w:rFonts w:hint="eastAsia"/>
          <w:strike/>
        </w:rPr>
        <w:t>按键支持单级页面退出（协议内容页面退出至弹窗页面、弹窗页面退出弹窗及应用）</w:t>
      </w:r>
      <w:r w:rsidR="00FF0CAD" w:rsidRPr="00906BF2">
        <w:rPr>
          <w:rFonts w:hint="eastAsia"/>
          <w:strike/>
        </w:rPr>
        <w:t>。</w:t>
      </w:r>
    </w:p>
    <w:p w14:paraId="19C038AE" w14:textId="77777777" w:rsidR="008003FA" w:rsidRPr="00906BF2" w:rsidRDefault="00854D3D" w:rsidP="00277114">
      <w:pPr>
        <w:ind w:left="420"/>
        <w:rPr>
          <w:strike/>
        </w:rPr>
      </w:pPr>
      <w:r w:rsidRPr="00906BF2">
        <w:rPr>
          <w:rFonts w:hint="eastAsia"/>
          <w:strike/>
        </w:rPr>
        <w:t>（</w:t>
      </w:r>
      <w:r w:rsidRPr="00906BF2">
        <w:rPr>
          <w:rFonts w:hint="eastAsia"/>
          <w:strike/>
        </w:rPr>
        <w:t>2</w:t>
      </w:r>
      <w:r w:rsidRPr="00906BF2">
        <w:rPr>
          <w:rFonts w:hint="eastAsia"/>
          <w:strike/>
        </w:rPr>
        <w:t>）</w:t>
      </w:r>
      <w:r w:rsidRPr="00906BF2">
        <w:rPr>
          <w:strike/>
        </w:rPr>
        <w:t>SWC/F</w:t>
      </w:r>
      <w:r w:rsidRPr="00906BF2">
        <w:rPr>
          <w:rFonts w:hint="eastAsia"/>
          <w:strike/>
        </w:rPr>
        <w:t>ace</w:t>
      </w:r>
      <w:r w:rsidRPr="00906BF2">
        <w:rPr>
          <w:strike/>
        </w:rPr>
        <w:t>plate</w:t>
      </w:r>
      <w:r w:rsidRPr="00906BF2">
        <w:rPr>
          <w:rFonts w:hint="eastAsia"/>
          <w:strike/>
        </w:rPr>
        <w:t>硬按键</w:t>
      </w:r>
      <w:r w:rsidR="00277114" w:rsidRPr="00906BF2">
        <w:rPr>
          <w:rFonts w:hint="eastAsia"/>
          <w:strike/>
        </w:rPr>
        <w:t>（</w:t>
      </w:r>
      <w:r w:rsidR="00650374" w:rsidRPr="00906BF2">
        <w:rPr>
          <w:strike/>
        </w:rPr>
        <w:t>H</w:t>
      </w:r>
      <w:r w:rsidR="00650374" w:rsidRPr="00906BF2">
        <w:rPr>
          <w:rFonts w:hint="eastAsia"/>
          <w:strike/>
        </w:rPr>
        <w:t>ome</w:t>
      </w:r>
      <w:r w:rsidR="00650374" w:rsidRPr="00906BF2">
        <w:rPr>
          <w:strike/>
        </w:rPr>
        <w:t>/Audio</w:t>
      </w:r>
      <w:r w:rsidR="00650374" w:rsidRPr="00906BF2">
        <w:rPr>
          <w:rFonts w:hint="eastAsia"/>
          <w:strike/>
        </w:rPr>
        <w:t>/360/</w:t>
      </w:r>
      <w:r w:rsidR="00650374" w:rsidRPr="00906BF2">
        <w:rPr>
          <w:strike/>
        </w:rPr>
        <w:t>APA</w:t>
      </w:r>
      <w:r w:rsidR="00B73E18" w:rsidRPr="00906BF2">
        <w:rPr>
          <w:rFonts w:hint="eastAsia"/>
          <w:strike/>
        </w:rPr>
        <w:t>/</w:t>
      </w:r>
      <w:r w:rsidR="00B73E18" w:rsidRPr="00906BF2">
        <w:rPr>
          <w:strike/>
        </w:rPr>
        <w:t>RVC</w:t>
      </w:r>
      <w:r w:rsidR="00650374" w:rsidRPr="00906BF2">
        <w:rPr>
          <w:strike/>
        </w:rPr>
        <w:t>/P</w:t>
      </w:r>
      <w:r w:rsidR="00650374" w:rsidRPr="00906BF2">
        <w:rPr>
          <w:rFonts w:hint="eastAsia"/>
          <w:strike/>
        </w:rPr>
        <w:t>hone/</w:t>
      </w:r>
      <w:r w:rsidR="00650374" w:rsidRPr="00906BF2">
        <w:rPr>
          <w:rFonts w:hint="eastAsia"/>
          <w:strike/>
        </w:rPr>
        <w:t>语音</w:t>
      </w:r>
      <w:r w:rsidR="00B73E18" w:rsidRPr="00906BF2">
        <w:rPr>
          <w:rFonts w:hint="eastAsia"/>
          <w:strike/>
        </w:rPr>
        <w:t>助手</w:t>
      </w:r>
      <w:r w:rsidR="00847F7A" w:rsidRPr="00906BF2">
        <w:rPr>
          <w:strike/>
        </w:rPr>
        <w:t>/</w:t>
      </w:r>
      <w:r w:rsidR="00277114" w:rsidRPr="00906BF2">
        <w:rPr>
          <w:strike/>
        </w:rPr>
        <w:t>Power</w:t>
      </w:r>
      <w:r w:rsidR="00277114" w:rsidRPr="00906BF2">
        <w:rPr>
          <w:rFonts w:hint="eastAsia"/>
          <w:strike/>
        </w:rPr>
        <w:t>/</w:t>
      </w:r>
      <w:r w:rsidR="00277114" w:rsidRPr="00906BF2">
        <w:rPr>
          <w:rFonts w:hint="eastAsia"/>
          <w:strike/>
        </w:rPr>
        <w:t>自定义按键</w:t>
      </w:r>
      <w:r w:rsidR="00277114" w:rsidRPr="00906BF2">
        <w:rPr>
          <w:rFonts w:hint="eastAsia"/>
          <w:strike/>
        </w:rPr>
        <w:t>/</w:t>
      </w:r>
      <w:r w:rsidR="00277114" w:rsidRPr="00906BF2">
        <w:rPr>
          <w:rFonts w:hint="eastAsia"/>
          <w:strike/>
        </w:rPr>
        <w:t>上一首</w:t>
      </w:r>
      <w:r w:rsidR="00277114" w:rsidRPr="00906BF2">
        <w:rPr>
          <w:rFonts w:hint="eastAsia"/>
          <w:strike/>
        </w:rPr>
        <w:t>/</w:t>
      </w:r>
      <w:r w:rsidR="00277114" w:rsidRPr="00906BF2">
        <w:rPr>
          <w:rFonts w:hint="eastAsia"/>
          <w:strike/>
        </w:rPr>
        <w:t>下一首</w:t>
      </w:r>
      <w:r w:rsidR="00277114" w:rsidRPr="00906BF2">
        <w:rPr>
          <w:rFonts w:hint="eastAsia"/>
          <w:strike/>
        </w:rPr>
        <w:t>/</w:t>
      </w:r>
      <w:r w:rsidR="00277114" w:rsidRPr="00906BF2">
        <w:rPr>
          <w:rFonts w:hint="eastAsia"/>
          <w:strike/>
        </w:rPr>
        <w:t>静音）</w:t>
      </w:r>
    </w:p>
    <w:p w14:paraId="7E4B2A99" w14:textId="77777777" w:rsidR="00854D3D" w:rsidRPr="00906BF2" w:rsidRDefault="008003FA" w:rsidP="00311517">
      <w:pPr>
        <w:pStyle w:val="ListParagraph"/>
        <w:numPr>
          <w:ilvl w:val="0"/>
          <w:numId w:val="19"/>
        </w:numPr>
        <w:ind w:firstLineChars="0"/>
        <w:rPr>
          <w:strike/>
        </w:rPr>
      </w:pPr>
      <w:r w:rsidRPr="00906BF2">
        <w:rPr>
          <w:rFonts w:hint="eastAsia"/>
          <w:strike/>
        </w:rPr>
        <w:t>首次开机的大协议弹窗：</w:t>
      </w:r>
      <w:r w:rsidR="00854D3D" w:rsidRPr="00906BF2">
        <w:rPr>
          <w:rFonts w:hint="eastAsia"/>
          <w:strike/>
        </w:rPr>
        <w:t>不能关闭当前弹窗</w:t>
      </w:r>
      <w:r w:rsidR="00D7075A" w:rsidRPr="00906BF2">
        <w:rPr>
          <w:rFonts w:hint="eastAsia"/>
          <w:strike/>
        </w:rPr>
        <w:t>（</w:t>
      </w:r>
      <w:r w:rsidR="00D7075A" w:rsidRPr="00906BF2">
        <w:rPr>
          <w:rFonts w:hint="eastAsia"/>
          <w:strike/>
        </w:rPr>
        <w:t>A</w:t>
      </w:r>
      <w:r w:rsidR="00650374" w:rsidRPr="00906BF2">
        <w:rPr>
          <w:strike/>
        </w:rPr>
        <w:t>PA/360</w:t>
      </w:r>
      <w:r w:rsidR="00B73E18" w:rsidRPr="00906BF2">
        <w:rPr>
          <w:rFonts w:hint="eastAsia"/>
          <w:strike/>
        </w:rPr>
        <w:t>/</w:t>
      </w:r>
      <w:r w:rsidR="00B73E18" w:rsidRPr="00906BF2">
        <w:rPr>
          <w:strike/>
        </w:rPr>
        <w:t>RVC</w:t>
      </w:r>
      <w:r w:rsidR="0037185F" w:rsidRPr="00906BF2">
        <w:rPr>
          <w:rFonts w:hint="eastAsia"/>
          <w:strike/>
        </w:rPr>
        <w:t>相关</w:t>
      </w:r>
      <w:r w:rsidR="00EE2DFB" w:rsidRPr="00906BF2">
        <w:rPr>
          <w:rFonts w:hint="eastAsia"/>
          <w:strike/>
        </w:rPr>
        <w:t>显示</w:t>
      </w:r>
      <w:r w:rsidR="00D7075A" w:rsidRPr="00906BF2">
        <w:rPr>
          <w:rFonts w:hint="eastAsia"/>
          <w:strike/>
        </w:rPr>
        <w:t>策略见</w:t>
      </w:r>
      <w:r w:rsidR="00D7075A" w:rsidRPr="00906BF2">
        <w:rPr>
          <w:rFonts w:hint="eastAsia"/>
          <w:strike/>
        </w:rPr>
        <w:t>4.4</w:t>
      </w:r>
      <w:r w:rsidR="00277114" w:rsidRPr="00906BF2">
        <w:rPr>
          <w:rFonts w:hint="eastAsia"/>
          <w:strike/>
        </w:rPr>
        <w:t>章节</w:t>
      </w:r>
      <w:r w:rsidR="00D7075A" w:rsidRPr="00906BF2">
        <w:rPr>
          <w:rFonts w:hint="eastAsia"/>
          <w:strike/>
        </w:rPr>
        <w:t>）</w:t>
      </w:r>
      <w:r w:rsidR="00854D3D" w:rsidRPr="00906BF2">
        <w:rPr>
          <w:rFonts w:hint="eastAsia"/>
          <w:strike/>
        </w:rPr>
        <w:t>。</w:t>
      </w:r>
    </w:p>
    <w:p w14:paraId="24AE230C" w14:textId="77777777" w:rsidR="008003FA" w:rsidRPr="00906BF2" w:rsidRDefault="008003FA" w:rsidP="00311517">
      <w:pPr>
        <w:pStyle w:val="ListParagraph"/>
        <w:numPr>
          <w:ilvl w:val="0"/>
          <w:numId w:val="19"/>
        </w:numPr>
        <w:ind w:firstLineChars="0"/>
        <w:rPr>
          <w:strike/>
        </w:rPr>
      </w:pPr>
      <w:r w:rsidRPr="00906BF2">
        <w:rPr>
          <w:rFonts w:hint="eastAsia"/>
          <w:strike/>
        </w:rPr>
        <w:t>首次开机弹窗以外的大协议弹窗</w:t>
      </w:r>
      <w:r w:rsidR="00277114" w:rsidRPr="00906BF2">
        <w:rPr>
          <w:rFonts w:hint="eastAsia"/>
          <w:strike/>
        </w:rPr>
        <w:t>、敏感信息授权弹窗</w:t>
      </w:r>
      <w:r w:rsidRPr="00906BF2">
        <w:rPr>
          <w:rFonts w:hint="eastAsia"/>
          <w:strike/>
        </w:rPr>
        <w:t>：</w:t>
      </w:r>
      <w:r w:rsidR="000F3C9A" w:rsidRPr="00906BF2">
        <w:rPr>
          <w:rFonts w:hint="eastAsia"/>
          <w:strike/>
        </w:rPr>
        <w:t>功能逻辑见参考对应</w:t>
      </w:r>
      <w:r w:rsidR="000F3C9A" w:rsidRPr="00906BF2">
        <w:rPr>
          <w:rFonts w:hint="eastAsia"/>
          <w:strike/>
        </w:rPr>
        <w:t>S</w:t>
      </w:r>
      <w:r w:rsidR="000F3C9A" w:rsidRPr="00906BF2">
        <w:rPr>
          <w:strike/>
        </w:rPr>
        <w:t>PEC</w:t>
      </w:r>
      <w:r w:rsidR="000F3C9A" w:rsidRPr="00906BF2">
        <w:rPr>
          <w:rFonts w:hint="eastAsia"/>
          <w:strike/>
        </w:rPr>
        <w:t>定义，</w:t>
      </w:r>
      <w:r w:rsidR="0037185F" w:rsidRPr="00906BF2">
        <w:rPr>
          <w:rFonts w:hint="eastAsia"/>
          <w:strike/>
        </w:rPr>
        <w:t>隐私弹窗显示策略见</w:t>
      </w:r>
      <w:r w:rsidR="0037185F" w:rsidRPr="00906BF2">
        <w:rPr>
          <w:rFonts w:hint="eastAsia"/>
          <w:strike/>
        </w:rPr>
        <w:t>4.4</w:t>
      </w:r>
      <w:r w:rsidR="0037185F" w:rsidRPr="00906BF2">
        <w:rPr>
          <w:rFonts w:hint="eastAsia"/>
          <w:strike/>
        </w:rPr>
        <w:t>章节</w:t>
      </w:r>
      <w:r w:rsidRPr="00906BF2">
        <w:rPr>
          <w:rFonts w:hint="eastAsia"/>
          <w:strike/>
        </w:rPr>
        <w:t>。</w:t>
      </w:r>
    </w:p>
    <w:p w14:paraId="478359C0" w14:textId="77777777" w:rsidR="00D7075A" w:rsidRPr="00906BF2" w:rsidRDefault="00D7075A" w:rsidP="00D7075A">
      <w:pPr>
        <w:ind w:left="420"/>
        <w:rPr>
          <w:strike/>
        </w:rPr>
      </w:pPr>
      <w:r w:rsidRPr="00906BF2">
        <w:rPr>
          <w:rFonts w:hint="eastAsia"/>
          <w:strike/>
        </w:rPr>
        <w:t>（</w:t>
      </w:r>
      <w:r w:rsidRPr="00906BF2">
        <w:rPr>
          <w:rFonts w:hint="eastAsia"/>
          <w:strike/>
        </w:rPr>
        <w:t>3</w:t>
      </w:r>
      <w:r w:rsidRPr="00906BF2">
        <w:rPr>
          <w:rFonts w:hint="eastAsia"/>
          <w:strike/>
        </w:rPr>
        <w:t>）</w:t>
      </w:r>
      <w:r w:rsidRPr="00906BF2">
        <w:rPr>
          <w:strike/>
        </w:rPr>
        <w:t>BT Call</w:t>
      </w:r>
      <w:r w:rsidRPr="00906BF2">
        <w:rPr>
          <w:rFonts w:hint="eastAsia"/>
          <w:strike/>
        </w:rPr>
        <w:t>：</w:t>
      </w:r>
      <w:r w:rsidR="000F3C9A" w:rsidRPr="00906BF2">
        <w:rPr>
          <w:rFonts w:hint="eastAsia"/>
          <w:strike/>
        </w:rPr>
        <w:t>功能逻辑见参考对应</w:t>
      </w:r>
      <w:r w:rsidR="000F3C9A" w:rsidRPr="00906BF2">
        <w:rPr>
          <w:rFonts w:hint="eastAsia"/>
          <w:strike/>
        </w:rPr>
        <w:t>S</w:t>
      </w:r>
      <w:r w:rsidR="000F3C9A" w:rsidRPr="00906BF2">
        <w:rPr>
          <w:strike/>
        </w:rPr>
        <w:t>PEC</w:t>
      </w:r>
      <w:r w:rsidR="000F3C9A" w:rsidRPr="00906BF2">
        <w:rPr>
          <w:rFonts w:hint="eastAsia"/>
          <w:strike/>
        </w:rPr>
        <w:t>定义，</w:t>
      </w:r>
      <w:r w:rsidR="0037185F" w:rsidRPr="00906BF2">
        <w:rPr>
          <w:rFonts w:hint="eastAsia"/>
          <w:strike/>
        </w:rPr>
        <w:t>弹窗</w:t>
      </w:r>
      <w:r w:rsidR="00D76D33" w:rsidRPr="00906BF2">
        <w:rPr>
          <w:rFonts w:hint="eastAsia"/>
          <w:strike/>
        </w:rPr>
        <w:t>显示策略见</w:t>
      </w:r>
      <w:r w:rsidR="00D76D33" w:rsidRPr="00906BF2">
        <w:rPr>
          <w:rFonts w:hint="eastAsia"/>
          <w:strike/>
        </w:rPr>
        <w:t>4.4</w:t>
      </w:r>
      <w:r w:rsidR="00D76D33" w:rsidRPr="00906BF2">
        <w:rPr>
          <w:rFonts w:hint="eastAsia"/>
          <w:strike/>
        </w:rPr>
        <w:t>章节</w:t>
      </w:r>
      <w:r w:rsidR="004D1235" w:rsidRPr="00906BF2">
        <w:rPr>
          <w:rFonts w:hint="eastAsia"/>
          <w:strike/>
        </w:rPr>
        <w:t>。</w:t>
      </w:r>
    </w:p>
    <w:p w14:paraId="15170527" w14:textId="77777777" w:rsidR="00D7075A" w:rsidRPr="00906BF2" w:rsidRDefault="00D7075A" w:rsidP="008003FA">
      <w:pPr>
        <w:ind w:firstLine="420"/>
        <w:rPr>
          <w:strike/>
        </w:rPr>
      </w:pPr>
      <w:r w:rsidRPr="00906BF2">
        <w:rPr>
          <w:rFonts w:hint="eastAsia"/>
          <w:strike/>
        </w:rPr>
        <w:t>（</w:t>
      </w:r>
      <w:r w:rsidRPr="00906BF2">
        <w:rPr>
          <w:rFonts w:hint="eastAsia"/>
          <w:strike/>
        </w:rPr>
        <w:t>4</w:t>
      </w:r>
      <w:r w:rsidRPr="00906BF2">
        <w:rPr>
          <w:rFonts w:hint="eastAsia"/>
          <w:strike/>
        </w:rPr>
        <w:t>）</w:t>
      </w:r>
      <w:r w:rsidRPr="00906BF2">
        <w:rPr>
          <w:strike/>
        </w:rPr>
        <w:t>Onstar/ICM</w:t>
      </w:r>
      <w:r w:rsidRPr="00906BF2">
        <w:rPr>
          <w:rFonts w:hint="eastAsia"/>
          <w:strike/>
        </w:rPr>
        <w:t>功能：</w:t>
      </w:r>
      <w:r w:rsidR="000F3C9A" w:rsidRPr="00906BF2">
        <w:rPr>
          <w:rFonts w:hint="eastAsia"/>
          <w:strike/>
        </w:rPr>
        <w:t>功能逻辑见参考对应</w:t>
      </w:r>
      <w:r w:rsidR="000F3C9A" w:rsidRPr="00906BF2">
        <w:rPr>
          <w:rFonts w:hint="eastAsia"/>
          <w:strike/>
        </w:rPr>
        <w:t>S</w:t>
      </w:r>
      <w:r w:rsidR="000F3C9A" w:rsidRPr="00906BF2">
        <w:rPr>
          <w:strike/>
        </w:rPr>
        <w:t>PEC</w:t>
      </w:r>
      <w:r w:rsidR="000F3C9A" w:rsidRPr="00906BF2">
        <w:rPr>
          <w:rFonts w:hint="eastAsia"/>
          <w:strike/>
        </w:rPr>
        <w:t>定义，弹窗显示策略见</w:t>
      </w:r>
      <w:r w:rsidR="000F3C9A" w:rsidRPr="00906BF2">
        <w:rPr>
          <w:rFonts w:hint="eastAsia"/>
          <w:strike/>
        </w:rPr>
        <w:t>4.4</w:t>
      </w:r>
      <w:r w:rsidR="000F3C9A" w:rsidRPr="00906BF2">
        <w:rPr>
          <w:rFonts w:hint="eastAsia"/>
          <w:strike/>
        </w:rPr>
        <w:t>章节。</w:t>
      </w:r>
    </w:p>
    <w:p w14:paraId="2F2D59F3" w14:textId="77777777" w:rsidR="004D1235" w:rsidRPr="00906BF2" w:rsidRDefault="00D7075A" w:rsidP="008003FA">
      <w:pPr>
        <w:ind w:firstLine="420"/>
        <w:rPr>
          <w:strike/>
        </w:rPr>
      </w:pPr>
      <w:r w:rsidRPr="00906BF2">
        <w:rPr>
          <w:rFonts w:hint="eastAsia"/>
          <w:strike/>
        </w:rPr>
        <w:t>（</w:t>
      </w:r>
      <w:r w:rsidRPr="00906BF2">
        <w:rPr>
          <w:rFonts w:hint="eastAsia"/>
          <w:strike/>
        </w:rPr>
        <w:t>5</w:t>
      </w:r>
      <w:r w:rsidRPr="00906BF2">
        <w:rPr>
          <w:rFonts w:hint="eastAsia"/>
          <w:strike/>
        </w:rPr>
        <w:t>）</w:t>
      </w:r>
      <w:r w:rsidR="00D76D33" w:rsidRPr="00906BF2">
        <w:rPr>
          <w:rFonts w:hint="eastAsia"/>
          <w:strike/>
        </w:rPr>
        <w:t>拔插</w:t>
      </w:r>
      <w:r w:rsidR="004D1235" w:rsidRPr="00906BF2">
        <w:rPr>
          <w:rFonts w:hint="eastAsia"/>
          <w:strike/>
        </w:rPr>
        <w:t>存储设备</w:t>
      </w:r>
      <w:r w:rsidRPr="00906BF2">
        <w:rPr>
          <w:rFonts w:hint="eastAsia"/>
          <w:strike/>
        </w:rPr>
        <w:t>：</w:t>
      </w:r>
      <w:r w:rsidR="000F3C9A" w:rsidRPr="00906BF2">
        <w:rPr>
          <w:rFonts w:hint="eastAsia"/>
          <w:strike/>
        </w:rPr>
        <w:t>功能逻辑见参考对应</w:t>
      </w:r>
      <w:r w:rsidR="000F3C9A" w:rsidRPr="00906BF2">
        <w:rPr>
          <w:rFonts w:hint="eastAsia"/>
          <w:strike/>
        </w:rPr>
        <w:t>S</w:t>
      </w:r>
      <w:r w:rsidR="000F3C9A" w:rsidRPr="00906BF2">
        <w:rPr>
          <w:strike/>
        </w:rPr>
        <w:t>PEC</w:t>
      </w:r>
      <w:r w:rsidR="000F3C9A" w:rsidRPr="00906BF2">
        <w:rPr>
          <w:rFonts w:hint="eastAsia"/>
          <w:strike/>
        </w:rPr>
        <w:t>定义，弹窗显示策略见</w:t>
      </w:r>
      <w:r w:rsidR="000F3C9A" w:rsidRPr="00906BF2">
        <w:rPr>
          <w:rFonts w:hint="eastAsia"/>
          <w:strike/>
        </w:rPr>
        <w:t>4.4</w:t>
      </w:r>
      <w:r w:rsidR="000F3C9A" w:rsidRPr="00906BF2">
        <w:rPr>
          <w:rFonts w:hint="eastAsia"/>
          <w:strike/>
        </w:rPr>
        <w:t>章节。</w:t>
      </w:r>
    </w:p>
    <w:p w14:paraId="79E07C44" w14:textId="77777777" w:rsidR="00FF0CAD" w:rsidRPr="00906BF2" w:rsidRDefault="00FF0CAD" w:rsidP="008003FA">
      <w:pPr>
        <w:ind w:firstLine="420"/>
        <w:rPr>
          <w:strike/>
        </w:rPr>
      </w:pPr>
      <w:r w:rsidRPr="00906BF2">
        <w:rPr>
          <w:rFonts w:hint="eastAsia"/>
          <w:strike/>
        </w:rPr>
        <w:t>（</w:t>
      </w:r>
      <w:r w:rsidRPr="00906BF2">
        <w:rPr>
          <w:rFonts w:hint="eastAsia"/>
          <w:strike/>
        </w:rPr>
        <w:t>6</w:t>
      </w:r>
      <w:r w:rsidRPr="00906BF2">
        <w:rPr>
          <w:rFonts w:hint="eastAsia"/>
          <w:strike/>
        </w:rPr>
        <w:t>）音量旋钮：</w:t>
      </w:r>
      <w:r w:rsidR="000F3C9A" w:rsidRPr="00906BF2">
        <w:rPr>
          <w:rFonts w:hint="eastAsia"/>
          <w:strike/>
        </w:rPr>
        <w:t>功能逻辑见参考对应</w:t>
      </w:r>
      <w:r w:rsidR="000F3C9A" w:rsidRPr="00906BF2">
        <w:rPr>
          <w:rFonts w:hint="eastAsia"/>
          <w:strike/>
        </w:rPr>
        <w:t>S</w:t>
      </w:r>
      <w:r w:rsidR="000F3C9A" w:rsidRPr="00906BF2">
        <w:rPr>
          <w:strike/>
        </w:rPr>
        <w:t>PEC</w:t>
      </w:r>
      <w:r w:rsidR="000F3C9A" w:rsidRPr="00906BF2">
        <w:rPr>
          <w:rFonts w:hint="eastAsia"/>
          <w:strike/>
        </w:rPr>
        <w:t>定义，弹窗显示策略见</w:t>
      </w:r>
      <w:r w:rsidR="000F3C9A" w:rsidRPr="00906BF2">
        <w:rPr>
          <w:rFonts w:hint="eastAsia"/>
          <w:strike/>
        </w:rPr>
        <w:t>4.4</w:t>
      </w:r>
      <w:r w:rsidR="000F3C9A" w:rsidRPr="00906BF2">
        <w:rPr>
          <w:rFonts w:hint="eastAsia"/>
          <w:strike/>
        </w:rPr>
        <w:t>章节。</w:t>
      </w:r>
    </w:p>
    <w:p w14:paraId="340C375D" w14:textId="165917A9" w:rsidR="0000543B" w:rsidRPr="00906BF2" w:rsidRDefault="0000543B" w:rsidP="0000543B">
      <w:pPr>
        <w:pStyle w:val="Heading2"/>
        <w:numPr>
          <w:ilvl w:val="1"/>
          <w:numId w:val="1"/>
        </w:numPr>
      </w:pPr>
      <w:bookmarkStart w:id="26" w:name="_Toc163467306"/>
      <w:r w:rsidRPr="00906BF2">
        <w:t>APU</w:t>
      </w:r>
      <w:r w:rsidRPr="00906BF2">
        <w:rPr>
          <w:rFonts w:hint="eastAsia"/>
        </w:rPr>
        <w:t>相关</w:t>
      </w:r>
      <w:bookmarkEnd w:id="26"/>
    </w:p>
    <w:p w14:paraId="53B4AB99" w14:textId="77777777" w:rsidR="0000543B" w:rsidRPr="00906BF2" w:rsidRDefault="0000543B" w:rsidP="0000543B">
      <w:pPr>
        <w:ind w:left="420"/>
      </w:pPr>
      <w:r w:rsidRPr="00906BF2">
        <w:t>APU</w:t>
      </w:r>
      <w:r w:rsidRPr="00906BF2">
        <w:rPr>
          <w:rFonts w:hint="eastAsia"/>
        </w:rPr>
        <w:t>配置车型，参考标定</w:t>
      </w:r>
      <w:r w:rsidRPr="00906BF2">
        <w:t>P_APU_Theme_Enable</w:t>
      </w:r>
      <w:r w:rsidR="00FB1620" w:rsidRPr="00906BF2">
        <w:rPr>
          <w:rFonts w:hint="eastAsia"/>
        </w:rPr>
        <w:t>。</w:t>
      </w:r>
    </w:p>
    <w:p w14:paraId="5527EAFE" w14:textId="77777777" w:rsidR="00DA282F" w:rsidRPr="00906BF2" w:rsidRDefault="00DA282F" w:rsidP="0000543B">
      <w:pPr>
        <w:ind w:left="420"/>
      </w:pPr>
      <w:r w:rsidRPr="00906BF2">
        <w:t>VCU</w:t>
      </w:r>
      <w:r w:rsidRPr="00906BF2">
        <w:rPr>
          <w:rFonts w:hint="eastAsia"/>
        </w:rPr>
        <w:t>与</w:t>
      </w:r>
      <w:r w:rsidRPr="00906BF2">
        <w:rPr>
          <w:rFonts w:hint="eastAsia"/>
        </w:rPr>
        <w:t>A</w:t>
      </w:r>
      <w:r w:rsidRPr="00906BF2">
        <w:t>PU</w:t>
      </w:r>
      <w:r w:rsidR="00C753B6" w:rsidRPr="00906BF2">
        <w:rPr>
          <w:rFonts w:hint="eastAsia"/>
        </w:rPr>
        <w:t>的功能时序图示意如下：</w:t>
      </w:r>
    </w:p>
    <w:p w14:paraId="776EE704" w14:textId="77777777" w:rsidR="00D76C17" w:rsidRPr="00906BF2" w:rsidRDefault="00DA282F" w:rsidP="00DA282F">
      <w:pPr>
        <w:ind w:left="420"/>
        <w:jc w:val="center"/>
      </w:pPr>
      <w:r w:rsidRPr="00906BF2">
        <w:rPr>
          <w:rFonts w:hint="eastAsia"/>
          <w:noProof/>
        </w:rPr>
        <w:lastRenderedPageBreak/>
        <w:drawing>
          <wp:inline distT="0" distB="0" distL="0" distR="0" wp14:anchorId="4EA1A181" wp14:editId="29BDACC1">
            <wp:extent cx="4533900" cy="5435891"/>
            <wp:effectExtent l="0" t="0" r="0" b="0"/>
            <wp:docPr id="6" name="Picture 6" descr="D:\sgmuserprofile\smppib\AppData\Local\Microsoft\Windows\INetCache\Content.MSO\79509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gmuserprofile\smppib\AppData\Local\Microsoft\Windows\INetCache\Content.MSO\79509DF.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34335" cy="5436412"/>
                    </a:xfrm>
                    <a:prstGeom prst="rect">
                      <a:avLst/>
                    </a:prstGeom>
                    <a:noFill/>
                    <a:ln>
                      <a:noFill/>
                    </a:ln>
                  </pic:spPr>
                </pic:pic>
              </a:graphicData>
            </a:graphic>
          </wp:inline>
        </w:drawing>
      </w:r>
    </w:p>
    <w:p w14:paraId="74A16F00" w14:textId="77777777" w:rsidR="00C753B6" w:rsidRPr="00906BF2" w:rsidRDefault="00C753B6" w:rsidP="00C753B6">
      <w:pPr>
        <w:jc w:val="center"/>
        <w:rPr>
          <w:sz w:val="18"/>
          <w:szCs w:val="18"/>
        </w:rPr>
      </w:pPr>
      <w:r w:rsidRPr="00906BF2">
        <w:rPr>
          <w:rFonts w:hint="eastAsia"/>
          <w:sz w:val="18"/>
          <w:szCs w:val="18"/>
        </w:rPr>
        <w:t>图</w:t>
      </w:r>
      <w:r w:rsidRPr="00906BF2">
        <w:rPr>
          <w:rFonts w:hint="eastAsia"/>
          <w:sz w:val="18"/>
          <w:szCs w:val="18"/>
        </w:rPr>
        <w:t>4-1</w:t>
      </w:r>
      <w:r w:rsidRPr="00906BF2">
        <w:rPr>
          <w:sz w:val="18"/>
          <w:szCs w:val="18"/>
        </w:rPr>
        <w:t xml:space="preserve"> </w:t>
      </w:r>
      <w:r w:rsidRPr="00906BF2">
        <w:rPr>
          <w:rFonts w:hint="eastAsia"/>
          <w:sz w:val="18"/>
          <w:szCs w:val="18"/>
        </w:rPr>
        <w:t>V</w:t>
      </w:r>
      <w:r w:rsidRPr="00906BF2">
        <w:rPr>
          <w:sz w:val="18"/>
          <w:szCs w:val="18"/>
        </w:rPr>
        <w:t>CU</w:t>
      </w:r>
      <w:r w:rsidRPr="00906BF2">
        <w:rPr>
          <w:rFonts w:hint="eastAsia"/>
          <w:sz w:val="18"/>
          <w:szCs w:val="18"/>
        </w:rPr>
        <w:t>与</w:t>
      </w:r>
      <w:r w:rsidRPr="00906BF2">
        <w:rPr>
          <w:sz w:val="18"/>
          <w:szCs w:val="18"/>
        </w:rPr>
        <w:t>APU</w:t>
      </w:r>
      <w:r w:rsidRPr="00906BF2">
        <w:rPr>
          <w:rFonts w:hint="eastAsia"/>
          <w:sz w:val="18"/>
          <w:szCs w:val="18"/>
        </w:rPr>
        <w:t>间功能时序图（仅供参考</w:t>
      </w:r>
      <w:r w:rsidRPr="00906BF2">
        <w:rPr>
          <w:rFonts w:hint="eastAsia"/>
          <w:sz w:val="18"/>
          <w:szCs w:val="24"/>
        </w:rPr>
        <w:t>，以实际设计为准</w:t>
      </w:r>
      <w:r w:rsidRPr="00906BF2">
        <w:rPr>
          <w:rFonts w:hint="eastAsia"/>
          <w:sz w:val="18"/>
          <w:szCs w:val="18"/>
        </w:rPr>
        <w:t>）</w:t>
      </w:r>
      <w:r w:rsidRPr="00906BF2">
        <w:rPr>
          <w:rFonts w:hint="eastAsia"/>
          <w:sz w:val="18"/>
          <w:szCs w:val="18"/>
        </w:rPr>
        <w:t xml:space="preserve"> </w:t>
      </w:r>
    </w:p>
    <w:p w14:paraId="702C383A" w14:textId="77777777" w:rsidR="00DA282F" w:rsidRPr="00906BF2" w:rsidRDefault="00DA282F" w:rsidP="0000543B">
      <w:pPr>
        <w:ind w:left="420"/>
      </w:pPr>
    </w:p>
    <w:p w14:paraId="6B75F231" w14:textId="77777777" w:rsidR="00DA282F" w:rsidRPr="00906BF2" w:rsidRDefault="00DA282F" w:rsidP="00DA282F">
      <w:pPr>
        <w:ind w:left="420"/>
        <w:jc w:val="center"/>
      </w:pPr>
    </w:p>
    <w:p w14:paraId="26D93C03" w14:textId="77777777" w:rsidR="00143351" w:rsidRPr="00906BF2" w:rsidRDefault="00143351" w:rsidP="00DA282F">
      <w:pPr>
        <w:ind w:left="420"/>
        <w:jc w:val="center"/>
      </w:pPr>
      <w:r w:rsidRPr="00906BF2">
        <w:rPr>
          <w:noProof/>
        </w:rPr>
        <w:lastRenderedPageBreak/>
        <w:drawing>
          <wp:inline distT="0" distB="0" distL="0" distR="0" wp14:anchorId="6C992840" wp14:editId="4AAA0BAC">
            <wp:extent cx="4622800" cy="2896443"/>
            <wp:effectExtent l="0" t="0" r="6350" b="0"/>
            <wp:docPr id="4" name="Picture 4" descr="D:\sgmuserprofile\smppib\AppData\Local\Microsoft\Windows\INetCache\Content.MSO\BF640AE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gmuserprofile\smppib\AppData\Local\Microsoft\Windows\INetCache\Content.MSO\BF640AE6.tmp"/>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25086" cy="2897875"/>
                    </a:xfrm>
                    <a:prstGeom prst="rect">
                      <a:avLst/>
                    </a:prstGeom>
                    <a:noFill/>
                    <a:ln>
                      <a:noFill/>
                    </a:ln>
                  </pic:spPr>
                </pic:pic>
              </a:graphicData>
            </a:graphic>
          </wp:inline>
        </w:drawing>
      </w:r>
    </w:p>
    <w:p w14:paraId="76DFFC74" w14:textId="77777777" w:rsidR="00C753B6" w:rsidRPr="00906BF2" w:rsidRDefault="00C753B6" w:rsidP="00C753B6">
      <w:pPr>
        <w:jc w:val="center"/>
        <w:rPr>
          <w:sz w:val="18"/>
          <w:szCs w:val="18"/>
        </w:rPr>
      </w:pPr>
      <w:r w:rsidRPr="00906BF2">
        <w:rPr>
          <w:rFonts w:hint="eastAsia"/>
          <w:sz w:val="18"/>
          <w:szCs w:val="18"/>
        </w:rPr>
        <w:t>图</w:t>
      </w:r>
      <w:r w:rsidRPr="00906BF2">
        <w:rPr>
          <w:rFonts w:hint="eastAsia"/>
          <w:sz w:val="18"/>
          <w:szCs w:val="18"/>
        </w:rPr>
        <w:t>4-2</w:t>
      </w:r>
      <w:r w:rsidRPr="00906BF2">
        <w:rPr>
          <w:sz w:val="18"/>
          <w:szCs w:val="18"/>
        </w:rPr>
        <w:t xml:space="preserve"> </w:t>
      </w:r>
      <w:r w:rsidRPr="00906BF2">
        <w:rPr>
          <w:rFonts w:hint="eastAsia"/>
          <w:sz w:val="18"/>
          <w:szCs w:val="18"/>
        </w:rPr>
        <w:t>V</w:t>
      </w:r>
      <w:r w:rsidRPr="00906BF2">
        <w:rPr>
          <w:sz w:val="18"/>
          <w:szCs w:val="18"/>
        </w:rPr>
        <w:t>CU</w:t>
      </w:r>
      <w:r w:rsidRPr="00906BF2">
        <w:rPr>
          <w:rFonts w:hint="eastAsia"/>
          <w:sz w:val="18"/>
          <w:szCs w:val="18"/>
        </w:rPr>
        <w:t>-</w:t>
      </w:r>
      <w:r w:rsidRPr="00906BF2">
        <w:rPr>
          <w:rFonts w:hint="eastAsia"/>
          <w:sz w:val="18"/>
          <w:szCs w:val="18"/>
        </w:rPr>
        <w:t>地图与</w:t>
      </w:r>
      <w:r w:rsidRPr="00906BF2">
        <w:rPr>
          <w:sz w:val="18"/>
          <w:szCs w:val="18"/>
        </w:rPr>
        <w:t>APU</w:t>
      </w:r>
      <w:r w:rsidRPr="00906BF2">
        <w:rPr>
          <w:rFonts w:hint="eastAsia"/>
          <w:sz w:val="18"/>
          <w:szCs w:val="18"/>
        </w:rPr>
        <w:t>-</w:t>
      </w:r>
      <w:r w:rsidRPr="00906BF2">
        <w:rPr>
          <w:rFonts w:hint="eastAsia"/>
          <w:sz w:val="18"/>
          <w:szCs w:val="18"/>
        </w:rPr>
        <w:t>地图间功能时序图（仅供参考</w:t>
      </w:r>
      <w:r w:rsidRPr="00906BF2">
        <w:rPr>
          <w:rFonts w:hint="eastAsia"/>
          <w:sz w:val="18"/>
          <w:szCs w:val="24"/>
        </w:rPr>
        <w:t>，以实际设计为准</w:t>
      </w:r>
      <w:r w:rsidRPr="00906BF2">
        <w:rPr>
          <w:rFonts w:hint="eastAsia"/>
          <w:sz w:val="18"/>
          <w:szCs w:val="18"/>
        </w:rPr>
        <w:t>）</w:t>
      </w:r>
      <w:r w:rsidRPr="00906BF2">
        <w:rPr>
          <w:rFonts w:hint="eastAsia"/>
          <w:sz w:val="18"/>
          <w:szCs w:val="18"/>
        </w:rPr>
        <w:t xml:space="preserve"> </w:t>
      </w:r>
    </w:p>
    <w:p w14:paraId="09E4E548" w14:textId="77777777" w:rsidR="0000543B" w:rsidRPr="00906BF2" w:rsidRDefault="0000543B" w:rsidP="0000543B">
      <w:pPr>
        <w:pStyle w:val="Heading2"/>
        <w:numPr>
          <w:ilvl w:val="1"/>
          <w:numId w:val="1"/>
        </w:numPr>
      </w:pPr>
      <w:bookmarkStart w:id="27" w:name="_Toc163467307"/>
      <w:r w:rsidRPr="00906BF2">
        <w:rPr>
          <w:rFonts w:hint="eastAsia"/>
        </w:rPr>
        <w:t>相关标定</w:t>
      </w:r>
      <w:bookmarkEnd w:id="27"/>
    </w:p>
    <w:bookmarkStart w:id="28" w:name="_MON_1762603691"/>
    <w:bookmarkEnd w:id="28"/>
    <w:p w14:paraId="2D3CA771" w14:textId="3EA8BCDB" w:rsidR="000630DE" w:rsidRPr="00906BF2" w:rsidRDefault="009028A2" w:rsidP="00F021C3">
      <w:r w:rsidRPr="00906BF2">
        <w:object w:dxaOrig="1508" w:dyaOrig="1044" w14:anchorId="788E9907">
          <v:shape id="_x0000_i1036" type="#_x0000_t75" style="width:74.9pt;height:52pt" o:ole="">
            <v:imagedata r:id="rId40" o:title=""/>
          </v:shape>
          <o:OLEObject Type="Embed" ProgID="Excel.Sheet.12" ShapeID="_x0000_i1036" DrawAspect="Icon" ObjectID="_1806414430" r:id="rId41"/>
        </w:object>
      </w:r>
    </w:p>
    <w:p w14:paraId="0AF05AF1" w14:textId="77777777" w:rsidR="00F3561A" w:rsidRPr="00906BF2" w:rsidRDefault="006E2EFF" w:rsidP="00F3561A">
      <w:pPr>
        <w:pStyle w:val="Heading2"/>
      </w:pPr>
      <w:bookmarkStart w:id="29" w:name="_Toc163467308"/>
      <w:r w:rsidRPr="00906BF2">
        <w:rPr>
          <w:rFonts w:hint="eastAsia"/>
        </w:rPr>
        <w:t>系统更新</w:t>
      </w:r>
      <w:r w:rsidR="00F3561A" w:rsidRPr="00906BF2">
        <w:rPr>
          <w:rFonts w:hint="eastAsia"/>
        </w:rPr>
        <w:t>需求</w:t>
      </w:r>
      <w:bookmarkEnd w:id="29"/>
    </w:p>
    <w:p w14:paraId="41DD8E91" w14:textId="77777777" w:rsidR="006E2EFF" w:rsidRPr="00906BF2" w:rsidRDefault="006E2EFF" w:rsidP="006E2EFF">
      <w:pPr>
        <w:pStyle w:val="Heading3"/>
      </w:pPr>
      <w:bookmarkStart w:id="30" w:name="_Toc163467309"/>
      <w:r w:rsidRPr="00906BF2">
        <w:t>OTA</w:t>
      </w:r>
      <w:r w:rsidRPr="00906BF2">
        <w:rPr>
          <w:rFonts w:hint="eastAsia"/>
        </w:rPr>
        <w:t>更新</w:t>
      </w:r>
      <w:bookmarkEnd w:id="30"/>
    </w:p>
    <w:p w14:paraId="52114B88" w14:textId="77777777" w:rsidR="00880649" w:rsidRPr="00906BF2" w:rsidRDefault="00880649" w:rsidP="00880649"/>
    <w:p w14:paraId="7C8B8209" w14:textId="77777777" w:rsidR="003B7EEA" w:rsidRPr="00906BF2" w:rsidRDefault="00F3561A" w:rsidP="00F3561A">
      <w:pPr>
        <w:ind w:firstLine="420"/>
      </w:pPr>
      <w:r w:rsidRPr="00906BF2">
        <w:rPr>
          <w:rFonts w:hint="eastAsia"/>
        </w:rPr>
        <w:t>（</w:t>
      </w:r>
      <w:r w:rsidRPr="00906BF2">
        <w:rPr>
          <w:rFonts w:hint="eastAsia"/>
        </w:rPr>
        <w:t>1</w:t>
      </w:r>
      <w:r w:rsidRPr="00906BF2">
        <w:rPr>
          <w:rFonts w:hint="eastAsia"/>
        </w:rPr>
        <w:t>）</w:t>
      </w:r>
      <w:r w:rsidR="003A2818" w:rsidRPr="00906BF2">
        <w:rPr>
          <w:rFonts w:hint="eastAsia"/>
        </w:rPr>
        <w:t>车机系统</w:t>
      </w:r>
      <w:r w:rsidRPr="00906BF2">
        <w:t>OTA</w:t>
      </w:r>
      <w:r w:rsidRPr="00906BF2">
        <w:rPr>
          <w:rFonts w:hint="eastAsia"/>
        </w:rPr>
        <w:t>前</w:t>
      </w:r>
      <w:r w:rsidR="003A2818" w:rsidRPr="00906BF2">
        <w:rPr>
          <w:rFonts w:hint="eastAsia"/>
        </w:rPr>
        <w:t>，如</w:t>
      </w:r>
      <w:r w:rsidRPr="00906BF2">
        <w:rPr>
          <w:rFonts w:hint="eastAsia"/>
        </w:rPr>
        <w:t>车机无</w:t>
      </w:r>
      <w:r w:rsidR="003A2818" w:rsidRPr="00906BF2">
        <w:rPr>
          <w:rFonts w:hint="eastAsia"/>
        </w:rPr>
        <w:t>本文</w:t>
      </w:r>
      <w:r w:rsidRPr="00906BF2">
        <w:rPr>
          <w:rFonts w:hint="eastAsia"/>
        </w:rPr>
        <w:t>数据安全方案，</w:t>
      </w:r>
      <w:r w:rsidR="003A2818" w:rsidRPr="00906BF2">
        <w:rPr>
          <w:rFonts w:hint="eastAsia"/>
        </w:rPr>
        <w:t>则</w:t>
      </w:r>
      <w:r w:rsidR="003B7EEA" w:rsidRPr="00906BF2">
        <w:rPr>
          <w:rFonts w:hint="eastAsia"/>
        </w:rPr>
        <w:t>：</w:t>
      </w:r>
    </w:p>
    <w:p w14:paraId="0F08871D" w14:textId="77777777" w:rsidR="008B4CA9" w:rsidRPr="00906BF2" w:rsidRDefault="00F3561A" w:rsidP="008B4CA9">
      <w:pPr>
        <w:ind w:firstLine="420"/>
      </w:pPr>
      <w:r w:rsidRPr="00906BF2">
        <w:rPr>
          <w:rFonts w:hint="eastAsia"/>
        </w:rPr>
        <w:t>O</w:t>
      </w:r>
      <w:r w:rsidRPr="00906BF2">
        <w:t>TA</w:t>
      </w:r>
      <w:r w:rsidRPr="00906BF2">
        <w:rPr>
          <w:rFonts w:hint="eastAsia"/>
        </w:rPr>
        <w:t>后新增的数据安全系统中</w:t>
      </w:r>
      <w:r w:rsidR="003A2818" w:rsidRPr="00906BF2">
        <w:rPr>
          <w:rFonts w:hint="eastAsia"/>
        </w:rPr>
        <w:t>，</w:t>
      </w:r>
      <w:r w:rsidR="003A2818" w:rsidRPr="00906BF2">
        <w:rPr>
          <w:rFonts w:hint="eastAsia"/>
        </w:rPr>
        <w:t>S</w:t>
      </w:r>
      <w:r w:rsidR="003A2818" w:rsidRPr="00906BF2">
        <w:t>GM</w:t>
      </w:r>
      <w:r w:rsidR="003A2818" w:rsidRPr="00906BF2">
        <w:rPr>
          <w:rFonts w:hint="eastAsia"/>
        </w:rPr>
        <w:t>大协议和合作方大协议授权</w:t>
      </w:r>
      <w:r w:rsidR="00F05A10" w:rsidRPr="00906BF2">
        <w:rPr>
          <w:rFonts w:hint="eastAsia"/>
        </w:rPr>
        <w:t>初始</w:t>
      </w:r>
      <w:r w:rsidR="003A2818" w:rsidRPr="00906BF2">
        <w:rPr>
          <w:rFonts w:hint="eastAsia"/>
        </w:rPr>
        <w:t>状态应为未授权状态。</w:t>
      </w:r>
    </w:p>
    <w:p w14:paraId="5534101E" w14:textId="77777777" w:rsidR="003B7EEA" w:rsidRPr="00906BF2" w:rsidRDefault="008B4CA9" w:rsidP="008B4CA9">
      <w:pPr>
        <w:ind w:firstLine="420"/>
      </w:pPr>
      <w:r w:rsidRPr="00906BF2">
        <w:rPr>
          <w:rFonts w:hint="eastAsia"/>
        </w:rPr>
        <w:t>注：此情况下，</w:t>
      </w:r>
      <w:r w:rsidR="003A2818" w:rsidRPr="00906BF2">
        <w:rPr>
          <w:rFonts w:hint="eastAsia"/>
        </w:rPr>
        <w:t>O</w:t>
      </w:r>
      <w:r w:rsidR="003A2818" w:rsidRPr="00906BF2">
        <w:t>TA</w:t>
      </w:r>
      <w:r w:rsidR="003A2818" w:rsidRPr="00906BF2">
        <w:rPr>
          <w:rFonts w:hint="eastAsia"/>
        </w:rPr>
        <w:t>后初次进入系统后，仍属于</w:t>
      </w:r>
      <w:r w:rsidR="003A2818" w:rsidRPr="00906BF2">
        <w:rPr>
          <w:rFonts w:hint="eastAsia"/>
        </w:rPr>
        <w:t>3</w:t>
      </w:r>
      <w:r w:rsidR="003A2818" w:rsidRPr="00906BF2">
        <w:t>.1.1</w:t>
      </w:r>
      <w:r w:rsidR="003A2818" w:rsidRPr="00906BF2">
        <w:rPr>
          <w:rFonts w:hint="eastAsia"/>
        </w:rPr>
        <w:t>章节提到的</w:t>
      </w:r>
      <w:r w:rsidR="00C12BE9" w:rsidRPr="00906BF2">
        <w:rPr>
          <w:rFonts w:hint="eastAsia"/>
        </w:rPr>
        <w:t>出厂</w:t>
      </w:r>
      <w:r w:rsidR="003A2818" w:rsidRPr="00906BF2">
        <w:rPr>
          <w:rFonts w:hint="eastAsia"/>
        </w:rPr>
        <w:t>首次进入系统场景，应弹出</w:t>
      </w:r>
      <w:r w:rsidR="00F05A10" w:rsidRPr="00906BF2">
        <w:rPr>
          <w:rFonts w:hint="eastAsia"/>
        </w:rPr>
        <w:t>首次开机</w:t>
      </w:r>
      <w:r w:rsidR="003A2818" w:rsidRPr="00906BF2">
        <w:rPr>
          <w:rFonts w:hint="eastAsia"/>
        </w:rPr>
        <w:t>弹窗。</w:t>
      </w:r>
    </w:p>
    <w:p w14:paraId="495B2BA9" w14:textId="77777777" w:rsidR="003A2818" w:rsidRPr="00906BF2" w:rsidRDefault="003A2818" w:rsidP="00F3561A">
      <w:pPr>
        <w:ind w:firstLine="420"/>
      </w:pPr>
      <w:r w:rsidRPr="00906BF2">
        <w:rPr>
          <w:rFonts w:hint="eastAsia"/>
        </w:rPr>
        <w:t>（</w:t>
      </w:r>
      <w:r w:rsidRPr="00906BF2">
        <w:rPr>
          <w:rFonts w:hint="eastAsia"/>
        </w:rPr>
        <w:t>2</w:t>
      </w:r>
      <w:r w:rsidRPr="00906BF2">
        <w:rPr>
          <w:rFonts w:hint="eastAsia"/>
        </w:rPr>
        <w:t>）车机系统</w:t>
      </w:r>
      <w:r w:rsidRPr="00906BF2">
        <w:rPr>
          <w:rFonts w:hint="eastAsia"/>
        </w:rPr>
        <w:t>O</w:t>
      </w:r>
      <w:r w:rsidRPr="00906BF2">
        <w:t>TA</w:t>
      </w:r>
      <w:r w:rsidRPr="00906BF2">
        <w:rPr>
          <w:rFonts w:hint="eastAsia"/>
        </w:rPr>
        <w:t>前，如车机已具备本文数据安全方案，则：</w:t>
      </w:r>
    </w:p>
    <w:p w14:paraId="49A6C74A" w14:textId="77777777" w:rsidR="003A2818" w:rsidRPr="00906BF2" w:rsidRDefault="003A2818" w:rsidP="00F3561A">
      <w:pPr>
        <w:ind w:firstLine="420"/>
      </w:pPr>
      <w:r w:rsidRPr="00906BF2">
        <w:tab/>
      </w:r>
      <w:r w:rsidRPr="00906BF2">
        <w:rPr>
          <w:rFonts w:hint="eastAsia"/>
        </w:rPr>
        <w:t>（</w:t>
      </w:r>
      <w:r w:rsidRPr="00906BF2">
        <w:rPr>
          <w:rFonts w:hint="eastAsia"/>
        </w:rPr>
        <w:t>i</w:t>
      </w:r>
      <w:r w:rsidRPr="00906BF2">
        <w:rPr>
          <w:rFonts w:hint="eastAsia"/>
        </w:rPr>
        <w:t>）一般个人信息授权</w:t>
      </w:r>
      <w:r w:rsidR="003B7EEA" w:rsidRPr="00906BF2">
        <w:rPr>
          <w:rFonts w:hint="eastAsia"/>
        </w:rPr>
        <w:t>状态</w:t>
      </w:r>
      <w:r w:rsidRPr="00906BF2">
        <w:rPr>
          <w:rFonts w:hint="eastAsia"/>
        </w:rPr>
        <w:t>：</w:t>
      </w:r>
    </w:p>
    <w:p w14:paraId="1E383402" w14:textId="77777777" w:rsidR="003A2818" w:rsidRPr="00906BF2" w:rsidRDefault="003A2818" w:rsidP="003B7EEA">
      <w:pPr>
        <w:ind w:left="840" w:firstLine="420"/>
      </w:pPr>
      <w:r w:rsidRPr="00906BF2">
        <w:rPr>
          <w:rFonts w:hint="eastAsia"/>
        </w:rPr>
        <w:t>OTA</w:t>
      </w:r>
      <w:r w:rsidRPr="00906BF2">
        <w:rPr>
          <w:rFonts w:hint="eastAsia"/>
        </w:rPr>
        <w:t>升级时，如涉及功能迭代导致收集的个人信息变更并且原本的隐私政策无法覆盖该变更</w:t>
      </w:r>
      <w:r w:rsidRPr="00906BF2">
        <w:rPr>
          <w:rFonts w:hint="eastAsia"/>
        </w:rPr>
        <w:lastRenderedPageBreak/>
        <w:t>的，则需要对应更新大协议。</w:t>
      </w:r>
    </w:p>
    <w:p w14:paraId="6D2FE732" w14:textId="77777777" w:rsidR="003A2818" w:rsidRPr="00906BF2" w:rsidRDefault="003A2818" w:rsidP="00F3561A">
      <w:pPr>
        <w:ind w:firstLine="420"/>
      </w:pPr>
      <w:r w:rsidRPr="00906BF2">
        <w:tab/>
      </w:r>
      <w:r w:rsidRPr="00906BF2">
        <w:rPr>
          <w:rFonts w:hint="eastAsia"/>
        </w:rPr>
        <w:t>（</w:t>
      </w:r>
      <w:r w:rsidRPr="00906BF2">
        <w:rPr>
          <w:rFonts w:hint="eastAsia"/>
        </w:rPr>
        <w:t>ii</w:t>
      </w:r>
      <w:r w:rsidRPr="00906BF2">
        <w:rPr>
          <w:rFonts w:hint="eastAsia"/>
        </w:rPr>
        <w:t>）</w:t>
      </w:r>
      <w:r w:rsidR="003B7EEA" w:rsidRPr="00906BF2">
        <w:rPr>
          <w:rFonts w:hint="eastAsia"/>
        </w:rPr>
        <w:t>敏感个人信息授权状态：</w:t>
      </w:r>
    </w:p>
    <w:p w14:paraId="61C56B63" w14:textId="77777777" w:rsidR="003B7EEA" w:rsidRPr="00906BF2" w:rsidRDefault="003B7EEA" w:rsidP="003B7EEA">
      <w:pPr>
        <w:ind w:left="840"/>
      </w:pPr>
      <w:r w:rsidRPr="00906BF2">
        <w:tab/>
      </w:r>
      <w:r w:rsidRPr="00906BF2">
        <w:rPr>
          <w:rFonts w:hint="eastAsia"/>
        </w:rPr>
        <w:t>如功能迭代，导致</w:t>
      </w:r>
      <w:r w:rsidRPr="00906BF2">
        <w:rPr>
          <w:rFonts w:hint="eastAsia"/>
        </w:rPr>
        <w:t>SPI</w:t>
      </w:r>
      <w:r w:rsidRPr="00906BF2">
        <w:rPr>
          <w:rFonts w:hint="eastAsia"/>
        </w:rPr>
        <w:t>应用场景或收集场景变更</w:t>
      </w:r>
      <w:r w:rsidRPr="00906BF2">
        <w:rPr>
          <w:rFonts w:hint="eastAsia"/>
        </w:rPr>
        <w:t>/</w:t>
      </w:r>
      <w:r w:rsidRPr="00906BF2">
        <w:rPr>
          <w:rFonts w:hint="eastAsia"/>
        </w:rPr>
        <w:t>新增的，功能迭代对应的</w:t>
      </w:r>
      <w:r w:rsidR="008B4CA9" w:rsidRPr="00906BF2">
        <w:rPr>
          <w:rFonts w:hint="eastAsia"/>
        </w:rPr>
        <w:t>敏感信息授权状态</w:t>
      </w:r>
      <w:r w:rsidRPr="00906BF2">
        <w:rPr>
          <w:rFonts w:hint="eastAsia"/>
        </w:rPr>
        <w:t>应重置</w:t>
      </w:r>
      <w:r w:rsidR="008B4CA9" w:rsidRPr="00906BF2">
        <w:rPr>
          <w:rFonts w:hint="eastAsia"/>
        </w:rPr>
        <w:t>为未授权状态</w:t>
      </w:r>
      <w:r w:rsidRPr="00906BF2">
        <w:rPr>
          <w:rFonts w:hint="eastAsia"/>
        </w:rPr>
        <w:t>，与更新无关的</w:t>
      </w:r>
      <w:r w:rsidR="008B4CA9" w:rsidRPr="00906BF2">
        <w:rPr>
          <w:rFonts w:hint="eastAsia"/>
        </w:rPr>
        <w:t>敏感信息授权状态维持原状态</w:t>
      </w:r>
      <w:r w:rsidRPr="00906BF2">
        <w:rPr>
          <w:rFonts w:hint="eastAsia"/>
        </w:rPr>
        <w:t>。</w:t>
      </w:r>
    </w:p>
    <w:p w14:paraId="6DB5A97A" w14:textId="77777777" w:rsidR="008B4CA9" w:rsidRPr="00906BF2" w:rsidRDefault="008B4CA9" w:rsidP="008B4CA9">
      <w:pPr>
        <w:ind w:firstLine="420"/>
      </w:pPr>
      <w:r w:rsidRPr="00906BF2">
        <w:rPr>
          <w:rFonts w:hint="eastAsia"/>
        </w:rPr>
        <w:t>注：此情况下，</w:t>
      </w:r>
      <w:r w:rsidRPr="00906BF2">
        <w:rPr>
          <w:rFonts w:hint="eastAsia"/>
        </w:rPr>
        <w:t>O</w:t>
      </w:r>
      <w:r w:rsidRPr="00906BF2">
        <w:t>TA</w:t>
      </w:r>
      <w:r w:rsidRPr="00906BF2">
        <w:rPr>
          <w:rFonts w:hint="eastAsia"/>
        </w:rPr>
        <w:t>后初次进入系统后，不属于</w:t>
      </w:r>
      <w:r w:rsidRPr="00906BF2">
        <w:rPr>
          <w:rFonts w:hint="eastAsia"/>
        </w:rPr>
        <w:t>3</w:t>
      </w:r>
      <w:r w:rsidRPr="00906BF2">
        <w:t>.1.1</w:t>
      </w:r>
      <w:r w:rsidRPr="00906BF2">
        <w:rPr>
          <w:rFonts w:hint="eastAsia"/>
        </w:rPr>
        <w:t>章节提到的首次进入系统场景</w:t>
      </w:r>
      <w:r w:rsidR="00F05A10" w:rsidRPr="00906BF2">
        <w:rPr>
          <w:rFonts w:hint="eastAsia"/>
        </w:rPr>
        <w:t>，无需弹出首次开机弹窗</w:t>
      </w:r>
      <w:r w:rsidRPr="00906BF2">
        <w:rPr>
          <w:rFonts w:hint="eastAsia"/>
        </w:rPr>
        <w:t>。</w:t>
      </w:r>
    </w:p>
    <w:p w14:paraId="6D339877" w14:textId="77777777" w:rsidR="006E2EFF" w:rsidRPr="00906BF2" w:rsidRDefault="006E2EFF" w:rsidP="006E2EFF">
      <w:pPr>
        <w:pStyle w:val="Heading3"/>
      </w:pPr>
      <w:bookmarkStart w:id="31" w:name="_Toc163467310"/>
      <w:r w:rsidRPr="00906BF2">
        <w:t>USB</w:t>
      </w:r>
      <w:r w:rsidRPr="00906BF2">
        <w:rPr>
          <w:rFonts w:hint="eastAsia"/>
        </w:rPr>
        <w:t>更新</w:t>
      </w:r>
      <w:bookmarkEnd w:id="31"/>
    </w:p>
    <w:p w14:paraId="6F6D03D7" w14:textId="1CDFDE59" w:rsidR="00880649" w:rsidRPr="00906BF2" w:rsidRDefault="00B4270C" w:rsidP="006E2EFF">
      <w:pPr>
        <w:ind w:left="420"/>
      </w:pPr>
      <w:r w:rsidRPr="00906BF2">
        <w:rPr>
          <w:rFonts w:hint="eastAsia"/>
        </w:rPr>
        <w:t>USB</w:t>
      </w:r>
      <w:r w:rsidRPr="00906BF2">
        <w:rPr>
          <w:rFonts w:hint="eastAsia"/>
        </w:rPr>
        <w:t>更新后，</w:t>
      </w:r>
      <w:r w:rsidRPr="00906BF2">
        <w:rPr>
          <w:rFonts w:hint="eastAsia"/>
        </w:rPr>
        <w:t>3</w:t>
      </w:r>
      <w:r w:rsidRPr="00906BF2">
        <w:t>.2.2</w:t>
      </w:r>
      <w:r w:rsidRPr="00906BF2">
        <w:rPr>
          <w:rFonts w:hint="eastAsia"/>
        </w:rPr>
        <w:t>章节的数据安全大协议授权状态和</w:t>
      </w:r>
      <w:r w:rsidRPr="00906BF2">
        <w:rPr>
          <w:rFonts w:hint="eastAsia"/>
        </w:rPr>
        <w:t>3</w:t>
      </w:r>
      <w:r w:rsidRPr="00906BF2">
        <w:t>.3.2</w:t>
      </w:r>
      <w:r w:rsidRPr="00906BF2">
        <w:rPr>
          <w:rFonts w:hint="eastAsia"/>
        </w:rPr>
        <w:t>章节的敏感信息授权状态不发生变化。</w:t>
      </w:r>
    </w:p>
    <w:p w14:paraId="5361B607" w14:textId="01D949A8" w:rsidR="00B4270C" w:rsidRPr="00906BF2" w:rsidRDefault="00B4270C" w:rsidP="006E2EFF">
      <w:pPr>
        <w:ind w:left="420"/>
      </w:pPr>
      <w:r w:rsidRPr="00906BF2">
        <w:rPr>
          <w:rFonts w:hint="eastAsia"/>
        </w:rPr>
        <w:t>如果</w:t>
      </w:r>
      <w:r w:rsidRPr="00906BF2">
        <w:rPr>
          <w:rFonts w:hint="eastAsia"/>
        </w:rPr>
        <w:t>USB</w:t>
      </w:r>
      <w:r w:rsidRPr="00906BF2">
        <w:rPr>
          <w:rFonts w:hint="eastAsia"/>
        </w:rPr>
        <w:t>更新后，增加了新的功能，</w:t>
      </w:r>
      <w:r w:rsidR="004C226D" w:rsidRPr="00906BF2">
        <w:rPr>
          <w:rFonts w:hint="eastAsia"/>
        </w:rPr>
        <w:t>并导致</w:t>
      </w:r>
      <w:r w:rsidRPr="00906BF2">
        <w:rPr>
          <w:rFonts w:hint="eastAsia"/>
        </w:rPr>
        <w:t>原数据安全大协议文本无法覆盖</w:t>
      </w:r>
      <w:r w:rsidR="007205BB" w:rsidRPr="00906BF2">
        <w:rPr>
          <w:rFonts w:hint="eastAsia"/>
        </w:rPr>
        <w:t>时</w:t>
      </w:r>
      <w:r w:rsidRPr="00906BF2">
        <w:rPr>
          <w:rFonts w:hint="eastAsia"/>
        </w:rPr>
        <w:t>，将</w:t>
      </w:r>
      <w:r w:rsidR="004C226D" w:rsidRPr="00906BF2">
        <w:rPr>
          <w:rFonts w:hint="eastAsia"/>
        </w:rPr>
        <w:t>通过云端协议更新实现，协议更新的</w:t>
      </w:r>
      <w:r w:rsidR="004C226D" w:rsidRPr="00906BF2">
        <w:rPr>
          <w:rFonts w:hint="eastAsia"/>
        </w:rPr>
        <w:t>VCU</w:t>
      </w:r>
      <w:r w:rsidR="004C226D" w:rsidRPr="00906BF2">
        <w:rPr>
          <w:rFonts w:hint="eastAsia"/>
        </w:rPr>
        <w:t>端逻辑参照</w:t>
      </w:r>
      <w:r w:rsidR="004C226D" w:rsidRPr="00906BF2">
        <w:rPr>
          <w:rFonts w:hint="eastAsia"/>
        </w:rPr>
        <w:t>3</w:t>
      </w:r>
      <w:r w:rsidR="004C226D" w:rsidRPr="00906BF2">
        <w:t>.2.1.4</w:t>
      </w:r>
      <w:r w:rsidR="004C226D" w:rsidRPr="00906BF2">
        <w:rPr>
          <w:rFonts w:hint="eastAsia"/>
        </w:rPr>
        <w:t>章节。</w:t>
      </w:r>
    </w:p>
    <w:p w14:paraId="62FDF9F7" w14:textId="77777777" w:rsidR="006E2EFF" w:rsidRPr="00906BF2" w:rsidRDefault="002C01BF" w:rsidP="006E2EFF">
      <w:pPr>
        <w:ind w:left="420"/>
        <w:rPr>
          <w:strike/>
        </w:rPr>
      </w:pPr>
      <w:r w:rsidRPr="00906BF2">
        <w:rPr>
          <w:strike/>
        </w:rPr>
        <w:t>USB</w:t>
      </w:r>
      <w:r w:rsidRPr="00906BF2">
        <w:rPr>
          <w:rFonts w:hint="eastAsia"/>
          <w:strike/>
        </w:rPr>
        <w:t>更新后，</w:t>
      </w:r>
      <w:r w:rsidRPr="00906BF2">
        <w:rPr>
          <w:rFonts w:hint="eastAsia"/>
          <w:strike/>
        </w:rPr>
        <w:t>S</w:t>
      </w:r>
      <w:r w:rsidRPr="00906BF2">
        <w:rPr>
          <w:strike/>
        </w:rPr>
        <w:t>GM</w:t>
      </w:r>
      <w:r w:rsidRPr="00906BF2">
        <w:rPr>
          <w:rFonts w:hint="eastAsia"/>
          <w:strike/>
        </w:rPr>
        <w:t>大协议及合作方大协议及合作方敏感信息的授权初始状态应为未授权状态</w:t>
      </w:r>
      <w:r w:rsidR="006E2EFF" w:rsidRPr="00906BF2">
        <w:rPr>
          <w:rFonts w:hint="eastAsia"/>
          <w:strike/>
        </w:rPr>
        <w:t>。</w:t>
      </w:r>
    </w:p>
    <w:p w14:paraId="446B6693" w14:textId="77777777" w:rsidR="00195F27" w:rsidRPr="00906BF2" w:rsidRDefault="00195F27" w:rsidP="00195F27">
      <w:pPr>
        <w:pStyle w:val="Heading2"/>
      </w:pPr>
      <w:bookmarkStart w:id="32" w:name="_Toc163467311"/>
      <w:r w:rsidRPr="00906BF2">
        <w:rPr>
          <w:rFonts w:hint="eastAsia"/>
        </w:rPr>
        <w:t>数据埋点需求</w:t>
      </w:r>
      <w:bookmarkEnd w:id="32"/>
    </w:p>
    <w:p w14:paraId="674AFA2E" w14:textId="77777777" w:rsidR="00195F27" w:rsidRPr="00906BF2" w:rsidRDefault="00195F27" w:rsidP="00195F27">
      <w:pPr>
        <w:ind w:left="420"/>
      </w:pPr>
      <w:r w:rsidRPr="00906BF2">
        <w:rPr>
          <w:rFonts w:hint="eastAsia"/>
        </w:rPr>
        <w:t>数据安全的埋点需求详见下表，埋点系统方案请参考埋点</w:t>
      </w:r>
      <w:r w:rsidRPr="00906BF2">
        <w:rPr>
          <w:rFonts w:hint="eastAsia"/>
        </w:rPr>
        <w:t>S</w:t>
      </w:r>
      <w:r w:rsidRPr="00906BF2">
        <w:t xml:space="preserve">PEC </w:t>
      </w:r>
      <w:r w:rsidRPr="00906BF2">
        <w:rPr>
          <w:rFonts w:hint="eastAsia"/>
        </w:rPr>
        <w:t>P</w:t>
      </w:r>
      <w:r w:rsidRPr="00906BF2">
        <w:t>IS</w:t>
      </w:r>
      <w:r w:rsidRPr="00906BF2">
        <w:rPr>
          <w:rFonts w:hint="eastAsia"/>
        </w:rPr>
        <w:t>-2007</w:t>
      </w:r>
      <w:r w:rsidRPr="00906BF2">
        <w:rPr>
          <w:rFonts w:hint="eastAsia"/>
        </w:rPr>
        <w:t>。</w:t>
      </w:r>
    </w:p>
    <w:bookmarkStart w:id="33" w:name="_MON_1766820167"/>
    <w:bookmarkEnd w:id="33"/>
    <w:p w14:paraId="426C9C50" w14:textId="77777777" w:rsidR="00195F27" w:rsidRPr="00906BF2" w:rsidRDefault="00CC45E0" w:rsidP="00195F27">
      <w:pPr>
        <w:ind w:left="420"/>
      </w:pPr>
      <w:r w:rsidRPr="00906BF2">
        <w:object w:dxaOrig="1508" w:dyaOrig="1044" w14:anchorId="11918FB1">
          <v:shape id="_x0000_i1037" type="#_x0000_t75" style="width:75.75pt;height:52pt" o:ole="">
            <v:imagedata r:id="rId42" o:title=""/>
          </v:shape>
          <o:OLEObject Type="Embed" ProgID="Excel.Sheet.12" ShapeID="_x0000_i1037" DrawAspect="Icon" ObjectID="_1806414431" r:id="rId43"/>
        </w:object>
      </w:r>
    </w:p>
    <w:p w14:paraId="5BB58E97" w14:textId="77777777" w:rsidR="00BD4F89" w:rsidRPr="00906BF2" w:rsidRDefault="00BD4F89" w:rsidP="00BD4F89">
      <w:pPr>
        <w:pStyle w:val="Heading1"/>
      </w:pPr>
      <w:bookmarkStart w:id="34" w:name="_Toc163467312"/>
      <w:r w:rsidRPr="00906BF2">
        <w:rPr>
          <w:rFonts w:hint="eastAsia"/>
        </w:rPr>
        <w:t>附录</w:t>
      </w:r>
      <w:bookmarkEnd w:id="34"/>
    </w:p>
    <w:p w14:paraId="5F2C156A" w14:textId="269A584D" w:rsidR="002A61F1" w:rsidRPr="00906BF2" w:rsidRDefault="007E5B5D">
      <w:pPr>
        <w:widowControl/>
        <w:jc w:val="left"/>
      </w:pPr>
      <w:r>
        <w:rPr>
          <w:color w:val="FF0000"/>
        </w:rPr>
        <w:object w:dxaOrig="1508" w:dyaOrig="1044" w14:anchorId="0A3A4C01">
          <v:shape id="_x0000_i1042" type="#_x0000_t75" style="width:75.35pt;height:52pt" o:ole="">
            <v:imagedata r:id="rId44" o:title=""/>
          </v:shape>
          <o:OLEObject Type="Embed" ProgID="Excel.Sheet.12" ShapeID="_x0000_i1042" DrawAspect="Icon" ObjectID="_1806414432" r:id="rId45"/>
        </w:object>
      </w:r>
      <w:bookmarkStart w:id="35" w:name="_GoBack"/>
      <w:bookmarkEnd w:id="35"/>
      <w:r w:rsidR="00291B78" w:rsidRPr="00906BF2">
        <w:rPr>
          <w:color w:val="FF0000"/>
        </w:rPr>
        <w:t>(Update)</w:t>
      </w:r>
    </w:p>
    <w:p w14:paraId="393E6630" w14:textId="77777777" w:rsidR="002A61F1" w:rsidRPr="00906BF2" w:rsidRDefault="002A61F1">
      <w:pPr>
        <w:widowControl/>
        <w:spacing w:after="0"/>
        <w:jc w:val="left"/>
      </w:pPr>
      <w:r w:rsidRPr="00906BF2">
        <w:br w:type="page"/>
      </w:r>
    </w:p>
    <w:p w14:paraId="29E321BF" w14:textId="77777777" w:rsidR="002A61F1" w:rsidRPr="00906BF2" w:rsidRDefault="002A61F1" w:rsidP="002A61F1">
      <w:pPr>
        <w:pStyle w:val="a0"/>
        <w:spacing w:after="156"/>
        <w:ind w:firstLine="0"/>
        <w:outlineLvl w:val="0"/>
        <w:rPr>
          <w:b/>
          <w:sz w:val="44"/>
          <w:szCs w:val="44"/>
        </w:rPr>
      </w:pPr>
      <w:bookmarkStart w:id="36" w:name="_Toc163467313"/>
      <w:r w:rsidRPr="00906BF2">
        <w:rPr>
          <w:b/>
          <w:sz w:val="44"/>
          <w:szCs w:val="44"/>
        </w:rPr>
        <w:lastRenderedPageBreak/>
        <w:t>R</w:t>
      </w:r>
      <w:r w:rsidRPr="00906BF2">
        <w:rPr>
          <w:rFonts w:hint="eastAsia"/>
          <w:b/>
          <w:sz w:val="44"/>
          <w:szCs w:val="44"/>
        </w:rPr>
        <w:t>efere</w:t>
      </w:r>
      <w:r w:rsidRPr="00906BF2">
        <w:rPr>
          <w:b/>
          <w:sz w:val="44"/>
          <w:szCs w:val="44"/>
        </w:rPr>
        <w:t>nce</w:t>
      </w:r>
      <w:bookmarkEnd w:id="36"/>
    </w:p>
    <w:p w14:paraId="09925BDB" w14:textId="77777777" w:rsidR="003A49FA" w:rsidRPr="00906BF2" w:rsidRDefault="002A61F1" w:rsidP="003A49FA">
      <w:pPr>
        <w:pStyle w:val="a0"/>
        <w:spacing w:after="156"/>
      </w:pPr>
      <w:r w:rsidRPr="00906BF2">
        <w:t xml:space="preserve">[1] </w:t>
      </w:r>
      <w:r w:rsidR="00C75B49" w:rsidRPr="00906BF2">
        <w:rPr>
          <w:rFonts w:hint="eastAsia"/>
        </w:rPr>
        <w:t>《</w:t>
      </w:r>
      <w:r w:rsidR="00A3028F" w:rsidRPr="00906BF2">
        <w:rPr>
          <w:rFonts w:hint="eastAsia"/>
        </w:rPr>
        <w:t>中华人民共和国个人信息保护法</w:t>
      </w:r>
      <w:r w:rsidR="00C75B49" w:rsidRPr="00906BF2">
        <w:rPr>
          <w:rFonts w:hint="eastAsia"/>
        </w:rPr>
        <w:t>》</w:t>
      </w:r>
    </w:p>
    <w:p w14:paraId="4EDA8E44" w14:textId="77777777" w:rsidR="003A49FA" w:rsidRPr="00906BF2" w:rsidRDefault="003A49FA" w:rsidP="003A49FA">
      <w:pPr>
        <w:pStyle w:val="a0"/>
        <w:spacing w:after="156"/>
      </w:pPr>
    </w:p>
    <w:p w14:paraId="319098E7" w14:textId="77777777" w:rsidR="003A49FA" w:rsidRPr="00906BF2" w:rsidRDefault="003A49FA" w:rsidP="003A49FA">
      <w:pPr>
        <w:pStyle w:val="a0"/>
        <w:spacing w:after="156"/>
      </w:pPr>
    </w:p>
    <w:p w14:paraId="1346935D" w14:textId="77777777" w:rsidR="003A49FA" w:rsidRPr="00906BF2" w:rsidRDefault="003A49FA" w:rsidP="003A49FA">
      <w:pPr>
        <w:pStyle w:val="a0"/>
        <w:spacing w:after="156"/>
      </w:pPr>
    </w:p>
    <w:p w14:paraId="1590082A" w14:textId="77777777" w:rsidR="003A49FA" w:rsidRPr="00906BF2" w:rsidRDefault="003A49FA" w:rsidP="003A49FA">
      <w:pPr>
        <w:pStyle w:val="a0"/>
        <w:spacing w:after="156"/>
      </w:pPr>
    </w:p>
    <w:p w14:paraId="519601A2" w14:textId="77777777" w:rsidR="00A17BA0" w:rsidRPr="00906BF2" w:rsidRDefault="00A17BA0" w:rsidP="00D0444F">
      <w:pPr>
        <w:pStyle w:val="a0"/>
        <w:spacing w:after="156"/>
      </w:pPr>
      <w:r w:rsidRPr="00906BF2">
        <w:br w:type="page"/>
      </w:r>
    </w:p>
    <w:p w14:paraId="02C97D8B" w14:textId="77777777" w:rsidR="00A17BA0" w:rsidRPr="00906BF2" w:rsidRDefault="00A17BA0" w:rsidP="00A17BA0">
      <w:pPr>
        <w:pStyle w:val="a0"/>
        <w:spacing w:after="156"/>
        <w:ind w:firstLine="0"/>
        <w:outlineLvl w:val="0"/>
        <w:rPr>
          <w:b/>
          <w:sz w:val="44"/>
          <w:szCs w:val="44"/>
        </w:rPr>
      </w:pPr>
      <w:bookmarkStart w:id="37" w:name="_Toc392244681"/>
      <w:bookmarkStart w:id="38" w:name="_Toc163467314"/>
      <w:r w:rsidRPr="00906BF2">
        <w:rPr>
          <w:rFonts w:hint="eastAsia"/>
          <w:b/>
          <w:sz w:val="44"/>
          <w:szCs w:val="44"/>
        </w:rPr>
        <w:lastRenderedPageBreak/>
        <w:t>Revision Log</w:t>
      </w:r>
      <w:bookmarkEnd w:id="37"/>
      <w:bookmarkEnd w:id="38"/>
    </w:p>
    <w:tbl>
      <w:tblPr>
        <w:tblStyle w:val="a"/>
        <w:tblW w:w="5000" w:type="pct"/>
        <w:tblLook w:val="04A0" w:firstRow="1" w:lastRow="0" w:firstColumn="1" w:lastColumn="0" w:noHBand="0" w:noVBand="1"/>
      </w:tblPr>
      <w:tblGrid>
        <w:gridCol w:w="1128"/>
        <w:gridCol w:w="1561"/>
        <w:gridCol w:w="1134"/>
        <w:gridCol w:w="4536"/>
        <w:gridCol w:w="1383"/>
      </w:tblGrid>
      <w:tr w:rsidR="00906BF2" w:rsidRPr="00906BF2" w14:paraId="3C4F0FAF" w14:textId="77777777" w:rsidTr="00AA7390">
        <w:tc>
          <w:tcPr>
            <w:tcW w:w="579" w:type="pct"/>
          </w:tcPr>
          <w:p w14:paraId="06E2013C" w14:textId="77777777" w:rsidR="00A17BA0" w:rsidRPr="00906BF2" w:rsidRDefault="00A17BA0" w:rsidP="00A17BA0">
            <w:pPr>
              <w:pStyle w:val="a0"/>
              <w:spacing w:after="156"/>
              <w:ind w:firstLine="0"/>
              <w:rPr>
                <w:b/>
              </w:rPr>
            </w:pPr>
            <w:r w:rsidRPr="00906BF2">
              <w:rPr>
                <w:rFonts w:hint="eastAsia"/>
                <w:b/>
              </w:rPr>
              <w:t>Version</w:t>
            </w:r>
          </w:p>
        </w:tc>
        <w:tc>
          <w:tcPr>
            <w:tcW w:w="801" w:type="pct"/>
          </w:tcPr>
          <w:p w14:paraId="27561612" w14:textId="77777777" w:rsidR="00A17BA0" w:rsidRPr="00906BF2" w:rsidRDefault="00A17BA0" w:rsidP="00A17BA0">
            <w:pPr>
              <w:pStyle w:val="a0"/>
              <w:spacing w:after="156"/>
              <w:ind w:firstLine="0"/>
              <w:rPr>
                <w:b/>
              </w:rPr>
            </w:pPr>
            <w:r w:rsidRPr="00906BF2">
              <w:rPr>
                <w:rFonts w:hint="eastAsia"/>
                <w:b/>
              </w:rPr>
              <w:t>Date</w:t>
            </w:r>
          </w:p>
        </w:tc>
        <w:tc>
          <w:tcPr>
            <w:tcW w:w="582" w:type="pct"/>
          </w:tcPr>
          <w:p w14:paraId="2C996EA6" w14:textId="77777777" w:rsidR="00A17BA0" w:rsidRPr="00906BF2" w:rsidRDefault="00A17BA0" w:rsidP="00A17BA0">
            <w:pPr>
              <w:pStyle w:val="a0"/>
              <w:spacing w:after="156"/>
              <w:ind w:firstLine="0"/>
              <w:rPr>
                <w:b/>
              </w:rPr>
            </w:pPr>
            <w:r w:rsidRPr="00906BF2">
              <w:rPr>
                <w:rFonts w:hint="eastAsia"/>
                <w:b/>
              </w:rPr>
              <w:t>Section</w:t>
            </w:r>
          </w:p>
        </w:tc>
        <w:tc>
          <w:tcPr>
            <w:tcW w:w="2328" w:type="pct"/>
          </w:tcPr>
          <w:p w14:paraId="153690CA" w14:textId="77777777" w:rsidR="00A17BA0" w:rsidRPr="00906BF2" w:rsidRDefault="00A17BA0" w:rsidP="00A17BA0">
            <w:pPr>
              <w:pStyle w:val="a0"/>
              <w:spacing w:after="156"/>
              <w:ind w:firstLine="0"/>
              <w:rPr>
                <w:b/>
              </w:rPr>
            </w:pPr>
            <w:r w:rsidRPr="00906BF2">
              <w:rPr>
                <w:rFonts w:hint="eastAsia"/>
                <w:b/>
              </w:rPr>
              <w:t>Description</w:t>
            </w:r>
          </w:p>
        </w:tc>
        <w:tc>
          <w:tcPr>
            <w:tcW w:w="710" w:type="pct"/>
          </w:tcPr>
          <w:p w14:paraId="695D533C" w14:textId="77777777" w:rsidR="00A17BA0" w:rsidRPr="00906BF2" w:rsidRDefault="00A17BA0" w:rsidP="00A17BA0">
            <w:pPr>
              <w:pStyle w:val="a0"/>
              <w:spacing w:after="156"/>
              <w:ind w:firstLine="0"/>
              <w:rPr>
                <w:b/>
              </w:rPr>
            </w:pPr>
            <w:r w:rsidRPr="00906BF2">
              <w:rPr>
                <w:rFonts w:hint="eastAsia"/>
                <w:b/>
              </w:rPr>
              <w:t>Author</w:t>
            </w:r>
          </w:p>
        </w:tc>
      </w:tr>
      <w:tr w:rsidR="00906BF2" w:rsidRPr="00906BF2" w14:paraId="72413AC1" w14:textId="77777777" w:rsidTr="00AA7390">
        <w:tc>
          <w:tcPr>
            <w:tcW w:w="579" w:type="pct"/>
          </w:tcPr>
          <w:p w14:paraId="40197781" w14:textId="77777777" w:rsidR="00A17BA0" w:rsidRPr="00906BF2" w:rsidRDefault="00CD33F3" w:rsidP="00A17BA0">
            <w:pPr>
              <w:pStyle w:val="a0"/>
              <w:spacing w:after="156"/>
              <w:ind w:firstLine="0"/>
            </w:pPr>
            <w:r w:rsidRPr="00906BF2">
              <w:rPr>
                <w:rFonts w:hint="eastAsia"/>
              </w:rPr>
              <w:t>0.0.0.1</w:t>
            </w:r>
          </w:p>
        </w:tc>
        <w:tc>
          <w:tcPr>
            <w:tcW w:w="801" w:type="pct"/>
          </w:tcPr>
          <w:p w14:paraId="2C0A5BEB" w14:textId="77777777" w:rsidR="00A17BA0" w:rsidRPr="00906BF2" w:rsidRDefault="003609AF" w:rsidP="00A17BA0">
            <w:pPr>
              <w:pStyle w:val="a0"/>
              <w:spacing w:after="156"/>
              <w:ind w:firstLine="0"/>
            </w:pPr>
            <w:r w:rsidRPr="00906BF2">
              <w:t>Nov24</w:t>
            </w:r>
            <w:r w:rsidR="004207D7" w:rsidRPr="00906BF2">
              <w:t>,</w:t>
            </w:r>
            <w:r w:rsidR="00A051A4" w:rsidRPr="00906BF2">
              <w:rPr>
                <w:rFonts w:hint="eastAsia"/>
              </w:rPr>
              <w:t>20</w:t>
            </w:r>
            <w:r w:rsidR="00A051A4" w:rsidRPr="00906BF2">
              <w:t>22</w:t>
            </w:r>
          </w:p>
        </w:tc>
        <w:tc>
          <w:tcPr>
            <w:tcW w:w="582" w:type="pct"/>
          </w:tcPr>
          <w:p w14:paraId="247507DC" w14:textId="77777777" w:rsidR="00A17BA0" w:rsidRPr="00906BF2" w:rsidRDefault="00A17BA0" w:rsidP="00A17BA0">
            <w:pPr>
              <w:pStyle w:val="a0"/>
              <w:spacing w:after="156"/>
              <w:ind w:firstLine="0"/>
            </w:pPr>
          </w:p>
        </w:tc>
        <w:tc>
          <w:tcPr>
            <w:tcW w:w="2328" w:type="pct"/>
          </w:tcPr>
          <w:p w14:paraId="38BB5352" w14:textId="77777777" w:rsidR="00A17BA0" w:rsidRPr="00906BF2" w:rsidRDefault="00A220B1" w:rsidP="00A17BA0">
            <w:pPr>
              <w:pStyle w:val="a0"/>
              <w:spacing w:after="156"/>
              <w:ind w:firstLine="0"/>
            </w:pPr>
            <w:r w:rsidRPr="00906BF2">
              <w:rPr>
                <w:rFonts w:hint="eastAsia"/>
              </w:rPr>
              <w:t>Create</w:t>
            </w:r>
            <w:r w:rsidRPr="00906BF2">
              <w:t xml:space="preserve"> </w:t>
            </w:r>
            <w:r w:rsidRPr="00906BF2">
              <w:rPr>
                <w:rFonts w:hint="eastAsia"/>
              </w:rPr>
              <w:t>the</w:t>
            </w:r>
            <w:r w:rsidRPr="00906BF2">
              <w:t xml:space="preserve"> </w:t>
            </w:r>
            <w:r w:rsidRPr="00906BF2">
              <w:rPr>
                <w:rFonts w:hint="eastAsia"/>
              </w:rPr>
              <w:t>document</w:t>
            </w:r>
          </w:p>
        </w:tc>
        <w:tc>
          <w:tcPr>
            <w:tcW w:w="710" w:type="pct"/>
          </w:tcPr>
          <w:p w14:paraId="057846D0" w14:textId="77777777" w:rsidR="00A17BA0" w:rsidRPr="00906BF2" w:rsidRDefault="00A051A4" w:rsidP="00A17BA0">
            <w:pPr>
              <w:pStyle w:val="a0"/>
              <w:spacing w:after="156"/>
              <w:ind w:firstLine="0"/>
            </w:pPr>
            <w:r w:rsidRPr="00906BF2">
              <w:t>L</w:t>
            </w:r>
            <w:r w:rsidRPr="00906BF2">
              <w:rPr>
                <w:rFonts w:hint="eastAsia"/>
              </w:rPr>
              <w:t>iu</w:t>
            </w:r>
            <w:r w:rsidRPr="00906BF2">
              <w:t xml:space="preserve"> Chao</w:t>
            </w:r>
          </w:p>
        </w:tc>
      </w:tr>
      <w:tr w:rsidR="00906BF2" w:rsidRPr="00906BF2" w14:paraId="6D455808" w14:textId="77777777" w:rsidTr="00AA7390">
        <w:tc>
          <w:tcPr>
            <w:tcW w:w="579" w:type="pct"/>
          </w:tcPr>
          <w:p w14:paraId="4B77E9DC" w14:textId="77777777" w:rsidR="004207D7" w:rsidRPr="00906BF2" w:rsidRDefault="0008265D" w:rsidP="00A17BA0">
            <w:pPr>
              <w:pStyle w:val="a0"/>
              <w:spacing w:after="156"/>
              <w:ind w:firstLine="0"/>
            </w:pPr>
            <w:r w:rsidRPr="00906BF2">
              <w:rPr>
                <w:rFonts w:hint="eastAsia"/>
              </w:rPr>
              <w:t>0.0.0.2</w:t>
            </w:r>
          </w:p>
        </w:tc>
        <w:tc>
          <w:tcPr>
            <w:tcW w:w="801" w:type="pct"/>
          </w:tcPr>
          <w:p w14:paraId="52537E8D" w14:textId="77777777" w:rsidR="004207D7" w:rsidRPr="00906BF2" w:rsidRDefault="008578BF" w:rsidP="00A17BA0">
            <w:pPr>
              <w:pStyle w:val="a0"/>
              <w:spacing w:after="156"/>
              <w:ind w:firstLine="0"/>
            </w:pPr>
            <w:r w:rsidRPr="00906BF2">
              <w:t>A</w:t>
            </w:r>
            <w:r w:rsidRPr="00906BF2">
              <w:rPr>
                <w:rFonts w:hint="eastAsia"/>
              </w:rPr>
              <w:t>ug</w:t>
            </w:r>
            <w:r w:rsidRPr="00906BF2">
              <w:t>11</w:t>
            </w:r>
            <w:r w:rsidR="004207D7" w:rsidRPr="00906BF2">
              <w:t>,2023</w:t>
            </w:r>
          </w:p>
        </w:tc>
        <w:tc>
          <w:tcPr>
            <w:tcW w:w="582" w:type="pct"/>
          </w:tcPr>
          <w:p w14:paraId="682ADB0F" w14:textId="77777777" w:rsidR="009F1DC5" w:rsidRPr="00906BF2" w:rsidRDefault="009F1DC5" w:rsidP="00A17BA0">
            <w:pPr>
              <w:pStyle w:val="a0"/>
              <w:spacing w:after="156"/>
              <w:ind w:firstLine="0"/>
            </w:pPr>
            <w:r w:rsidRPr="00906BF2">
              <w:rPr>
                <w:rFonts w:hint="eastAsia"/>
              </w:rPr>
              <w:t>3.1</w:t>
            </w:r>
          </w:p>
          <w:p w14:paraId="4F22C79C" w14:textId="77777777" w:rsidR="004207D7" w:rsidRPr="00906BF2" w:rsidRDefault="004207D7" w:rsidP="00A17BA0">
            <w:pPr>
              <w:pStyle w:val="a0"/>
              <w:spacing w:after="156"/>
              <w:ind w:firstLine="0"/>
            </w:pPr>
            <w:r w:rsidRPr="00906BF2">
              <w:t>3.4</w:t>
            </w:r>
          </w:p>
          <w:p w14:paraId="04507A80" w14:textId="77777777" w:rsidR="009F1DC5" w:rsidRPr="00906BF2" w:rsidRDefault="009F1DC5" w:rsidP="00A17BA0">
            <w:pPr>
              <w:pStyle w:val="a0"/>
              <w:spacing w:after="156"/>
              <w:ind w:firstLine="0"/>
            </w:pPr>
            <w:r w:rsidRPr="00906BF2">
              <w:rPr>
                <w:rFonts w:hint="eastAsia"/>
              </w:rPr>
              <w:t>4.1</w:t>
            </w:r>
          </w:p>
          <w:p w14:paraId="1E783746" w14:textId="77777777" w:rsidR="008578BF" w:rsidRPr="00906BF2" w:rsidRDefault="008578BF" w:rsidP="00A17BA0">
            <w:pPr>
              <w:pStyle w:val="a0"/>
              <w:spacing w:after="156"/>
              <w:ind w:firstLine="0"/>
            </w:pPr>
            <w:r w:rsidRPr="00906BF2">
              <w:t>5</w:t>
            </w:r>
          </w:p>
        </w:tc>
        <w:tc>
          <w:tcPr>
            <w:tcW w:w="2328" w:type="pct"/>
          </w:tcPr>
          <w:p w14:paraId="04ED49CE" w14:textId="77777777" w:rsidR="00AA7390" w:rsidRPr="00906BF2" w:rsidRDefault="00AA7390" w:rsidP="00AA7390">
            <w:pPr>
              <w:pStyle w:val="a0"/>
              <w:spacing w:after="156"/>
              <w:ind w:firstLine="0"/>
            </w:pPr>
            <w:r w:rsidRPr="00906BF2">
              <w:t>（</w:t>
            </w:r>
            <w:r w:rsidRPr="00906BF2">
              <w:t>1</w:t>
            </w:r>
            <w:r w:rsidRPr="00906BF2">
              <w:t>）</w:t>
            </w:r>
            <w:r w:rsidR="00CB54BE" w:rsidRPr="00906BF2">
              <w:t>更新大协议内置协议中英文名称</w:t>
            </w:r>
            <w:r w:rsidR="00CB54BE" w:rsidRPr="00906BF2">
              <w:rPr>
                <w:rFonts w:hint="eastAsia"/>
              </w:rPr>
              <w:t>。</w:t>
            </w:r>
            <w:r w:rsidRPr="00906BF2">
              <w:br/>
            </w:r>
            <w:r w:rsidRPr="00906BF2">
              <w:t>（</w:t>
            </w:r>
            <w:r w:rsidRPr="00906BF2">
              <w:t>2</w:t>
            </w:r>
            <w:r w:rsidR="00CB54BE" w:rsidRPr="00906BF2">
              <w:t>）更新图像匿名化需求</w:t>
            </w:r>
            <w:r w:rsidR="00CB54BE" w:rsidRPr="00906BF2">
              <w:rPr>
                <w:rFonts w:hint="eastAsia"/>
              </w:rPr>
              <w:t>。</w:t>
            </w:r>
            <w:r w:rsidRPr="00906BF2">
              <w:br/>
            </w:r>
            <w:r w:rsidRPr="00906BF2">
              <w:t>（</w:t>
            </w:r>
            <w:r w:rsidRPr="00906BF2">
              <w:t>3</w:t>
            </w:r>
            <w:r w:rsidRPr="00906BF2">
              <w:t>）取消开机过程中的账户登录弹窗</w:t>
            </w:r>
            <w:r w:rsidRPr="00906BF2">
              <w:rPr>
                <w:rFonts w:hint="eastAsia"/>
              </w:rPr>
              <w:t>相关描述</w:t>
            </w:r>
            <w:r w:rsidR="00CB54BE" w:rsidRPr="00906BF2">
              <w:rPr>
                <w:rFonts w:hint="eastAsia"/>
              </w:rPr>
              <w:t>。</w:t>
            </w:r>
            <w:r w:rsidRPr="00906BF2">
              <w:br/>
            </w:r>
            <w:r w:rsidRPr="00906BF2">
              <w:t>（</w:t>
            </w:r>
            <w:r w:rsidRPr="00906BF2">
              <w:t>4</w:t>
            </w:r>
            <w:r w:rsidRPr="00906BF2">
              <w:t>）</w:t>
            </w:r>
            <w:r w:rsidRPr="00906BF2">
              <w:t>CLEA</w:t>
            </w:r>
            <w:r w:rsidRPr="00906BF2">
              <w:t>车型新增一条</w:t>
            </w:r>
            <w:r w:rsidRPr="00906BF2">
              <w:t>CAN</w:t>
            </w:r>
            <w:r w:rsidRPr="00906BF2">
              <w:t>消息，用于</w:t>
            </w:r>
            <w:r w:rsidRPr="00906BF2">
              <w:t>VCU</w:t>
            </w:r>
            <w:r w:rsidRPr="00906BF2">
              <w:t>告知其他</w:t>
            </w:r>
            <w:r w:rsidRPr="00906BF2">
              <w:t xml:space="preserve">ECU </w:t>
            </w:r>
            <w:r w:rsidRPr="00906BF2">
              <w:t>大协议状</w:t>
            </w:r>
            <w:r w:rsidRPr="00906BF2">
              <w:rPr>
                <w:rFonts w:hint="eastAsia"/>
              </w:rPr>
              <w:t>态</w:t>
            </w:r>
            <w:r w:rsidR="00CB54BE" w:rsidRPr="00906BF2">
              <w:rPr>
                <w:rFonts w:hint="eastAsia"/>
              </w:rPr>
              <w:t>。</w:t>
            </w:r>
          </w:p>
          <w:p w14:paraId="1E35215B" w14:textId="77777777" w:rsidR="00AA7390" w:rsidRPr="00906BF2" w:rsidRDefault="00AA7390" w:rsidP="00AA7390">
            <w:pPr>
              <w:pStyle w:val="a0"/>
              <w:spacing w:after="156"/>
              <w:ind w:firstLine="0"/>
            </w:pPr>
            <w:r w:rsidRPr="00906BF2">
              <w:rPr>
                <w:rFonts w:hint="eastAsia"/>
              </w:rPr>
              <w:t>（</w:t>
            </w:r>
            <w:r w:rsidRPr="00906BF2">
              <w:t>5</w:t>
            </w:r>
            <w:r w:rsidRPr="00906BF2">
              <w:rPr>
                <w:rFonts w:hint="eastAsia"/>
              </w:rPr>
              <w:t>）</w:t>
            </w:r>
            <w:r w:rsidR="00510583" w:rsidRPr="00906BF2">
              <w:rPr>
                <w:rFonts w:hint="eastAsia"/>
              </w:rPr>
              <w:t>澄清</w:t>
            </w:r>
            <w:r w:rsidR="00E604E6" w:rsidRPr="00906BF2">
              <w:rPr>
                <w:rFonts w:hint="eastAsia"/>
              </w:rPr>
              <w:t>app</w:t>
            </w:r>
            <w:r w:rsidR="00E604E6" w:rsidRPr="00906BF2">
              <w:rPr>
                <w:rFonts w:hint="eastAsia"/>
              </w:rPr>
              <w:t>安装</w:t>
            </w:r>
            <w:r w:rsidR="00E604E6" w:rsidRPr="00906BF2">
              <w:rPr>
                <w:rFonts w:hint="eastAsia"/>
              </w:rPr>
              <w:t>/</w:t>
            </w:r>
            <w:r w:rsidR="00E604E6" w:rsidRPr="00906BF2">
              <w:rPr>
                <w:rFonts w:hint="eastAsia"/>
              </w:rPr>
              <w:t>更新</w:t>
            </w:r>
            <w:r w:rsidR="00E604E6" w:rsidRPr="00906BF2">
              <w:rPr>
                <w:rFonts w:hint="eastAsia"/>
              </w:rPr>
              <w:t>/</w:t>
            </w:r>
            <w:r w:rsidR="00E604E6" w:rsidRPr="00906BF2">
              <w:rPr>
                <w:rFonts w:hint="eastAsia"/>
              </w:rPr>
              <w:t>删除情况的敏感授权设置项需求，</w:t>
            </w:r>
            <w:r w:rsidR="00510583" w:rsidRPr="00906BF2">
              <w:rPr>
                <w:rFonts w:hint="eastAsia"/>
              </w:rPr>
              <w:t>更新附录</w:t>
            </w:r>
            <w:r w:rsidR="00CB54BE" w:rsidRPr="00906BF2">
              <w:rPr>
                <w:rFonts w:hint="eastAsia"/>
              </w:rPr>
              <w:t>。</w:t>
            </w:r>
          </w:p>
        </w:tc>
        <w:tc>
          <w:tcPr>
            <w:tcW w:w="710" w:type="pct"/>
          </w:tcPr>
          <w:p w14:paraId="774D5867" w14:textId="77777777" w:rsidR="004207D7" w:rsidRPr="00906BF2" w:rsidRDefault="004207D7" w:rsidP="00A17BA0">
            <w:pPr>
              <w:pStyle w:val="a0"/>
              <w:spacing w:after="156"/>
              <w:ind w:firstLine="0"/>
            </w:pPr>
            <w:r w:rsidRPr="00906BF2">
              <w:t>L</w:t>
            </w:r>
            <w:r w:rsidRPr="00906BF2">
              <w:rPr>
                <w:rFonts w:hint="eastAsia"/>
              </w:rPr>
              <w:t>iu</w:t>
            </w:r>
            <w:r w:rsidRPr="00906BF2">
              <w:t xml:space="preserve"> Chao</w:t>
            </w:r>
          </w:p>
        </w:tc>
      </w:tr>
      <w:tr w:rsidR="00906BF2" w:rsidRPr="00906BF2" w14:paraId="5B083592" w14:textId="77777777" w:rsidTr="00AA7390">
        <w:tc>
          <w:tcPr>
            <w:tcW w:w="579" w:type="pct"/>
          </w:tcPr>
          <w:p w14:paraId="184F2B69" w14:textId="77777777" w:rsidR="00233CE2" w:rsidRPr="00906BF2" w:rsidRDefault="00233CE2" w:rsidP="00A17BA0">
            <w:pPr>
              <w:pStyle w:val="a0"/>
              <w:spacing w:after="156"/>
              <w:ind w:firstLine="0"/>
            </w:pPr>
            <w:r w:rsidRPr="00906BF2">
              <w:rPr>
                <w:rFonts w:hint="eastAsia"/>
              </w:rPr>
              <w:t>0.0.0.3</w:t>
            </w:r>
          </w:p>
        </w:tc>
        <w:tc>
          <w:tcPr>
            <w:tcW w:w="801" w:type="pct"/>
          </w:tcPr>
          <w:p w14:paraId="30412267" w14:textId="77777777" w:rsidR="00233CE2" w:rsidRPr="00906BF2" w:rsidRDefault="00233CE2" w:rsidP="00A17BA0">
            <w:pPr>
              <w:pStyle w:val="a0"/>
              <w:spacing w:after="156"/>
              <w:ind w:firstLine="0"/>
            </w:pPr>
            <w:r w:rsidRPr="00906BF2">
              <w:t>N</w:t>
            </w:r>
            <w:r w:rsidRPr="00906BF2">
              <w:rPr>
                <w:rFonts w:hint="eastAsia"/>
              </w:rPr>
              <w:t>ov</w:t>
            </w:r>
            <w:r w:rsidRPr="00906BF2">
              <w:t>7,2023</w:t>
            </w:r>
          </w:p>
        </w:tc>
        <w:tc>
          <w:tcPr>
            <w:tcW w:w="582" w:type="pct"/>
          </w:tcPr>
          <w:p w14:paraId="4DD1994A" w14:textId="77777777" w:rsidR="00233CE2" w:rsidRPr="00906BF2" w:rsidRDefault="00233CE2" w:rsidP="00A17BA0">
            <w:pPr>
              <w:pStyle w:val="a0"/>
              <w:spacing w:after="156"/>
              <w:ind w:firstLine="0"/>
            </w:pPr>
            <w:r w:rsidRPr="00906BF2">
              <w:t>3.1</w:t>
            </w:r>
          </w:p>
          <w:p w14:paraId="7CF29DD8" w14:textId="77777777" w:rsidR="000F056C" w:rsidRPr="00906BF2" w:rsidRDefault="000F056C" w:rsidP="00A17BA0">
            <w:pPr>
              <w:pStyle w:val="a0"/>
              <w:spacing w:after="156"/>
              <w:ind w:firstLine="0"/>
            </w:pPr>
            <w:r w:rsidRPr="00906BF2">
              <w:t>3.2</w:t>
            </w:r>
          </w:p>
          <w:p w14:paraId="029E723D" w14:textId="77777777" w:rsidR="000F056C" w:rsidRPr="00906BF2" w:rsidRDefault="000F056C" w:rsidP="00A17BA0">
            <w:pPr>
              <w:pStyle w:val="a0"/>
              <w:spacing w:after="156"/>
              <w:ind w:firstLine="0"/>
            </w:pPr>
            <w:r w:rsidRPr="00906BF2">
              <w:t>3.3</w:t>
            </w:r>
          </w:p>
          <w:p w14:paraId="139150ED" w14:textId="77777777" w:rsidR="000F056C" w:rsidRPr="00906BF2" w:rsidRDefault="000F056C" w:rsidP="00A17BA0">
            <w:pPr>
              <w:pStyle w:val="a0"/>
              <w:spacing w:after="156"/>
              <w:ind w:firstLine="0"/>
            </w:pPr>
            <w:r w:rsidRPr="00906BF2">
              <w:t>4.1</w:t>
            </w:r>
          </w:p>
          <w:p w14:paraId="48DA4182" w14:textId="77777777" w:rsidR="000F056C" w:rsidRPr="00906BF2" w:rsidRDefault="000F056C" w:rsidP="00A17BA0">
            <w:pPr>
              <w:pStyle w:val="a0"/>
              <w:spacing w:after="156"/>
              <w:ind w:firstLine="0"/>
            </w:pPr>
            <w:r w:rsidRPr="00906BF2">
              <w:t>5</w:t>
            </w:r>
          </w:p>
        </w:tc>
        <w:tc>
          <w:tcPr>
            <w:tcW w:w="2328" w:type="pct"/>
          </w:tcPr>
          <w:p w14:paraId="780FE58D" w14:textId="77777777" w:rsidR="00233CE2" w:rsidRPr="00906BF2" w:rsidRDefault="00233CE2" w:rsidP="00AA7390">
            <w:pPr>
              <w:pStyle w:val="a0"/>
              <w:spacing w:after="156"/>
              <w:ind w:firstLine="0"/>
            </w:pPr>
            <w:r w:rsidRPr="00906BF2">
              <w:rPr>
                <w:rFonts w:hint="eastAsia"/>
              </w:rPr>
              <w:t>更新大协议类型，澄清大协议显示逻辑</w:t>
            </w:r>
          </w:p>
          <w:p w14:paraId="14E63D73" w14:textId="77777777" w:rsidR="000F056C" w:rsidRPr="00906BF2" w:rsidRDefault="000F056C" w:rsidP="00AA7390">
            <w:pPr>
              <w:pStyle w:val="a0"/>
              <w:spacing w:after="156"/>
              <w:ind w:firstLine="0"/>
            </w:pPr>
            <w:r w:rsidRPr="00906BF2">
              <w:rPr>
                <w:rFonts w:hint="eastAsia"/>
              </w:rPr>
              <w:t>澄清敏感</w:t>
            </w:r>
            <w:r w:rsidR="00CE2E94" w:rsidRPr="00906BF2">
              <w:rPr>
                <w:rFonts w:hint="eastAsia"/>
              </w:rPr>
              <w:t>信息</w:t>
            </w:r>
            <w:r w:rsidRPr="00906BF2">
              <w:rPr>
                <w:rFonts w:hint="eastAsia"/>
              </w:rPr>
              <w:t>授权设置项</w:t>
            </w:r>
            <w:r w:rsidR="00CE2E94" w:rsidRPr="00906BF2">
              <w:rPr>
                <w:rFonts w:hint="eastAsia"/>
              </w:rPr>
              <w:t>需求</w:t>
            </w:r>
          </w:p>
          <w:p w14:paraId="5FD0158E" w14:textId="77777777" w:rsidR="00CE2E94" w:rsidRPr="00906BF2" w:rsidRDefault="007D6069" w:rsidP="00AA7390">
            <w:pPr>
              <w:pStyle w:val="a0"/>
              <w:spacing w:after="156"/>
              <w:ind w:firstLine="0"/>
            </w:pPr>
            <w:r w:rsidRPr="00906BF2">
              <w:rPr>
                <w:rFonts w:hint="eastAsia"/>
              </w:rPr>
              <w:t>移除车内数据采集硬件权限部分需求描述，合并至应用内敏感信息授权</w:t>
            </w:r>
          </w:p>
          <w:p w14:paraId="4CD7CBF1" w14:textId="77777777" w:rsidR="0073790A" w:rsidRPr="00906BF2" w:rsidRDefault="0073790A" w:rsidP="00AA7390">
            <w:pPr>
              <w:pStyle w:val="a0"/>
              <w:spacing w:after="156"/>
              <w:ind w:firstLine="0"/>
            </w:pPr>
            <w:r w:rsidRPr="00906BF2">
              <w:rPr>
                <w:rFonts w:hint="eastAsia"/>
              </w:rPr>
              <w:t>更新附录附件</w:t>
            </w:r>
          </w:p>
        </w:tc>
        <w:tc>
          <w:tcPr>
            <w:tcW w:w="710" w:type="pct"/>
          </w:tcPr>
          <w:p w14:paraId="0DB7B0D9" w14:textId="77777777" w:rsidR="00233CE2" w:rsidRPr="00906BF2" w:rsidRDefault="00233CE2" w:rsidP="00A17BA0">
            <w:pPr>
              <w:pStyle w:val="a0"/>
              <w:spacing w:after="156"/>
              <w:ind w:firstLine="0"/>
            </w:pPr>
            <w:r w:rsidRPr="00906BF2">
              <w:t>L</w:t>
            </w:r>
            <w:r w:rsidRPr="00906BF2">
              <w:rPr>
                <w:rFonts w:hint="eastAsia"/>
              </w:rPr>
              <w:t>iu</w:t>
            </w:r>
            <w:r w:rsidRPr="00906BF2">
              <w:t xml:space="preserve"> Chao</w:t>
            </w:r>
          </w:p>
        </w:tc>
      </w:tr>
      <w:tr w:rsidR="00906BF2" w:rsidRPr="00906BF2" w14:paraId="432A02B1" w14:textId="77777777" w:rsidTr="00AA7390">
        <w:tc>
          <w:tcPr>
            <w:tcW w:w="579" w:type="pct"/>
          </w:tcPr>
          <w:p w14:paraId="64FBF97A" w14:textId="77777777" w:rsidR="00724317" w:rsidRPr="00906BF2" w:rsidRDefault="00724317" w:rsidP="00A17BA0">
            <w:pPr>
              <w:pStyle w:val="a0"/>
              <w:spacing w:after="156"/>
              <w:ind w:firstLine="0"/>
            </w:pPr>
            <w:r w:rsidRPr="00906BF2">
              <w:rPr>
                <w:rFonts w:hint="eastAsia"/>
              </w:rPr>
              <w:t>0.0.0.4</w:t>
            </w:r>
          </w:p>
        </w:tc>
        <w:tc>
          <w:tcPr>
            <w:tcW w:w="801" w:type="pct"/>
          </w:tcPr>
          <w:p w14:paraId="319EBC8D" w14:textId="77777777" w:rsidR="00724317" w:rsidRPr="00906BF2" w:rsidRDefault="004749F3" w:rsidP="00A17BA0">
            <w:pPr>
              <w:pStyle w:val="a0"/>
              <w:spacing w:after="156"/>
              <w:ind w:firstLine="0"/>
            </w:pPr>
            <w:r w:rsidRPr="00906BF2">
              <w:t>D</w:t>
            </w:r>
            <w:r w:rsidRPr="00906BF2">
              <w:rPr>
                <w:rFonts w:hint="eastAsia"/>
              </w:rPr>
              <w:t>ec</w:t>
            </w:r>
            <w:r w:rsidRPr="00906BF2">
              <w:t>29</w:t>
            </w:r>
            <w:r w:rsidR="00724317" w:rsidRPr="00906BF2">
              <w:t>,2023</w:t>
            </w:r>
          </w:p>
        </w:tc>
        <w:tc>
          <w:tcPr>
            <w:tcW w:w="582" w:type="pct"/>
          </w:tcPr>
          <w:p w14:paraId="31B43109" w14:textId="77777777" w:rsidR="00724317" w:rsidRPr="00906BF2" w:rsidRDefault="003B3D37" w:rsidP="00A17BA0">
            <w:pPr>
              <w:pStyle w:val="a0"/>
              <w:spacing w:after="156"/>
              <w:ind w:firstLine="0"/>
            </w:pPr>
            <w:r w:rsidRPr="00906BF2">
              <w:rPr>
                <w:rFonts w:hint="eastAsia"/>
              </w:rPr>
              <w:t>3.1.1</w:t>
            </w:r>
          </w:p>
          <w:p w14:paraId="68C9E881" w14:textId="77777777" w:rsidR="003B3D37" w:rsidRPr="00906BF2" w:rsidRDefault="003B3D37" w:rsidP="00A17BA0">
            <w:pPr>
              <w:pStyle w:val="a0"/>
              <w:spacing w:after="156"/>
              <w:ind w:firstLine="0"/>
            </w:pPr>
            <w:r w:rsidRPr="00906BF2">
              <w:rPr>
                <w:rFonts w:hint="eastAsia"/>
              </w:rPr>
              <w:t>3.1.2</w:t>
            </w:r>
          </w:p>
          <w:p w14:paraId="24E98C95" w14:textId="77777777" w:rsidR="003B3D37" w:rsidRPr="00906BF2" w:rsidRDefault="003B3D37" w:rsidP="00A17BA0">
            <w:pPr>
              <w:pStyle w:val="a0"/>
              <w:spacing w:after="156"/>
              <w:ind w:firstLine="0"/>
            </w:pPr>
            <w:r w:rsidRPr="00906BF2">
              <w:rPr>
                <w:rFonts w:hint="eastAsia"/>
              </w:rPr>
              <w:t>3.2.1</w:t>
            </w:r>
          </w:p>
          <w:p w14:paraId="2EC3034D" w14:textId="77777777" w:rsidR="003B3D37" w:rsidRPr="00906BF2" w:rsidRDefault="003B3D37" w:rsidP="00A17BA0">
            <w:pPr>
              <w:pStyle w:val="a0"/>
              <w:spacing w:after="156"/>
              <w:ind w:firstLine="0"/>
            </w:pPr>
            <w:r w:rsidRPr="00906BF2">
              <w:rPr>
                <w:rFonts w:hint="eastAsia"/>
              </w:rPr>
              <w:t>3.2.4</w:t>
            </w:r>
          </w:p>
          <w:p w14:paraId="0A626C47" w14:textId="77777777" w:rsidR="003B3D37" w:rsidRPr="00906BF2" w:rsidRDefault="003B3D37" w:rsidP="00A17BA0">
            <w:pPr>
              <w:pStyle w:val="a0"/>
              <w:spacing w:after="156"/>
              <w:ind w:firstLine="0"/>
            </w:pPr>
            <w:r w:rsidRPr="00906BF2">
              <w:rPr>
                <w:rFonts w:hint="eastAsia"/>
              </w:rPr>
              <w:t>4.4</w:t>
            </w:r>
          </w:p>
          <w:p w14:paraId="7CE0A852" w14:textId="77777777" w:rsidR="003B3D37" w:rsidRPr="00906BF2" w:rsidRDefault="003B3D37" w:rsidP="00A17BA0">
            <w:pPr>
              <w:pStyle w:val="a0"/>
              <w:spacing w:after="156"/>
              <w:ind w:firstLine="0"/>
            </w:pPr>
            <w:r w:rsidRPr="00906BF2">
              <w:rPr>
                <w:rFonts w:hint="eastAsia"/>
              </w:rPr>
              <w:t>4.5</w:t>
            </w:r>
          </w:p>
          <w:p w14:paraId="51A64B66" w14:textId="77777777" w:rsidR="002B01C4" w:rsidRPr="00906BF2" w:rsidRDefault="002B01C4" w:rsidP="00A17BA0">
            <w:pPr>
              <w:pStyle w:val="a0"/>
              <w:spacing w:after="156"/>
              <w:ind w:firstLine="0"/>
            </w:pPr>
            <w:r w:rsidRPr="00906BF2">
              <w:rPr>
                <w:rFonts w:hint="eastAsia"/>
              </w:rPr>
              <w:t>4.6</w:t>
            </w:r>
          </w:p>
          <w:p w14:paraId="73A75A66" w14:textId="77777777" w:rsidR="002B01C4" w:rsidRPr="00906BF2" w:rsidRDefault="002B01C4" w:rsidP="00A17BA0">
            <w:pPr>
              <w:pStyle w:val="a0"/>
              <w:spacing w:after="156"/>
              <w:ind w:firstLine="0"/>
            </w:pPr>
            <w:r w:rsidRPr="00906BF2">
              <w:rPr>
                <w:rFonts w:hint="eastAsia"/>
              </w:rPr>
              <w:t>4.7</w:t>
            </w:r>
          </w:p>
          <w:p w14:paraId="7643ECCB" w14:textId="77777777" w:rsidR="00C63A0D" w:rsidRPr="00906BF2" w:rsidRDefault="00C63A0D" w:rsidP="00A17BA0">
            <w:pPr>
              <w:pStyle w:val="a0"/>
              <w:spacing w:after="156"/>
              <w:ind w:firstLine="0"/>
            </w:pPr>
            <w:r w:rsidRPr="00906BF2">
              <w:rPr>
                <w:rFonts w:hint="eastAsia"/>
              </w:rPr>
              <w:t>4.</w:t>
            </w:r>
            <w:r w:rsidRPr="00906BF2">
              <w:t>8</w:t>
            </w:r>
          </w:p>
          <w:p w14:paraId="26E01DC3" w14:textId="77777777" w:rsidR="00EC3A34" w:rsidRPr="00906BF2" w:rsidRDefault="00EC3A34" w:rsidP="00A17BA0">
            <w:pPr>
              <w:pStyle w:val="a0"/>
              <w:spacing w:after="156"/>
              <w:ind w:firstLine="0"/>
            </w:pPr>
            <w:r w:rsidRPr="00906BF2">
              <w:rPr>
                <w:rFonts w:hint="eastAsia"/>
              </w:rPr>
              <w:t>5</w:t>
            </w:r>
          </w:p>
        </w:tc>
        <w:tc>
          <w:tcPr>
            <w:tcW w:w="2328" w:type="pct"/>
          </w:tcPr>
          <w:p w14:paraId="7EE2789C" w14:textId="77777777" w:rsidR="002B01C4" w:rsidRPr="00906BF2" w:rsidRDefault="002B01C4" w:rsidP="00AA7390">
            <w:pPr>
              <w:pStyle w:val="a0"/>
              <w:spacing w:after="156"/>
              <w:ind w:firstLine="0"/>
            </w:pPr>
            <w:r w:rsidRPr="00906BF2">
              <w:br/>
            </w:r>
            <w:r w:rsidR="009E24FC" w:rsidRPr="00906BF2">
              <w:rPr>
                <w:rFonts w:hint="eastAsia"/>
              </w:rPr>
              <w:t>1</w:t>
            </w:r>
            <w:r w:rsidRPr="00906BF2">
              <w:rPr>
                <w:rFonts w:hint="eastAsia"/>
              </w:rPr>
              <w:t>.</w:t>
            </w:r>
            <w:r w:rsidR="00E473EA" w:rsidRPr="00906BF2">
              <w:t>新增</w:t>
            </w:r>
            <w:r w:rsidR="00E473EA" w:rsidRPr="00906BF2">
              <w:t>APU</w:t>
            </w:r>
            <w:r w:rsidR="00E473EA" w:rsidRPr="00906BF2">
              <w:t>相关逻辑：</w:t>
            </w:r>
            <w:r w:rsidR="00E473EA" w:rsidRPr="00906BF2">
              <w:br/>
            </w:r>
            <w:r w:rsidR="00E473EA" w:rsidRPr="00906BF2">
              <w:t>（</w:t>
            </w:r>
            <w:r w:rsidR="00E473EA" w:rsidRPr="00906BF2">
              <w:t>1</w:t>
            </w:r>
            <w:r w:rsidR="00E473EA" w:rsidRPr="00906BF2">
              <w:t>）新增</w:t>
            </w:r>
            <w:r w:rsidR="00E473EA" w:rsidRPr="00906BF2">
              <w:t>APU</w:t>
            </w:r>
            <w:r w:rsidR="00E473EA" w:rsidRPr="00906BF2">
              <w:t>相关大协议授权描述。</w:t>
            </w:r>
            <w:r w:rsidR="00E473EA" w:rsidRPr="00906BF2">
              <w:br/>
            </w:r>
            <w:r w:rsidR="00E473EA" w:rsidRPr="00906BF2">
              <w:t>（</w:t>
            </w:r>
            <w:r w:rsidR="00E473EA" w:rsidRPr="00906BF2">
              <w:t>2</w:t>
            </w:r>
            <w:r w:rsidR="00E473EA" w:rsidRPr="00906BF2">
              <w:t>）新增</w:t>
            </w:r>
            <w:r w:rsidR="00E473EA" w:rsidRPr="00906BF2">
              <w:t>APU</w:t>
            </w:r>
            <w:r w:rsidR="00E473EA" w:rsidRPr="00906BF2">
              <w:t>相关敏感信息授权描述。</w:t>
            </w:r>
            <w:r w:rsidR="00E473EA" w:rsidRPr="00906BF2">
              <w:br/>
            </w:r>
            <w:r w:rsidR="00E473EA" w:rsidRPr="00906BF2">
              <w:t>（</w:t>
            </w:r>
            <w:r w:rsidR="00E473EA" w:rsidRPr="00906BF2">
              <w:t>3</w:t>
            </w:r>
            <w:r w:rsidR="00E473EA" w:rsidRPr="00906BF2">
              <w:t>）新增多屏状态栏收集图标显示逻辑。</w:t>
            </w:r>
            <w:r w:rsidR="00E473EA" w:rsidRPr="00906BF2">
              <w:br/>
            </w:r>
            <w:r w:rsidR="00E473EA" w:rsidRPr="00906BF2">
              <w:t>（</w:t>
            </w:r>
            <w:r w:rsidR="00E473EA" w:rsidRPr="00906BF2">
              <w:t>4</w:t>
            </w:r>
            <w:r w:rsidR="00E473EA" w:rsidRPr="00906BF2">
              <w:t>）新增</w:t>
            </w:r>
            <w:r w:rsidR="00E473EA" w:rsidRPr="00906BF2">
              <w:t>APU</w:t>
            </w:r>
            <w:r w:rsidR="00E473EA" w:rsidRPr="00906BF2">
              <w:t>配置标定</w:t>
            </w:r>
            <w:r w:rsidR="00E473EA" w:rsidRPr="00906BF2">
              <w:rPr>
                <w:rFonts w:hint="eastAsia"/>
              </w:rPr>
              <w:t>。</w:t>
            </w:r>
          </w:p>
          <w:p w14:paraId="5139F068" w14:textId="77777777" w:rsidR="009E24FC" w:rsidRPr="00906BF2" w:rsidRDefault="009E24FC" w:rsidP="00AA7390">
            <w:pPr>
              <w:pStyle w:val="a0"/>
              <w:spacing w:after="156"/>
              <w:ind w:firstLine="0"/>
            </w:pPr>
            <w:r w:rsidRPr="00906BF2">
              <w:rPr>
                <w:rFonts w:hint="eastAsia"/>
              </w:rPr>
              <w:t>2.</w:t>
            </w:r>
            <w:r w:rsidRPr="00906BF2">
              <w:t>新增高德地图部分描述</w:t>
            </w:r>
          </w:p>
          <w:p w14:paraId="36C8A9D0" w14:textId="77777777" w:rsidR="002B01C4" w:rsidRPr="00906BF2" w:rsidRDefault="009E24FC" w:rsidP="00AA7390">
            <w:pPr>
              <w:pStyle w:val="a0"/>
              <w:spacing w:after="156"/>
              <w:ind w:firstLine="0"/>
            </w:pPr>
            <w:r w:rsidRPr="00906BF2">
              <w:rPr>
                <w:rFonts w:hint="eastAsia"/>
              </w:rPr>
              <w:t>3</w:t>
            </w:r>
            <w:r w:rsidR="002B01C4" w:rsidRPr="00906BF2">
              <w:rPr>
                <w:rFonts w:hint="eastAsia"/>
              </w:rPr>
              <w:t>.</w:t>
            </w:r>
            <w:r w:rsidR="002B01C4" w:rsidRPr="00906BF2">
              <w:rPr>
                <w:rFonts w:hint="eastAsia"/>
              </w:rPr>
              <w:t>新增弹窗显示策略</w:t>
            </w:r>
          </w:p>
          <w:p w14:paraId="4B2756D8" w14:textId="77777777" w:rsidR="002B01C4" w:rsidRPr="00906BF2" w:rsidRDefault="009E24FC" w:rsidP="00AA7390">
            <w:pPr>
              <w:pStyle w:val="a0"/>
              <w:spacing w:after="156"/>
              <w:ind w:firstLine="0"/>
            </w:pPr>
            <w:r w:rsidRPr="00906BF2">
              <w:rPr>
                <w:rFonts w:hint="eastAsia"/>
              </w:rPr>
              <w:t>4</w:t>
            </w:r>
            <w:r w:rsidR="002B01C4" w:rsidRPr="00906BF2">
              <w:rPr>
                <w:rFonts w:hint="eastAsia"/>
              </w:rPr>
              <w:t>.</w:t>
            </w:r>
            <w:r w:rsidR="002B01C4" w:rsidRPr="00906BF2">
              <w:rPr>
                <w:rFonts w:hint="eastAsia"/>
              </w:rPr>
              <w:t>新增弹窗控制策略</w:t>
            </w:r>
          </w:p>
          <w:p w14:paraId="3F3B84D8" w14:textId="77777777" w:rsidR="002B01C4" w:rsidRPr="00906BF2" w:rsidRDefault="009E24FC" w:rsidP="009E24FC">
            <w:pPr>
              <w:pStyle w:val="a0"/>
              <w:spacing w:after="156"/>
              <w:ind w:firstLine="0"/>
              <w:rPr>
                <w:rFonts w:ascii="宋体" w:eastAsia="宋体" w:hAnsi="宋体" w:cs="宋体"/>
              </w:rPr>
            </w:pPr>
            <w:r w:rsidRPr="00906BF2">
              <w:rPr>
                <w:rFonts w:hint="eastAsia"/>
              </w:rPr>
              <w:t>5.</w:t>
            </w:r>
            <w:r w:rsidRPr="00906BF2">
              <w:t>新增</w:t>
            </w:r>
            <w:r w:rsidRPr="00906BF2">
              <w:rPr>
                <w:rFonts w:hint="eastAsia"/>
              </w:rPr>
              <w:t>系统更新需求</w:t>
            </w:r>
            <w:r w:rsidRPr="00906BF2">
              <w:t xml:space="preserve"> </w:t>
            </w:r>
            <w:r w:rsidRPr="00906BF2">
              <w:br/>
            </w:r>
          </w:p>
        </w:tc>
        <w:tc>
          <w:tcPr>
            <w:tcW w:w="710" w:type="pct"/>
          </w:tcPr>
          <w:p w14:paraId="69642D48" w14:textId="77777777" w:rsidR="00724317" w:rsidRPr="00906BF2" w:rsidRDefault="003B3D37" w:rsidP="00A17BA0">
            <w:pPr>
              <w:pStyle w:val="a0"/>
              <w:spacing w:after="156"/>
              <w:ind w:firstLine="0"/>
            </w:pPr>
            <w:r w:rsidRPr="00906BF2">
              <w:t>L</w:t>
            </w:r>
            <w:r w:rsidRPr="00906BF2">
              <w:rPr>
                <w:rFonts w:hint="eastAsia"/>
              </w:rPr>
              <w:t>iu</w:t>
            </w:r>
            <w:r w:rsidRPr="00906BF2">
              <w:t xml:space="preserve"> Chao</w:t>
            </w:r>
          </w:p>
        </w:tc>
      </w:tr>
      <w:tr w:rsidR="00906BF2" w:rsidRPr="00906BF2" w14:paraId="071FF8E4" w14:textId="77777777" w:rsidTr="00AA7390">
        <w:tc>
          <w:tcPr>
            <w:tcW w:w="579" w:type="pct"/>
          </w:tcPr>
          <w:p w14:paraId="3DB60A7B" w14:textId="77777777" w:rsidR="00F03AEE" w:rsidRPr="00906BF2" w:rsidRDefault="00F03AEE" w:rsidP="00A17BA0">
            <w:pPr>
              <w:pStyle w:val="a0"/>
              <w:spacing w:after="156"/>
              <w:ind w:firstLine="0"/>
            </w:pPr>
            <w:r w:rsidRPr="00906BF2">
              <w:t>0.0.0.5</w:t>
            </w:r>
          </w:p>
        </w:tc>
        <w:tc>
          <w:tcPr>
            <w:tcW w:w="801" w:type="pct"/>
          </w:tcPr>
          <w:p w14:paraId="0BBCE3C8" w14:textId="77777777" w:rsidR="00F03AEE" w:rsidRPr="00906BF2" w:rsidRDefault="00F03AEE" w:rsidP="00A17BA0">
            <w:pPr>
              <w:pStyle w:val="a0"/>
              <w:spacing w:after="156"/>
              <w:ind w:firstLine="0"/>
            </w:pPr>
            <w:r w:rsidRPr="00906BF2">
              <w:t>Dec8,2023</w:t>
            </w:r>
          </w:p>
        </w:tc>
        <w:tc>
          <w:tcPr>
            <w:tcW w:w="582" w:type="pct"/>
          </w:tcPr>
          <w:p w14:paraId="687B33FD" w14:textId="77777777" w:rsidR="00F03AEE" w:rsidRPr="00906BF2" w:rsidRDefault="00F03AEE" w:rsidP="00A17BA0">
            <w:pPr>
              <w:pStyle w:val="a0"/>
              <w:spacing w:after="156"/>
              <w:ind w:firstLine="0"/>
            </w:pPr>
            <w:r w:rsidRPr="00906BF2">
              <w:t>4.9</w:t>
            </w:r>
          </w:p>
        </w:tc>
        <w:tc>
          <w:tcPr>
            <w:tcW w:w="2328" w:type="pct"/>
          </w:tcPr>
          <w:p w14:paraId="598663ED" w14:textId="77777777" w:rsidR="00F03AEE" w:rsidRPr="00906BF2" w:rsidRDefault="00F03AEE" w:rsidP="00AA7390">
            <w:pPr>
              <w:pStyle w:val="a0"/>
              <w:spacing w:after="156"/>
              <w:ind w:firstLine="0"/>
            </w:pPr>
            <w:r w:rsidRPr="00906BF2">
              <w:rPr>
                <w:rFonts w:hint="eastAsia"/>
              </w:rPr>
              <w:t>新增埋点需求</w:t>
            </w:r>
          </w:p>
        </w:tc>
        <w:tc>
          <w:tcPr>
            <w:tcW w:w="710" w:type="pct"/>
          </w:tcPr>
          <w:p w14:paraId="13B44DF9" w14:textId="77777777" w:rsidR="00F03AEE" w:rsidRPr="00906BF2" w:rsidRDefault="00F03AEE" w:rsidP="00A17BA0">
            <w:pPr>
              <w:pStyle w:val="a0"/>
              <w:spacing w:after="156"/>
              <w:ind w:firstLine="0"/>
            </w:pPr>
            <w:r w:rsidRPr="00906BF2">
              <w:t>Liu Chao</w:t>
            </w:r>
          </w:p>
        </w:tc>
      </w:tr>
      <w:tr w:rsidR="00906BF2" w:rsidRPr="00906BF2" w14:paraId="43C85258" w14:textId="77777777" w:rsidTr="00AA7390">
        <w:tc>
          <w:tcPr>
            <w:tcW w:w="579" w:type="pct"/>
          </w:tcPr>
          <w:p w14:paraId="709BF57A" w14:textId="77777777" w:rsidR="00291B78" w:rsidRPr="00906BF2" w:rsidRDefault="00291B78" w:rsidP="00A17BA0">
            <w:pPr>
              <w:pStyle w:val="a0"/>
              <w:spacing w:after="156"/>
              <w:ind w:firstLine="0"/>
            </w:pPr>
            <w:r w:rsidRPr="00906BF2">
              <w:rPr>
                <w:rFonts w:hint="eastAsia"/>
              </w:rPr>
              <w:t>0</w:t>
            </w:r>
            <w:r w:rsidRPr="00906BF2">
              <w:t>.0.0.6</w:t>
            </w:r>
          </w:p>
        </w:tc>
        <w:tc>
          <w:tcPr>
            <w:tcW w:w="801" w:type="pct"/>
          </w:tcPr>
          <w:p w14:paraId="2A25416F" w14:textId="77777777" w:rsidR="00291B78" w:rsidRPr="00906BF2" w:rsidRDefault="00291B78" w:rsidP="00A17BA0">
            <w:pPr>
              <w:pStyle w:val="a0"/>
              <w:spacing w:after="156"/>
              <w:ind w:firstLine="0"/>
            </w:pPr>
            <w:r w:rsidRPr="00906BF2">
              <w:rPr>
                <w:rFonts w:hint="eastAsia"/>
              </w:rPr>
              <w:t>A</w:t>
            </w:r>
            <w:r w:rsidRPr="00906BF2">
              <w:t>pr8,2024</w:t>
            </w:r>
          </w:p>
          <w:p w14:paraId="724BF964" w14:textId="77777777" w:rsidR="000173A5" w:rsidRPr="00906BF2" w:rsidRDefault="000173A5" w:rsidP="00A17BA0">
            <w:pPr>
              <w:pStyle w:val="a0"/>
              <w:spacing w:after="156"/>
              <w:ind w:firstLine="0"/>
            </w:pPr>
            <w:r w:rsidRPr="00906BF2">
              <w:lastRenderedPageBreak/>
              <w:t>CR 834625</w:t>
            </w:r>
          </w:p>
        </w:tc>
        <w:tc>
          <w:tcPr>
            <w:tcW w:w="582" w:type="pct"/>
          </w:tcPr>
          <w:p w14:paraId="67AB68C3" w14:textId="77777777" w:rsidR="00291B78" w:rsidRPr="00906BF2" w:rsidRDefault="00291B78" w:rsidP="00A17BA0">
            <w:pPr>
              <w:pStyle w:val="a0"/>
              <w:spacing w:after="156"/>
              <w:ind w:firstLine="0"/>
            </w:pPr>
            <w:r w:rsidRPr="00906BF2">
              <w:rPr>
                <w:rFonts w:hint="eastAsia"/>
              </w:rPr>
              <w:lastRenderedPageBreak/>
              <w:t>5</w:t>
            </w:r>
          </w:p>
        </w:tc>
        <w:tc>
          <w:tcPr>
            <w:tcW w:w="2328" w:type="pct"/>
          </w:tcPr>
          <w:p w14:paraId="35DEEF5C" w14:textId="77777777" w:rsidR="00291B78" w:rsidRPr="00906BF2" w:rsidRDefault="00291B78" w:rsidP="00AA7390">
            <w:pPr>
              <w:pStyle w:val="a0"/>
              <w:spacing w:after="156"/>
              <w:ind w:firstLine="0"/>
            </w:pPr>
            <w:r w:rsidRPr="00906BF2">
              <w:rPr>
                <w:rFonts w:hint="eastAsia"/>
              </w:rPr>
              <w:t>更新隐私功能范围清单：</w:t>
            </w:r>
          </w:p>
          <w:p w14:paraId="44917330" w14:textId="77777777" w:rsidR="000173A5" w:rsidRPr="00906BF2" w:rsidRDefault="000173A5" w:rsidP="00AA7390">
            <w:pPr>
              <w:pStyle w:val="a0"/>
              <w:spacing w:after="156"/>
              <w:ind w:firstLine="0"/>
            </w:pPr>
            <w:r w:rsidRPr="00906BF2">
              <w:rPr>
                <w:rFonts w:hint="eastAsia"/>
              </w:rPr>
              <w:lastRenderedPageBreak/>
              <w:t>#</w:t>
            </w:r>
            <w:r w:rsidRPr="00906BF2">
              <w:t>8</w:t>
            </w:r>
            <w:r w:rsidRPr="00906BF2">
              <w:rPr>
                <w:rFonts w:hint="eastAsia"/>
              </w:rPr>
              <w:t>：更新天气的隐私描述；</w:t>
            </w:r>
          </w:p>
          <w:p w14:paraId="1AFCDF51" w14:textId="77777777" w:rsidR="000173A5" w:rsidRPr="00906BF2" w:rsidRDefault="000173A5" w:rsidP="00AA7390">
            <w:pPr>
              <w:pStyle w:val="a0"/>
              <w:spacing w:after="156"/>
              <w:ind w:firstLine="0"/>
            </w:pPr>
            <w:r w:rsidRPr="00906BF2">
              <w:rPr>
                <w:rFonts w:hint="eastAsia"/>
              </w:rPr>
              <w:t>#</w:t>
            </w:r>
            <w:r w:rsidRPr="00906BF2">
              <w:t>20</w:t>
            </w:r>
            <w:r w:rsidRPr="00906BF2">
              <w:rPr>
                <w:rFonts w:hint="eastAsia"/>
              </w:rPr>
              <w:t>：修改“</w:t>
            </w:r>
            <w:r w:rsidRPr="00906BF2">
              <w:rPr>
                <w:rFonts w:hint="eastAsia"/>
              </w:rPr>
              <w:t>Setting</w:t>
            </w:r>
            <w:r w:rsidR="002B2622" w:rsidRPr="00906BF2">
              <w:rPr>
                <w:rFonts w:hint="eastAsia"/>
              </w:rPr>
              <w:t>（</w:t>
            </w:r>
            <w:r w:rsidRPr="00906BF2">
              <w:rPr>
                <w:rFonts w:hint="eastAsia"/>
              </w:rPr>
              <w:t>隐私</w:t>
            </w:r>
            <w:r w:rsidR="002B2622" w:rsidRPr="00906BF2">
              <w:rPr>
                <w:rFonts w:hint="eastAsia"/>
              </w:rPr>
              <w:t>）</w:t>
            </w:r>
            <w:r w:rsidRPr="00906BF2">
              <w:rPr>
                <w:rFonts w:hint="eastAsia"/>
              </w:rPr>
              <w:t>”的描述；</w:t>
            </w:r>
          </w:p>
          <w:p w14:paraId="720FE8F6" w14:textId="77777777" w:rsidR="000173A5" w:rsidRPr="00906BF2" w:rsidRDefault="000173A5" w:rsidP="00AA7390">
            <w:pPr>
              <w:pStyle w:val="a0"/>
              <w:spacing w:after="156"/>
              <w:ind w:firstLine="0"/>
            </w:pPr>
            <w:r w:rsidRPr="00906BF2">
              <w:rPr>
                <w:rFonts w:hint="eastAsia"/>
              </w:rPr>
              <w:t>#</w:t>
            </w:r>
            <w:r w:rsidRPr="00906BF2">
              <w:t>21</w:t>
            </w:r>
            <w:r w:rsidRPr="00906BF2">
              <w:rPr>
                <w:rFonts w:hint="eastAsia"/>
              </w:rPr>
              <w:t>：增加</w:t>
            </w:r>
            <w:r w:rsidR="002B2622" w:rsidRPr="00906BF2">
              <w:rPr>
                <w:rFonts w:hint="eastAsia"/>
              </w:rPr>
              <w:t>“</w:t>
            </w:r>
            <w:r w:rsidR="002B2622" w:rsidRPr="00906BF2">
              <w:rPr>
                <w:rFonts w:hint="eastAsia"/>
              </w:rPr>
              <w:t>Setting</w:t>
            </w:r>
            <w:r w:rsidR="002B2622" w:rsidRPr="00906BF2">
              <w:rPr>
                <w:rFonts w:hint="eastAsia"/>
              </w:rPr>
              <w:t>（</w:t>
            </w:r>
            <w:r w:rsidR="002B2622" w:rsidRPr="00906BF2">
              <w:rPr>
                <w:rFonts w:hint="eastAsia"/>
              </w:rPr>
              <w:t>V2X</w:t>
            </w:r>
            <w:r w:rsidR="002B2622" w:rsidRPr="00906BF2">
              <w:rPr>
                <w:rFonts w:hint="eastAsia"/>
              </w:rPr>
              <w:t>高快速预警提醒）”</w:t>
            </w:r>
            <w:r w:rsidRPr="00906BF2">
              <w:rPr>
                <w:rFonts w:hint="eastAsia"/>
              </w:rPr>
              <w:t>隐私功能；</w:t>
            </w:r>
          </w:p>
        </w:tc>
        <w:tc>
          <w:tcPr>
            <w:tcW w:w="710" w:type="pct"/>
          </w:tcPr>
          <w:p w14:paraId="67690A98" w14:textId="77777777" w:rsidR="00291B78" w:rsidRPr="00906BF2" w:rsidRDefault="00291B78" w:rsidP="00A17BA0">
            <w:pPr>
              <w:pStyle w:val="a0"/>
              <w:spacing w:after="156"/>
              <w:ind w:firstLine="0"/>
            </w:pPr>
            <w:r w:rsidRPr="00906BF2">
              <w:rPr>
                <w:rFonts w:hint="eastAsia"/>
              </w:rPr>
              <w:lastRenderedPageBreak/>
              <w:t>Z</w:t>
            </w:r>
            <w:r w:rsidRPr="00906BF2">
              <w:t>heng Pan</w:t>
            </w:r>
          </w:p>
        </w:tc>
      </w:tr>
      <w:tr w:rsidR="00906BF2" w:rsidRPr="00906BF2" w14:paraId="595AAF0B" w14:textId="77777777" w:rsidTr="00AA7390">
        <w:tc>
          <w:tcPr>
            <w:tcW w:w="579" w:type="pct"/>
          </w:tcPr>
          <w:p w14:paraId="770BCDBC" w14:textId="77777777" w:rsidR="006C1823" w:rsidRPr="00906BF2" w:rsidRDefault="006C1823" w:rsidP="00A17BA0">
            <w:pPr>
              <w:pStyle w:val="a0"/>
              <w:spacing w:after="156"/>
              <w:ind w:firstLine="0"/>
            </w:pPr>
            <w:r w:rsidRPr="00906BF2">
              <w:rPr>
                <w:rFonts w:hint="eastAsia"/>
              </w:rPr>
              <w:t>0</w:t>
            </w:r>
            <w:r w:rsidRPr="00906BF2">
              <w:t>.0.0.7</w:t>
            </w:r>
          </w:p>
        </w:tc>
        <w:tc>
          <w:tcPr>
            <w:tcW w:w="801" w:type="pct"/>
          </w:tcPr>
          <w:p w14:paraId="1AE0A859" w14:textId="77777777" w:rsidR="006C1823" w:rsidRPr="00906BF2" w:rsidRDefault="006C1823" w:rsidP="00A17BA0">
            <w:pPr>
              <w:pStyle w:val="a0"/>
              <w:spacing w:after="156"/>
              <w:ind w:firstLine="0"/>
            </w:pPr>
            <w:r w:rsidRPr="00906BF2">
              <w:rPr>
                <w:rFonts w:hint="eastAsia"/>
              </w:rPr>
              <w:t>May</w:t>
            </w:r>
            <w:r w:rsidRPr="00906BF2">
              <w:t>8,2024</w:t>
            </w:r>
          </w:p>
          <w:p w14:paraId="37A72C55" w14:textId="77777777" w:rsidR="006C1823" w:rsidRPr="00906BF2" w:rsidRDefault="006C1823" w:rsidP="00A17BA0">
            <w:pPr>
              <w:pStyle w:val="a0"/>
              <w:spacing w:after="156"/>
              <w:ind w:firstLine="0"/>
            </w:pPr>
            <w:r w:rsidRPr="00906BF2">
              <w:t>CR</w:t>
            </w:r>
            <w:r w:rsidR="00D14F62" w:rsidRPr="00906BF2">
              <w:t xml:space="preserve"> 855226</w:t>
            </w:r>
          </w:p>
        </w:tc>
        <w:tc>
          <w:tcPr>
            <w:tcW w:w="582" w:type="pct"/>
          </w:tcPr>
          <w:p w14:paraId="235C9617" w14:textId="77777777" w:rsidR="006D065D" w:rsidRPr="00906BF2" w:rsidRDefault="006D065D" w:rsidP="00A17BA0">
            <w:pPr>
              <w:pStyle w:val="a0"/>
              <w:spacing w:after="156"/>
              <w:ind w:firstLine="0"/>
            </w:pPr>
            <w:r w:rsidRPr="00906BF2">
              <w:rPr>
                <w:rFonts w:hint="eastAsia"/>
              </w:rPr>
              <w:t>3</w:t>
            </w:r>
            <w:r w:rsidRPr="00906BF2">
              <w:t>.5</w:t>
            </w:r>
          </w:p>
          <w:p w14:paraId="31F6C8B2" w14:textId="77777777" w:rsidR="006C1823" w:rsidRPr="00906BF2" w:rsidRDefault="006C1823" w:rsidP="00A17BA0">
            <w:pPr>
              <w:pStyle w:val="a0"/>
              <w:spacing w:after="156"/>
              <w:ind w:firstLine="0"/>
            </w:pPr>
            <w:r w:rsidRPr="00906BF2">
              <w:rPr>
                <w:rFonts w:hint="eastAsia"/>
              </w:rPr>
              <w:t>5</w:t>
            </w:r>
          </w:p>
        </w:tc>
        <w:tc>
          <w:tcPr>
            <w:tcW w:w="2328" w:type="pct"/>
          </w:tcPr>
          <w:p w14:paraId="637E346C" w14:textId="77777777" w:rsidR="007332AF" w:rsidRPr="00906BF2" w:rsidRDefault="007332AF" w:rsidP="007332AF">
            <w:pPr>
              <w:pStyle w:val="a0"/>
              <w:spacing w:after="156"/>
              <w:ind w:left="1" w:firstLine="0"/>
              <w:jc w:val="left"/>
            </w:pPr>
            <w:r w:rsidRPr="00906BF2">
              <w:rPr>
                <w:rFonts w:hint="eastAsia"/>
              </w:rPr>
              <w:t>根据</w:t>
            </w:r>
            <w:r w:rsidRPr="00906BF2">
              <w:rPr>
                <w:rFonts w:hint="eastAsia"/>
              </w:rPr>
              <w:t>Bug</w:t>
            </w:r>
            <w:r w:rsidRPr="00906BF2">
              <w:t xml:space="preserve"> 840943</w:t>
            </w:r>
            <w:r w:rsidRPr="00906BF2">
              <w:rPr>
                <w:rFonts w:hint="eastAsia"/>
              </w:rPr>
              <w:t>：</w:t>
            </w:r>
          </w:p>
          <w:p w14:paraId="7BADF251" w14:textId="77777777" w:rsidR="006C1823" w:rsidRPr="00906BF2" w:rsidRDefault="007332AF" w:rsidP="007332AF">
            <w:pPr>
              <w:pStyle w:val="a0"/>
              <w:spacing w:after="156"/>
              <w:ind w:firstLine="0"/>
            </w:pPr>
            <w:r w:rsidRPr="00906BF2">
              <w:t>5 #22</w:t>
            </w:r>
            <w:r w:rsidRPr="00906BF2">
              <w:rPr>
                <w:rFonts w:hint="eastAsia"/>
              </w:rPr>
              <w:t>：增加“</w:t>
            </w:r>
            <w:r w:rsidRPr="00906BF2">
              <w:rPr>
                <w:rFonts w:hint="eastAsia"/>
              </w:rPr>
              <w:t>Setting</w:t>
            </w:r>
            <w:r w:rsidRPr="00906BF2">
              <w:rPr>
                <w:rFonts w:hint="eastAsia"/>
              </w:rPr>
              <w:t>（主题壁纸）”隐私功能</w:t>
            </w:r>
          </w:p>
          <w:p w14:paraId="5B35FA85" w14:textId="77777777" w:rsidR="007332AF" w:rsidRPr="00906BF2" w:rsidRDefault="007332AF" w:rsidP="007332AF">
            <w:pPr>
              <w:pStyle w:val="a0"/>
              <w:spacing w:after="156"/>
              <w:ind w:firstLine="0"/>
            </w:pPr>
            <w:r w:rsidRPr="00906BF2">
              <w:rPr>
                <w:rFonts w:hint="eastAsia"/>
              </w:rPr>
              <w:t>根据</w:t>
            </w:r>
            <w:r w:rsidRPr="00906BF2">
              <w:rPr>
                <w:rFonts w:hint="eastAsia"/>
              </w:rPr>
              <w:t>Arch</w:t>
            </w:r>
            <w:r w:rsidRPr="00906BF2">
              <w:t xml:space="preserve"> </w:t>
            </w:r>
            <w:r w:rsidRPr="00906BF2">
              <w:rPr>
                <w:rFonts w:hint="eastAsia"/>
              </w:rPr>
              <w:t>CR</w:t>
            </w:r>
            <w:r w:rsidRPr="00906BF2">
              <w:t xml:space="preserve"> 822258</w:t>
            </w:r>
            <w:r w:rsidRPr="00906BF2">
              <w:rPr>
                <w:rFonts w:hint="eastAsia"/>
              </w:rPr>
              <w:t>：</w:t>
            </w:r>
          </w:p>
          <w:p w14:paraId="40D8AC23" w14:textId="77777777" w:rsidR="006D065D" w:rsidRPr="00906BF2" w:rsidRDefault="006D065D" w:rsidP="007332AF">
            <w:pPr>
              <w:pStyle w:val="a0"/>
              <w:spacing w:after="156"/>
              <w:ind w:firstLine="0"/>
            </w:pPr>
            <w:r w:rsidRPr="00906BF2">
              <w:rPr>
                <w:rFonts w:hint="eastAsia"/>
              </w:rPr>
              <w:t>3</w:t>
            </w:r>
            <w:r w:rsidRPr="00906BF2">
              <w:t xml:space="preserve">.5 </w:t>
            </w:r>
            <w:r w:rsidRPr="00906BF2">
              <w:rPr>
                <w:rFonts w:hint="eastAsia"/>
              </w:rPr>
              <w:t>增加</w:t>
            </w:r>
            <w:r w:rsidRPr="00906BF2">
              <w:rPr>
                <w:rFonts w:hint="eastAsia"/>
              </w:rPr>
              <w:t>ADAS</w:t>
            </w:r>
            <w:r w:rsidRPr="00906BF2">
              <w:rPr>
                <w:rFonts w:hint="eastAsia"/>
              </w:rPr>
              <w:t>大数据回传的功能逻辑；</w:t>
            </w:r>
          </w:p>
          <w:p w14:paraId="5350A32A" w14:textId="77777777" w:rsidR="007332AF" w:rsidRPr="00906BF2" w:rsidRDefault="007332AF" w:rsidP="007332AF">
            <w:pPr>
              <w:pStyle w:val="a0"/>
              <w:spacing w:after="156"/>
              <w:ind w:firstLine="0"/>
            </w:pPr>
            <w:r w:rsidRPr="00906BF2">
              <w:t>5 #23</w:t>
            </w:r>
            <w:r w:rsidRPr="00906BF2">
              <w:rPr>
                <w:rFonts w:hint="eastAsia"/>
              </w:rPr>
              <w:t>：增加“</w:t>
            </w:r>
            <w:r w:rsidRPr="00906BF2">
              <w:rPr>
                <w:rFonts w:hint="eastAsia"/>
              </w:rPr>
              <w:t>ADAS</w:t>
            </w:r>
            <w:r w:rsidRPr="00906BF2">
              <w:rPr>
                <w:rFonts w:hint="eastAsia"/>
              </w:rPr>
              <w:t>大数据回传”隐私功能</w:t>
            </w:r>
          </w:p>
        </w:tc>
        <w:tc>
          <w:tcPr>
            <w:tcW w:w="710" w:type="pct"/>
          </w:tcPr>
          <w:p w14:paraId="5790640A" w14:textId="77777777" w:rsidR="006C1823" w:rsidRPr="00906BF2" w:rsidRDefault="000E4198" w:rsidP="00A17BA0">
            <w:pPr>
              <w:pStyle w:val="a0"/>
              <w:spacing w:after="156"/>
              <w:ind w:firstLine="0"/>
            </w:pPr>
            <w:r w:rsidRPr="00906BF2">
              <w:rPr>
                <w:rFonts w:hint="eastAsia"/>
              </w:rPr>
              <w:t>Z</w:t>
            </w:r>
            <w:r w:rsidRPr="00906BF2">
              <w:t>heng Pan</w:t>
            </w:r>
          </w:p>
        </w:tc>
      </w:tr>
      <w:tr w:rsidR="00906BF2" w:rsidRPr="00906BF2" w14:paraId="181FCF47" w14:textId="77777777" w:rsidTr="00AA7390">
        <w:tc>
          <w:tcPr>
            <w:tcW w:w="579" w:type="pct"/>
          </w:tcPr>
          <w:p w14:paraId="06FA29EB" w14:textId="77777777" w:rsidR="00BF429D" w:rsidRPr="00906BF2" w:rsidRDefault="00BF429D" w:rsidP="00A17BA0">
            <w:pPr>
              <w:pStyle w:val="a0"/>
              <w:spacing w:after="156"/>
              <w:ind w:firstLine="0"/>
            </w:pPr>
            <w:r w:rsidRPr="00906BF2">
              <w:rPr>
                <w:rFonts w:hint="eastAsia"/>
              </w:rPr>
              <w:t>0</w:t>
            </w:r>
            <w:r w:rsidRPr="00906BF2">
              <w:t>.0.0.8</w:t>
            </w:r>
          </w:p>
        </w:tc>
        <w:tc>
          <w:tcPr>
            <w:tcW w:w="801" w:type="pct"/>
          </w:tcPr>
          <w:p w14:paraId="4626C595" w14:textId="77777777" w:rsidR="00BF429D" w:rsidRPr="00906BF2" w:rsidRDefault="00BF429D" w:rsidP="00A17BA0">
            <w:pPr>
              <w:pStyle w:val="a0"/>
              <w:spacing w:after="156"/>
              <w:ind w:firstLine="0"/>
            </w:pPr>
            <w:r w:rsidRPr="00906BF2">
              <w:t>June 28, 2024</w:t>
            </w:r>
          </w:p>
          <w:p w14:paraId="5876BB38" w14:textId="77777777" w:rsidR="00BF429D" w:rsidRPr="00906BF2" w:rsidRDefault="00C82A46" w:rsidP="00A17BA0">
            <w:pPr>
              <w:pStyle w:val="a0"/>
              <w:spacing w:after="156"/>
              <w:ind w:firstLine="0"/>
            </w:pPr>
            <w:r w:rsidRPr="00906BF2">
              <w:rPr>
                <w:rFonts w:hint="eastAsia"/>
              </w:rPr>
              <w:t>task</w:t>
            </w:r>
            <w:r w:rsidR="00BF429D" w:rsidRPr="00906BF2">
              <w:t xml:space="preserve"> </w:t>
            </w:r>
            <w:r w:rsidRPr="00906BF2">
              <w:t>880546</w:t>
            </w:r>
          </w:p>
        </w:tc>
        <w:tc>
          <w:tcPr>
            <w:tcW w:w="582" w:type="pct"/>
          </w:tcPr>
          <w:p w14:paraId="5DF9483B" w14:textId="77777777" w:rsidR="00BF429D" w:rsidRPr="00906BF2" w:rsidRDefault="00BF429D" w:rsidP="00A17BA0">
            <w:pPr>
              <w:pStyle w:val="a0"/>
              <w:spacing w:after="156"/>
              <w:ind w:firstLine="0"/>
            </w:pPr>
            <w:r w:rsidRPr="00906BF2">
              <w:rPr>
                <w:rFonts w:hint="eastAsia"/>
              </w:rPr>
              <w:t>5</w:t>
            </w:r>
          </w:p>
        </w:tc>
        <w:tc>
          <w:tcPr>
            <w:tcW w:w="2328" w:type="pct"/>
          </w:tcPr>
          <w:p w14:paraId="3F54E70F" w14:textId="77777777" w:rsidR="00BF429D" w:rsidRPr="00906BF2" w:rsidRDefault="00BF429D" w:rsidP="007332AF">
            <w:pPr>
              <w:pStyle w:val="a0"/>
              <w:spacing w:after="156"/>
              <w:ind w:left="1" w:firstLine="0"/>
              <w:jc w:val="left"/>
            </w:pPr>
            <w:r w:rsidRPr="00906BF2">
              <w:rPr>
                <w:rFonts w:hint="eastAsia"/>
              </w:rPr>
              <w:t>根据</w:t>
            </w:r>
            <w:r w:rsidRPr="00906BF2">
              <w:rPr>
                <w:rFonts w:hint="eastAsia"/>
              </w:rPr>
              <w:t>PLM</w:t>
            </w:r>
            <w:r w:rsidRPr="00906BF2">
              <w:t xml:space="preserve"> </w:t>
            </w:r>
            <w:r w:rsidRPr="00906BF2">
              <w:rPr>
                <w:rFonts w:hint="eastAsia"/>
              </w:rPr>
              <w:t>CR</w:t>
            </w:r>
            <w:r w:rsidRPr="00906BF2">
              <w:t>860637</w:t>
            </w:r>
            <w:r w:rsidR="001336CF" w:rsidRPr="00906BF2">
              <w:rPr>
                <w:rFonts w:hint="eastAsia"/>
              </w:rPr>
              <w:t>（</w:t>
            </w:r>
            <w:r w:rsidR="001336CF" w:rsidRPr="00906BF2">
              <w:rPr>
                <w:rFonts w:hint="eastAsia"/>
              </w:rPr>
              <w:t>task</w:t>
            </w:r>
            <w:r w:rsidR="001336CF" w:rsidRPr="00906BF2">
              <w:t>880546</w:t>
            </w:r>
            <w:r w:rsidR="001336CF" w:rsidRPr="00906BF2">
              <w:rPr>
                <w:rFonts w:hint="eastAsia"/>
              </w:rPr>
              <w:t>）：</w:t>
            </w:r>
          </w:p>
          <w:p w14:paraId="37310C4E" w14:textId="77777777" w:rsidR="001336CF" w:rsidRPr="00906BF2" w:rsidRDefault="001336CF" w:rsidP="007332AF">
            <w:pPr>
              <w:pStyle w:val="a0"/>
              <w:spacing w:after="156"/>
              <w:ind w:left="1" w:firstLine="0"/>
              <w:jc w:val="left"/>
            </w:pPr>
            <w:r w:rsidRPr="00906BF2">
              <w:rPr>
                <w:rFonts w:hint="eastAsia"/>
              </w:rPr>
              <w:t>5</w:t>
            </w:r>
            <w:r w:rsidRPr="00906BF2">
              <w:t>. #24</w:t>
            </w:r>
            <w:r w:rsidRPr="00906BF2">
              <w:rPr>
                <w:rFonts w:hint="eastAsia"/>
              </w:rPr>
              <w:t>：增加“用户反馈”隐私功能</w:t>
            </w:r>
          </w:p>
        </w:tc>
        <w:tc>
          <w:tcPr>
            <w:tcW w:w="710" w:type="pct"/>
          </w:tcPr>
          <w:p w14:paraId="6FB1EEB7" w14:textId="77777777" w:rsidR="00BF429D" w:rsidRPr="00906BF2" w:rsidRDefault="001336CF" w:rsidP="00A17BA0">
            <w:pPr>
              <w:pStyle w:val="a0"/>
              <w:spacing w:after="156"/>
              <w:ind w:firstLine="0"/>
            </w:pPr>
            <w:r w:rsidRPr="00906BF2">
              <w:rPr>
                <w:rFonts w:hint="eastAsia"/>
              </w:rPr>
              <w:t>Zheng</w:t>
            </w:r>
            <w:r w:rsidRPr="00906BF2">
              <w:t xml:space="preserve"> </w:t>
            </w:r>
            <w:r w:rsidRPr="00906BF2">
              <w:rPr>
                <w:rFonts w:hint="eastAsia"/>
              </w:rPr>
              <w:t>Pan</w:t>
            </w:r>
          </w:p>
        </w:tc>
      </w:tr>
      <w:tr w:rsidR="00906BF2" w:rsidRPr="00906BF2" w14:paraId="54AD0CFE" w14:textId="77777777" w:rsidTr="00AA7390">
        <w:tc>
          <w:tcPr>
            <w:tcW w:w="579" w:type="pct"/>
          </w:tcPr>
          <w:p w14:paraId="175FA6BF" w14:textId="77777777" w:rsidR="0010284F" w:rsidRPr="00906BF2" w:rsidRDefault="0010284F" w:rsidP="00A17BA0">
            <w:pPr>
              <w:pStyle w:val="a0"/>
              <w:spacing w:after="156"/>
              <w:ind w:firstLine="0"/>
            </w:pPr>
            <w:r w:rsidRPr="00906BF2">
              <w:rPr>
                <w:rFonts w:hint="eastAsia"/>
              </w:rPr>
              <w:t>0</w:t>
            </w:r>
            <w:r w:rsidRPr="00906BF2">
              <w:t>.0.0.9</w:t>
            </w:r>
          </w:p>
        </w:tc>
        <w:tc>
          <w:tcPr>
            <w:tcW w:w="801" w:type="pct"/>
          </w:tcPr>
          <w:p w14:paraId="4B8C9998" w14:textId="77777777" w:rsidR="0010284F" w:rsidRPr="00906BF2" w:rsidRDefault="007B77D1" w:rsidP="00A17BA0">
            <w:pPr>
              <w:pStyle w:val="a0"/>
              <w:spacing w:after="156"/>
              <w:ind w:firstLine="0"/>
            </w:pPr>
            <w:r w:rsidRPr="00906BF2">
              <w:rPr>
                <w:rFonts w:hint="eastAsia"/>
              </w:rPr>
              <w:t>Sept</w:t>
            </w:r>
            <w:r w:rsidRPr="00906BF2">
              <w:t xml:space="preserve"> 25</w:t>
            </w:r>
            <w:r w:rsidRPr="00906BF2">
              <w:rPr>
                <w:rFonts w:hint="eastAsia"/>
              </w:rPr>
              <w:t>,</w:t>
            </w:r>
            <w:r w:rsidRPr="00906BF2">
              <w:t>2024</w:t>
            </w:r>
          </w:p>
          <w:p w14:paraId="6BED3C80" w14:textId="77777777" w:rsidR="007B77D1" w:rsidRPr="00906BF2" w:rsidRDefault="007B77D1" w:rsidP="00A17BA0">
            <w:pPr>
              <w:pStyle w:val="a0"/>
              <w:spacing w:after="156"/>
              <w:ind w:firstLine="0"/>
            </w:pPr>
            <w:r w:rsidRPr="00906BF2">
              <w:t xml:space="preserve">task </w:t>
            </w:r>
            <w:r w:rsidR="00546AE4" w:rsidRPr="00906BF2">
              <w:t>906097</w:t>
            </w:r>
          </w:p>
        </w:tc>
        <w:tc>
          <w:tcPr>
            <w:tcW w:w="582" w:type="pct"/>
          </w:tcPr>
          <w:p w14:paraId="0AFD352F" w14:textId="77777777" w:rsidR="0010284F" w:rsidRPr="00906BF2" w:rsidRDefault="000A28C2" w:rsidP="00A17BA0">
            <w:pPr>
              <w:pStyle w:val="a0"/>
              <w:spacing w:after="156"/>
              <w:ind w:firstLine="0"/>
            </w:pPr>
            <w:r w:rsidRPr="00906BF2">
              <w:rPr>
                <w:rFonts w:hint="eastAsia"/>
              </w:rPr>
              <w:t>1</w:t>
            </w:r>
            <w:r w:rsidRPr="00906BF2">
              <w:t>.2</w:t>
            </w:r>
          </w:p>
          <w:p w14:paraId="46C49120" w14:textId="77777777" w:rsidR="000A28C2" w:rsidRPr="00906BF2" w:rsidRDefault="000A28C2" w:rsidP="00A17BA0">
            <w:pPr>
              <w:pStyle w:val="a0"/>
              <w:spacing w:after="156"/>
              <w:ind w:firstLine="0"/>
            </w:pPr>
            <w:r w:rsidRPr="00906BF2">
              <w:t>1.3</w:t>
            </w:r>
          </w:p>
          <w:p w14:paraId="269B230E" w14:textId="77777777" w:rsidR="000A28C2" w:rsidRPr="00906BF2" w:rsidRDefault="000A28C2" w:rsidP="00A17BA0">
            <w:pPr>
              <w:pStyle w:val="a0"/>
              <w:spacing w:after="156"/>
              <w:ind w:firstLine="0"/>
            </w:pPr>
            <w:r w:rsidRPr="00906BF2">
              <w:t>3.1</w:t>
            </w:r>
          </w:p>
          <w:p w14:paraId="3303D92E" w14:textId="77777777" w:rsidR="000A28C2" w:rsidRPr="00906BF2" w:rsidRDefault="000A28C2" w:rsidP="00A17BA0">
            <w:pPr>
              <w:pStyle w:val="a0"/>
              <w:spacing w:after="156"/>
              <w:ind w:firstLine="0"/>
            </w:pPr>
            <w:r w:rsidRPr="00906BF2">
              <w:t>3.2.1</w:t>
            </w:r>
          </w:p>
          <w:p w14:paraId="0B3B0D12" w14:textId="77777777" w:rsidR="000A28C2" w:rsidRPr="00906BF2" w:rsidRDefault="000A28C2" w:rsidP="00A17BA0">
            <w:pPr>
              <w:pStyle w:val="a0"/>
              <w:spacing w:after="156"/>
              <w:ind w:firstLine="0"/>
            </w:pPr>
            <w:r w:rsidRPr="00906BF2">
              <w:t>3.2.2</w:t>
            </w:r>
          </w:p>
          <w:p w14:paraId="0CEA7C08" w14:textId="77777777" w:rsidR="000A28C2" w:rsidRPr="00906BF2" w:rsidRDefault="000A28C2" w:rsidP="00A17BA0">
            <w:pPr>
              <w:pStyle w:val="a0"/>
              <w:spacing w:after="156"/>
              <w:ind w:firstLine="0"/>
            </w:pPr>
            <w:r w:rsidRPr="00906BF2">
              <w:t>3.2.3</w:t>
            </w:r>
          </w:p>
          <w:p w14:paraId="35EBF0DD" w14:textId="77777777" w:rsidR="000A28C2" w:rsidRPr="00906BF2" w:rsidRDefault="000A28C2" w:rsidP="00A17BA0">
            <w:pPr>
              <w:pStyle w:val="a0"/>
              <w:spacing w:after="156"/>
              <w:ind w:firstLine="0"/>
            </w:pPr>
            <w:r w:rsidRPr="00906BF2">
              <w:t>3.3.1</w:t>
            </w:r>
          </w:p>
          <w:p w14:paraId="44ACA451" w14:textId="77777777" w:rsidR="000A28C2" w:rsidRPr="00906BF2" w:rsidRDefault="000A28C2" w:rsidP="00A17BA0">
            <w:pPr>
              <w:pStyle w:val="a0"/>
              <w:spacing w:after="156"/>
              <w:ind w:firstLine="0"/>
            </w:pPr>
            <w:r w:rsidRPr="00906BF2">
              <w:t>3.3.2</w:t>
            </w:r>
          </w:p>
          <w:p w14:paraId="1015DB74" w14:textId="77777777" w:rsidR="000A28C2" w:rsidRPr="00906BF2" w:rsidRDefault="000A28C2" w:rsidP="00A17BA0">
            <w:pPr>
              <w:pStyle w:val="a0"/>
              <w:spacing w:after="156"/>
              <w:ind w:firstLine="0"/>
            </w:pPr>
            <w:r w:rsidRPr="00906BF2">
              <w:t>3.3</w:t>
            </w:r>
            <w:r w:rsidRPr="00906BF2">
              <w:rPr>
                <w:rFonts w:hint="eastAsia"/>
              </w:rPr>
              <w:t>.</w:t>
            </w:r>
            <w:r w:rsidRPr="00906BF2">
              <w:t>3</w:t>
            </w:r>
          </w:p>
          <w:p w14:paraId="2233EC7A" w14:textId="77777777" w:rsidR="000A28C2" w:rsidRPr="00906BF2" w:rsidRDefault="00F95A10" w:rsidP="00A17BA0">
            <w:pPr>
              <w:pStyle w:val="a0"/>
              <w:spacing w:after="156"/>
              <w:ind w:firstLine="0"/>
            </w:pPr>
            <w:r w:rsidRPr="00906BF2">
              <w:rPr>
                <w:rFonts w:hint="eastAsia"/>
              </w:rPr>
              <w:t>3</w:t>
            </w:r>
            <w:r w:rsidRPr="00906BF2">
              <w:t>.3.4</w:t>
            </w:r>
          </w:p>
          <w:p w14:paraId="3B43F37F" w14:textId="77777777" w:rsidR="00F95A10" w:rsidRPr="00906BF2" w:rsidRDefault="00F95A10" w:rsidP="00A17BA0">
            <w:pPr>
              <w:pStyle w:val="a0"/>
              <w:spacing w:after="156"/>
              <w:ind w:firstLine="0"/>
            </w:pPr>
            <w:r w:rsidRPr="00906BF2">
              <w:t>4.4</w:t>
            </w:r>
          </w:p>
          <w:p w14:paraId="088F2C68" w14:textId="77777777" w:rsidR="00F95A10" w:rsidRPr="00906BF2" w:rsidRDefault="00F95A10" w:rsidP="00A17BA0">
            <w:pPr>
              <w:pStyle w:val="a0"/>
              <w:spacing w:after="156"/>
              <w:ind w:firstLine="0"/>
            </w:pPr>
            <w:r w:rsidRPr="00906BF2">
              <w:t>4.5</w:t>
            </w:r>
          </w:p>
          <w:p w14:paraId="72F95274" w14:textId="77777777" w:rsidR="00F95A10" w:rsidRPr="00906BF2" w:rsidRDefault="00F95A10" w:rsidP="00A17BA0">
            <w:pPr>
              <w:pStyle w:val="a0"/>
              <w:spacing w:after="156"/>
              <w:ind w:firstLine="0"/>
            </w:pPr>
            <w:r w:rsidRPr="00906BF2">
              <w:t>4.6</w:t>
            </w:r>
          </w:p>
          <w:p w14:paraId="28D8254F" w14:textId="77777777" w:rsidR="00F95A10" w:rsidRPr="00906BF2" w:rsidRDefault="00F95A10" w:rsidP="00A17BA0">
            <w:pPr>
              <w:pStyle w:val="a0"/>
              <w:spacing w:after="156"/>
              <w:ind w:firstLine="0"/>
            </w:pPr>
            <w:r w:rsidRPr="00906BF2">
              <w:t>4.8.2</w:t>
            </w:r>
          </w:p>
          <w:p w14:paraId="0736E401" w14:textId="077652FB" w:rsidR="00F95A10" w:rsidRPr="00906BF2" w:rsidRDefault="00F95A10" w:rsidP="00A17BA0">
            <w:pPr>
              <w:pStyle w:val="a0"/>
              <w:spacing w:after="156"/>
              <w:ind w:firstLine="0"/>
            </w:pPr>
            <w:r w:rsidRPr="00906BF2">
              <w:t>5</w:t>
            </w:r>
          </w:p>
        </w:tc>
        <w:tc>
          <w:tcPr>
            <w:tcW w:w="2328" w:type="pct"/>
          </w:tcPr>
          <w:p w14:paraId="5FD5A43F" w14:textId="77777777" w:rsidR="007B77D1" w:rsidRPr="00906BF2" w:rsidRDefault="007B77D1" w:rsidP="007332AF">
            <w:pPr>
              <w:pStyle w:val="a0"/>
              <w:spacing w:after="156"/>
              <w:ind w:left="1" w:firstLine="0"/>
              <w:jc w:val="left"/>
            </w:pPr>
            <w:r w:rsidRPr="00906BF2">
              <w:rPr>
                <w:rFonts w:hint="eastAsia"/>
              </w:rPr>
              <w:t>PLM</w:t>
            </w:r>
            <w:r w:rsidRPr="00906BF2">
              <w:t xml:space="preserve"> </w:t>
            </w:r>
            <w:r w:rsidRPr="00906BF2">
              <w:rPr>
                <w:rFonts w:hint="eastAsia"/>
              </w:rPr>
              <w:t>CR</w:t>
            </w:r>
            <w:r w:rsidRPr="00906BF2">
              <w:t>896650</w:t>
            </w:r>
          </w:p>
          <w:p w14:paraId="220AF355" w14:textId="659F2A5D" w:rsidR="0010284F" w:rsidRPr="00906BF2" w:rsidRDefault="0010284F" w:rsidP="007332AF">
            <w:pPr>
              <w:pStyle w:val="a0"/>
              <w:spacing w:after="156"/>
              <w:ind w:left="1" w:firstLine="0"/>
              <w:jc w:val="left"/>
            </w:pPr>
            <w:r w:rsidRPr="00906BF2">
              <w:rPr>
                <w:rFonts w:hint="eastAsia"/>
              </w:rPr>
              <w:t>多屏隐私方案</w:t>
            </w:r>
            <w:r w:rsidR="00E2483E" w:rsidRPr="00906BF2">
              <w:rPr>
                <w:rFonts w:hint="eastAsia"/>
              </w:rPr>
              <w:t>（</w:t>
            </w:r>
            <w:r w:rsidR="00E2483E" w:rsidRPr="00906BF2">
              <w:rPr>
                <w:rFonts w:hint="eastAsia"/>
              </w:rPr>
              <w:t>5</w:t>
            </w:r>
            <w:r w:rsidR="00E2483E" w:rsidRPr="00906BF2">
              <w:t xml:space="preserve">57 </w:t>
            </w:r>
            <w:r w:rsidR="00E2483E" w:rsidRPr="00906BF2">
              <w:rPr>
                <w:rFonts w:hint="eastAsia"/>
              </w:rPr>
              <w:t>Lead</w:t>
            </w:r>
            <w:r w:rsidR="00E2483E" w:rsidRPr="00906BF2">
              <w:t xml:space="preserve"> </w:t>
            </w:r>
            <w:r w:rsidR="00E2483E" w:rsidRPr="00906BF2">
              <w:rPr>
                <w:rFonts w:hint="eastAsia"/>
              </w:rPr>
              <w:t>Vehicle</w:t>
            </w:r>
            <w:r w:rsidR="00E2483E" w:rsidRPr="00906BF2">
              <w:rPr>
                <w:rFonts w:hint="eastAsia"/>
              </w:rPr>
              <w:t>）</w:t>
            </w:r>
          </w:p>
          <w:p w14:paraId="2164B3BD" w14:textId="77777777" w:rsidR="00546AE4" w:rsidRPr="00906BF2" w:rsidRDefault="00546AE4" w:rsidP="007332AF">
            <w:pPr>
              <w:pStyle w:val="a0"/>
              <w:spacing w:after="156"/>
              <w:ind w:left="1" w:firstLine="0"/>
              <w:jc w:val="left"/>
            </w:pPr>
            <w:r w:rsidRPr="00906BF2">
              <w:rPr>
                <w:rFonts w:hint="eastAsia"/>
              </w:rPr>
              <w:t>1</w:t>
            </w:r>
            <w:r w:rsidRPr="00906BF2">
              <w:t xml:space="preserve">.2 </w:t>
            </w:r>
            <w:r w:rsidRPr="00906BF2">
              <w:rPr>
                <w:rFonts w:hint="eastAsia"/>
              </w:rPr>
              <w:t>增加名词解释</w:t>
            </w:r>
          </w:p>
          <w:p w14:paraId="7F87ADD0" w14:textId="77777777" w:rsidR="000A28C2" w:rsidRPr="00906BF2" w:rsidRDefault="000A28C2" w:rsidP="007332AF">
            <w:pPr>
              <w:pStyle w:val="a0"/>
              <w:spacing w:after="156"/>
              <w:ind w:left="1" w:firstLine="0"/>
              <w:jc w:val="left"/>
            </w:pPr>
            <w:r w:rsidRPr="00906BF2">
              <w:rPr>
                <w:rFonts w:hint="eastAsia"/>
              </w:rPr>
              <w:t>1</w:t>
            </w:r>
            <w:r w:rsidRPr="00906BF2">
              <w:t xml:space="preserve">.3 </w:t>
            </w:r>
            <w:r w:rsidRPr="00906BF2">
              <w:rPr>
                <w:rFonts w:hint="eastAsia"/>
              </w:rPr>
              <w:t>删除功能全景</w:t>
            </w:r>
          </w:p>
          <w:p w14:paraId="56B90214" w14:textId="77777777" w:rsidR="000A28C2" w:rsidRPr="00906BF2" w:rsidRDefault="000A28C2" w:rsidP="007332AF">
            <w:pPr>
              <w:pStyle w:val="a0"/>
              <w:spacing w:after="156"/>
              <w:ind w:left="1" w:firstLine="0"/>
              <w:jc w:val="left"/>
            </w:pPr>
            <w:r w:rsidRPr="00906BF2">
              <w:rPr>
                <w:rFonts w:hint="eastAsia"/>
              </w:rPr>
              <w:t>3</w:t>
            </w:r>
            <w:r w:rsidRPr="00906BF2">
              <w:t xml:space="preserve">.1 </w:t>
            </w:r>
            <w:r w:rsidRPr="00906BF2">
              <w:rPr>
                <w:rFonts w:hint="eastAsia"/>
              </w:rPr>
              <w:t>增加系统架构定义</w:t>
            </w:r>
          </w:p>
          <w:p w14:paraId="461E07FE" w14:textId="08E06CE9" w:rsidR="000A28C2" w:rsidRPr="00906BF2" w:rsidRDefault="000A28C2" w:rsidP="007332AF">
            <w:pPr>
              <w:pStyle w:val="a0"/>
              <w:spacing w:after="156"/>
              <w:ind w:left="1" w:firstLine="0"/>
              <w:jc w:val="left"/>
            </w:pPr>
            <w:r w:rsidRPr="00906BF2">
              <w:rPr>
                <w:rFonts w:hint="eastAsia"/>
              </w:rPr>
              <w:t>3</w:t>
            </w:r>
            <w:r w:rsidRPr="00906BF2">
              <w:t xml:space="preserve">.2.1 </w:t>
            </w:r>
            <w:r w:rsidRPr="00906BF2">
              <w:rPr>
                <w:rFonts w:hint="eastAsia"/>
              </w:rPr>
              <w:t>更新授权弹窗要求</w:t>
            </w:r>
          </w:p>
          <w:p w14:paraId="5402E2CD" w14:textId="12DB66E7" w:rsidR="000A28C2" w:rsidRPr="00906BF2" w:rsidRDefault="000A28C2" w:rsidP="007332AF">
            <w:pPr>
              <w:pStyle w:val="a0"/>
              <w:spacing w:after="156"/>
              <w:ind w:left="1" w:firstLine="0"/>
              <w:jc w:val="left"/>
            </w:pPr>
            <w:r w:rsidRPr="00906BF2">
              <w:rPr>
                <w:rFonts w:hint="eastAsia"/>
              </w:rPr>
              <w:t>3</w:t>
            </w:r>
            <w:r w:rsidRPr="00906BF2">
              <w:t xml:space="preserve">.2.2 </w:t>
            </w:r>
            <w:r w:rsidRPr="00906BF2">
              <w:rPr>
                <w:rFonts w:hint="eastAsia"/>
              </w:rPr>
              <w:t>更新授权状态要求</w:t>
            </w:r>
          </w:p>
          <w:p w14:paraId="4C59100A" w14:textId="77777777" w:rsidR="000A28C2" w:rsidRPr="00906BF2" w:rsidRDefault="000A28C2" w:rsidP="007332AF">
            <w:pPr>
              <w:pStyle w:val="a0"/>
              <w:spacing w:after="156"/>
              <w:ind w:left="1" w:firstLine="0"/>
              <w:jc w:val="left"/>
            </w:pPr>
            <w:r w:rsidRPr="00906BF2">
              <w:rPr>
                <w:rFonts w:hint="eastAsia"/>
              </w:rPr>
              <w:t>3</w:t>
            </w:r>
            <w:r w:rsidRPr="00906BF2">
              <w:t xml:space="preserve">.2.3 </w:t>
            </w:r>
            <w:r w:rsidRPr="00906BF2">
              <w:rPr>
                <w:rFonts w:hint="eastAsia"/>
              </w:rPr>
              <w:t>将“常驻协议”更新为“协议显示”</w:t>
            </w:r>
          </w:p>
          <w:p w14:paraId="16FC68BF" w14:textId="67D2ED09" w:rsidR="000A28C2" w:rsidRPr="00906BF2" w:rsidRDefault="000A28C2" w:rsidP="007332AF">
            <w:pPr>
              <w:pStyle w:val="a0"/>
              <w:spacing w:after="156"/>
              <w:ind w:left="1" w:firstLine="0"/>
              <w:jc w:val="left"/>
            </w:pPr>
            <w:r w:rsidRPr="00906BF2">
              <w:rPr>
                <w:rFonts w:hint="eastAsia"/>
              </w:rPr>
              <w:t>3</w:t>
            </w:r>
            <w:r w:rsidRPr="00906BF2">
              <w:t xml:space="preserve">.3.1 </w:t>
            </w:r>
            <w:r w:rsidRPr="00906BF2">
              <w:rPr>
                <w:rFonts w:hint="eastAsia"/>
              </w:rPr>
              <w:t>增加敏感信息授权框架</w:t>
            </w:r>
          </w:p>
          <w:p w14:paraId="21DC63DD" w14:textId="7D7D24C8" w:rsidR="000A28C2" w:rsidRPr="00906BF2" w:rsidRDefault="000A28C2" w:rsidP="007332AF">
            <w:pPr>
              <w:pStyle w:val="a0"/>
              <w:spacing w:after="156"/>
              <w:ind w:left="1" w:firstLine="0"/>
              <w:jc w:val="left"/>
            </w:pPr>
            <w:r w:rsidRPr="00906BF2">
              <w:rPr>
                <w:rFonts w:hint="eastAsia"/>
              </w:rPr>
              <w:t>3</w:t>
            </w:r>
            <w:r w:rsidRPr="00906BF2">
              <w:t xml:space="preserve">.3.2 </w:t>
            </w:r>
            <w:r w:rsidRPr="00906BF2">
              <w:rPr>
                <w:rFonts w:hint="eastAsia"/>
              </w:rPr>
              <w:t>更新授权弹窗要求</w:t>
            </w:r>
          </w:p>
          <w:p w14:paraId="470A894B" w14:textId="7A9A52AC" w:rsidR="000A28C2" w:rsidRPr="00906BF2" w:rsidRDefault="000A28C2" w:rsidP="007332AF">
            <w:pPr>
              <w:pStyle w:val="a0"/>
              <w:spacing w:after="156"/>
              <w:ind w:left="1" w:firstLine="0"/>
              <w:jc w:val="left"/>
            </w:pPr>
            <w:r w:rsidRPr="00906BF2">
              <w:rPr>
                <w:rFonts w:hint="eastAsia"/>
              </w:rPr>
              <w:t>3</w:t>
            </w:r>
            <w:r w:rsidRPr="00906BF2">
              <w:t xml:space="preserve">.3.3 </w:t>
            </w:r>
            <w:r w:rsidRPr="00906BF2">
              <w:rPr>
                <w:rFonts w:hint="eastAsia"/>
              </w:rPr>
              <w:t>更新授权状态要求</w:t>
            </w:r>
          </w:p>
          <w:p w14:paraId="4315DFBE" w14:textId="77777777" w:rsidR="000A28C2" w:rsidRPr="00906BF2" w:rsidRDefault="000A28C2" w:rsidP="000A28C2">
            <w:pPr>
              <w:pStyle w:val="a0"/>
              <w:spacing w:after="156"/>
              <w:ind w:left="1" w:firstLine="0"/>
              <w:jc w:val="left"/>
            </w:pPr>
            <w:r w:rsidRPr="00906BF2">
              <w:rPr>
                <w:rFonts w:hint="eastAsia"/>
              </w:rPr>
              <w:t>3</w:t>
            </w:r>
            <w:r w:rsidRPr="00906BF2">
              <w:t xml:space="preserve">.3.4 </w:t>
            </w:r>
            <w:r w:rsidRPr="00906BF2">
              <w:rPr>
                <w:rFonts w:hint="eastAsia"/>
              </w:rPr>
              <w:t>删除</w:t>
            </w:r>
            <w:r w:rsidRPr="00906BF2">
              <w:rPr>
                <w:rFonts w:hint="eastAsia"/>
              </w:rPr>
              <w:t>VCU</w:t>
            </w:r>
            <w:r w:rsidRPr="00906BF2">
              <w:rPr>
                <w:rFonts w:hint="eastAsia"/>
              </w:rPr>
              <w:t>敏感授权设置项部署策略</w:t>
            </w:r>
          </w:p>
          <w:p w14:paraId="6A23A93D" w14:textId="77777777" w:rsidR="000A28C2" w:rsidRPr="00906BF2" w:rsidRDefault="000A28C2" w:rsidP="000A28C2">
            <w:pPr>
              <w:pStyle w:val="a0"/>
              <w:spacing w:after="156"/>
              <w:ind w:left="1" w:firstLine="0"/>
              <w:jc w:val="left"/>
            </w:pPr>
            <w:r w:rsidRPr="00906BF2">
              <w:rPr>
                <w:rFonts w:hint="eastAsia"/>
              </w:rPr>
              <w:t>4</w:t>
            </w:r>
            <w:r w:rsidRPr="00906BF2">
              <w:t xml:space="preserve">.4 </w:t>
            </w:r>
            <w:r w:rsidRPr="00906BF2">
              <w:rPr>
                <w:rFonts w:hint="eastAsia"/>
              </w:rPr>
              <w:t>更新弹窗显示策略</w:t>
            </w:r>
          </w:p>
          <w:p w14:paraId="6C9CD557" w14:textId="77777777" w:rsidR="000A28C2" w:rsidRPr="00906BF2" w:rsidRDefault="000A28C2" w:rsidP="000A28C2">
            <w:pPr>
              <w:pStyle w:val="a0"/>
              <w:spacing w:after="156"/>
              <w:ind w:left="1" w:firstLine="0"/>
              <w:jc w:val="left"/>
            </w:pPr>
            <w:r w:rsidRPr="00906BF2">
              <w:rPr>
                <w:rFonts w:hint="eastAsia"/>
              </w:rPr>
              <w:t>4</w:t>
            </w:r>
            <w:r w:rsidRPr="00906BF2">
              <w:t xml:space="preserve">.5 </w:t>
            </w:r>
            <w:r w:rsidRPr="00906BF2">
              <w:rPr>
                <w:rFonts w:hint="eastAsia"/>
              </w:rPr>
              <w:t>章节删除</w:t>
            </w:r>
          </w:p>
          <w:p w14:paraId="2350A2B3" w14:textId="77777777" w:rsidR="000A28C2" w:rsidRPr="00906BF2" w:rsidRDefault="000A28C2" w:rsidP="000A28C2">
            <w:pPr>
              <w:pStyle w:val="a0"/>
              <w:spacing w:after="156"/>
              <w:ind w:left="1" w:firstLine="0"/>
              <w:jc w:val="left"/>
            </w:pPr>
            <w:r w:rsidRPr="00906BF2">
              <w:rPr>
                <w:rFonts w:hint="eastAsia"/>
              </w:rPr>
              <w:t>4</w:t>
            </w:r>
            <w:r w:rsidRPr="00906BF2">
              <w:t xml:space="preserve">.6 </w:t>
            </w:r>
            <w:r w:rsidRPr="00906BF2">
              <w:rPr>
                <w:rFonts w:hint="eastAsia"/>
              </w:rPr>
              <w:t>章节删除</w:t>
            </w:r>
          </w:p>
          <w:p w14:paraId="01E815D8" w14:textId="77777777" w:rsidR="000A28C2" w:rsidRPr="00906BF2" w:rsidRDefault="000A28C2" w:rsidP="000A28C2">
            <w:pPr>
              <w:pStyle w:val="a0"/>
              <w:spacing w:after="156"/>
              <w:ind w:left="1" w:firstLine="0"/>
              <w:jc w:val="left"/>
            </w:pPr>
            <w:r w:rsidRPr="00906BF2">
              <w:rPr>
                <w:rFonts w:hint="eastAsia"/>
              </w:rPr>
              <w:lastRenderedPageBreak/>
              <w:t>4</w:t>
            </w:r>
            <w:r w:rsidRPr="00906BF2">
              <w:t xml:space="preserve">.8.2 </w:t>
            </w:r>
            <w:r w:rsidRPr="00906BF2">
              <w:rPr>
                <w:rFonts w:hint="eastAsia"/>
              </w:rPr>
              <w:t>更新</w:t>
            </w:r>
            <w:r w:rsidRPr="00906BF2">
              <w:rPr>
                <w:rFonts w:hint="eastAsia"/>
              </w:rPr>
              <w:t>USB</w:t>
            </w:r>
            <w:r w:rsidRPr="00906BF2">
              <w:rPr>
                <w:rFonts w:hint="eastAsia"/>
              </w:rPr>
              <w:t>更新要求</w:t>
            </w:r>
          </w:p>
          <w:p w14:paraId="1925D3AE" w14:textId="05792DF6" w:rsidR="000A28C2" w:rsidRPr="00906BF2" w:rsidRDefault="000A28C2" w:rsidP="000A28C2">
            <w:pPr>
              <w:pStyle w:val="a0"/>
              <w:spacing w:after="156"/>
              <w:ind w:left="1" w:firstLine="0"/>
              <w:jc w:val="left"/>
            </w:pPr>
            <w:r w:rsidRPr="00906BF2">
              <w:rPr>
                <w:rFonts w:hint="eastAsia"/>
              </w:rPr>
              <w:t>5</w:t>
            </w:r>
            <w:r w:rsidRPr="00906BF2">
              <w:t xml:space="preserve">. </w:t>
            </w:r>
            <w:r w:rsidRPr="00906BF2">
              <w:rPr>
                <w:rFonts w:hint="eastAsia"/>
              </w:rPr>
              <w:t>更新附录，增加多屏部分、新增</w:t>
            </w:r>
            <w:r w:rsidRPr="00906BF2">
              <w:rPr>
                <w:rFonts w:hint="eastAsia"/>
              </w:rPr>
              <w:t>app</w:t>
            </w:r>
            <w:r w:rsidRPr="00906BF2">
              <w:rPr>
                <w:rFonts w:hint="eastAsia"/>
              </w:rPr>
              <w:t>及其它</w:t>
            </w:r>
          </w:p>
        </w:tc>
        <w:tc>
          <w:tcPr>
            <w:tcW w:w="710" w:type="pct"/>
          </w:tcPr>
          <w:p w14:paraId="5B367ED8" w14:textId="70534FB5" w:rsidR="0010284F" w:rsidRPr="00906BF2" w:rsidRDefault="00906BF2" w:rsidP="00906BF2">
            <w:pPr>
              <w:pStyle w:val="a0"/>
              <w:spacing w:after="156"/>
              <w:ind w:firstLine="0"/>
            </w:pPr>
            <w:r>
              <w:lastRenderedPageBreak/>
              <w:t>Zheng Pan</w:t>
            </w:r>
          </w:p>
        </w:tc>
      </w:tr>
      <w:tr w:rsidR="00906BF2" w:rsidRPr="00906BF2" w14:paraId="068CB382" w14:textId="77777777" w:rsidTr="00AA7390">
        <w:tc>
          <w:tcPr>
            <w:tcW w:w="579" w:type="pct"/>
          </w:tcPr>
          <w:p w14:paraId="461554C2" w14:textId="29F8FF86" w:rsidR="00906BF2" w:rsidRPr="00ED09CC" w:rsidRDefault="00906BF2" w:rsidP="00A17BA0">
            <w:pPr>
              <w:pStyle w:val="a0"/>
              <w:spacing w:after="156"/>
              <w:ind w:firstLine="0"/>
            </w:pPr>
            <w:r w:rsidRPr="00ED09CC">
              <w:rPr>
                <w:rFonts w:hint="eastAsia"/>
              </w:rPr>
              <w:t>0</w:t>
            </w:r>
            <w:r w:rsidRPr="00ED09CC">
              <w:t>.0.1.0</w:t>
            </w:r>
          </w:p>
        </w:tc>
        <w:tc>
          <w:tcPr>
            <w:tcW w:w="801" w:type="pct"/>
          </w:tcPr>
          <w:p w14:paraId="36EDEB2D" w14:textId="77777777" w:rsidR="00906BF2" w:rsidRPr="00ED09CC" w:rsidRDefault="00906BF2" w:rsidP="00A17BA0">
            <w:pPr>
              <w:pStyle w:val="a0"/>
              <w:spacing w:after="156"/>
              <w:ind w:firstLine="0"/>
            </w:pPr>
            <w:r w:rsidRPr="00ED09CC">
              <w:t>March 27, 2025</w:t>
            </w:r>
          </w:p>
          <w:p w14:paraId="3B6161A1" w14:textId="03E241BB" w:rsidR="00906BF2" w:rsidRPr="00ED09CC" w:rsidRDefault="00906BF2" w:rsidP="00A17BA0">
            <w:pPr>
              <w:pStyle w:val="a0"/>
              <w:spacing w:after="156"/>
              <w:ind w:firstLine="0"/>
            </w:pPr>
            <w:r w:rsidRPr="00ED09CC">
              <w:t>task 1011078</w:t>
            </w:r>
          </w:p>
        </w:tc>
        <w:tc>
          <w:tcPr>
            <w:tcW w:w="582" w:type="pct"/>
          </w:tcPr>
          <w:p w14:paraId="21EB3E73" w14:textId="2F97E6C8" w:rsidR="00906BF2" w:rsidRPr="00ED09CC" w:rsidRDefault="00906BF2" w:rsidP="00A17BA0">
            <w:pPr>
              <w:pStyle w:val="a0"/>
              <w:spacing w:after="156"/>
              <w:ind w:firstLine="0"/>
            </w:pPr>
            <w:r w:rsidRPr="00ED09CC">
              <w:rPr>
                <w:rFonts w:hint="eastAsia"/>
              </w:rPr>
              <w:t>5</w:t>
            </w:r>
          </w:p>
        </w:tc>
        <w:tc>
          <w:tcPr>
            <w:tcW w:w="2328" w:type="pct"/>
          </w:tcPr>
          <w:p w14:paraId="11957D24" w14:textId="77777777" w:rsidR="00906BF2" w:rsidRPr="00ED09CC" w:rsidRDefault="00321E08" w:rsidP="00321E08">
            <w:pPr>
              <w:pStyle w:val="a0"/>
              <w:spacing w:after="156"/>
              <w:ind w:firstLine="0"/>
              <w:jc w:val="left"/>
            </w:pPr>
            <w:r w:rsidRPr="00ED09CC">
              <w:rPr>
                <w:rFonts w:hint="eastAsia"/>
              </w:rPr>
              <w:t>基于</w:t>
            </w:r>
            <w:r w:rsidRPr="00ED09CC">
              <w:rPr>
                <w:rFonts w:hint="eastAsia"/>
              </w:rPr>
              <w:t>Task</w:t>
            </w:r>
            <w:r w:rsidRPr="00ED09CC">
              <w:t>1011078</w:t>
            </w:r>
            <w:r w:rsidRPr="00ED09CC">
              <w:rPr>
                <w:rFonts w:hint="eastAsia"/>
              </w:rPr>
              <w:t>，</w:t>
            </w:r>
            <w:r w:rsidRPr="00ED09CC">
              <w:t>新增三方应用隐私协议弹窗</w:t>
            </w:r>
            <w:r w:rsidRPr="00ED09CC">
              <w:rPr>
                <w:rFonts w:hint="eastAsia"/>
              </w:rPr>
              <w:t>：</w:t>
            </w:r>
          </w:p>
          <w:p w14:paraId="2BFC4018" w14:textId="09FA34AD" w:rsidR="00321E08" w:rsidRPr="00ED09CC" w:rsidRDefault="00321E08" w:rsidP="00321E08">
            <w:pPr>
              <w:pStyle w:val="a0"/>
              <w:spacing w:after="156"/>
              <w:ind w:firstLine="0"/>
              <w:jc w:val="left"/>
            </w:pPr>
            <w:r w:rsidRPr="00ED09CC">
              <w:rPr>
                <w:rFonts w:hint="eastAsia"/>
              </w:rPr>
              <w:t>5</w:t>
            </w:r>
            <w:r w:rsidRPr="00ED09CC">
              <w:t>.</w:t>
            </w:r>
            <w:r w:rsidRPr="00ED09CC">
              <w:rPr>
                <w:rFonts w:hint="eastAsia"/>
              </w:rPr>
              <w:t xml:space="preserve"> </w:t>
            </w:r>
            <w:r w:rsidRPr="00ED09CC">
              <w:rPr>
                <w:rFonts w:hint="eastAsia"/>
              </w:rPr>
              <w:t>新增加</w:t>
            </w:r>
            <w:r w:rsidR="00DA0825" w:rsidRPr="00ED09CC">
              <w:rPr>
                <w:rFonts w:hint="eastAsia"/>
              </w:rPr>
              <w:t>3</w:t>
            </w:r>
            <w:r w:rsidR="00DA0825" w:rsidRPr="00ED09CC">
              <w:t>3#</w:t>
            </w:r>
            <w:r w:rsidR="00234797" w:rsidRPr="00ED09CC">
              <w:rPr>
                <w:rFonts w:hint="eastAsia"/>
              </w:rPr>
              <w:t>腾讯视频</w:t>
            </w:r>
            <w:r w:rsidR="00234797" w:rsidRPr="00ED09CC">
              <w:rPr>
                <w:rFonts w:hint="eastAsia"/>
              </w:rPr>
              <w:t>/</w:t>
            </w:r>
            <w:r w:rsidR="00DA0825" w:rsidRPr="00ED09CC">
              <w:t>34#</w:t>
            </w:r>
            <w:r w:rsidR="00234797" w:rsidRPr="00ED09CC">
              <w:rPr>
                <w:rFonts w:hint="eastAsia"/>
              </w:rPr>
              <w:t>车鱼视听</w:t>
            </w:r>
            <w:r w:rsidR="00234797" w:rsidRPr="00ED09CC">
              <w:t>/</w:t>
            </w:r>
            <w:r w:rsidR="00DA0825" w:rsidRPr="00ED09CC">
              <w:t>35#</w:t>
            </w:r>
            <w:r w:rsidR="00234797" w:rsidRPr="00ED09CC">
              <w:rPr>
                <w:rFonts w:hint="eastAsia"/>
              </w:rPr>
              <w:t>哔哩哔哩</w:t>
            </w:r>
            <w:r w:rsidR="00DA0825" w:rsidRPr="00ED09CC">
              <w:t xml:space="preserve"> </w:t>
            </w:r>
            <w:r w:rsidR="00DA0825" w:rsidRPr="00ED09CC">
              <w:rPr>
                <w:rFonts w:hint="eastAsia"/>
              </w:rPr>
              <w:t>应用</w:t>
            </w:r>
          </w:p>
          <w:p w14:paraId="58C776E6" w14:textId="32D8AC21" w:rsidR="00DA0825" w:rsidRPr="00ED09CC" w:rsidRDefault="00DA0825" w:rsidP="00321E08">
            <w:pPr>
              <w:pStyle w:val="a0"/>
              <w:spacing w:after="156"/>
              <w:ind w:firstLine="0"/>
              <w:jc w:val="left"/>
            </w:pPr>
            <w:r w:rsidRPr="00ED09CC">
              <w:rPr>
                <w:rFonts w:hint="eastAsia"/>
              </w:rPr>
              <w:t>删除</w:t>
            </w:r>
            <w:r w:rsidRPr="00ED09CC">
              <w:rPr>
                <w:rFonts w:hint="eastAsia"/>
              </w:rPr>
              <w:t>3</w:t>
            </w:r>
            <w:r w:rsidRPr="00ED09CC">
              <w:t>0#</w:t>
            </w:r>
            <w:r w:rsidRPr="00ED09CC">
              <w:rPr>
                <w:rFonts w:hint="eastAsia"/>
              </w:rPr>
              <w:t>雷石</w:t>
            </w:r>
            <w:r w:rsidRPr="00ED09CC">
              <w:rPr>
                <w:rFonts w:hint="eastAsia"/>
              </w:rPr>
              <w:t>K</w:t>
            </w:r>
            <w:r w:rsidRPr="00ED09CC">
              <w:rPr>
                <w:rFonts w:hint="eastAsia"/>
              </w:rPr>
              <w:t>歌敏感信息授权</w:t>
            </w:r>
          </w:p>
        </w:tc>
        <w:tc>
          <w:tcPr>
            <w:tcW w:w="710" w:type="pct"/>
          </w:tcPr>
          <w:p w14:paraId="77294D70" w14:textId="3239CB50" w:rsidR="00906BF2" w:rsidRPr="00ED09CC" w:rsidRDefault="00906BF2" w:rsidP="00A17BA0">
            <w:pPr>
              <w:pStyle w:val="a0"/>
              <w:spacing w:after="156"/>
              <w:ind w:firstLine="0"/>
            </w:pPr>
            <w:r w:rsidRPr="00ED09CC">
              <w:rPr>
                <w:rFonts w:hint="eastAsia"/>
              </w:rPr>
              <w:t>Z</w:t>
            </w:r>
            <w:r w:rsidRPr="00ED09CC">
              <w:t>heng Pan</w:t>
            </w:r>
          </w:p>
        </w:tc>
      </w:tr>
      <w:tr w:rsidR="00ED09CC" w:rsidRPr="00906BF2" w14:paraId="7E1959D4" w14:textId="77777777" w:rsidTr="00AA7390">
        <w:tc>
          <w:tcPr>
            <w:tcW w:w="579" w:type="pct"/>
          </w:tcPr>
          <w:p w14:paraId="110C9433" w14:textId="6CDB72C8" w:rsidR="00ED09CC" w:rsidRPr="00906BF2" w:rsidRDefault="00ED09CC" w:rsidP="00A17BA0">
            <w:pPr>
              <w:pStyle w:val="a0"/>
              <w:spacing w:after="156"/>
              <w:ind w:firstLine="0"/>
              <w:rPr>
                <w:color w:val="FF0000"/>
              </w:rPr>
            </w:pPr>
            <w:r>
              <w:rPr>
                <w:rFonts w:hint="eastAsia"/>
                <w:color w:val="FF0000"/>
              </w:rPr>
              <w:t>0</w:t>
            </w:r>
            <w:r>
              <w:rPr>
                <w:color w:val="FF0000"/>
              </w:rPr>
              <w:t>.0.1.1</w:t>
            </w:r>
          </w:p>
        </w:tc>
        <w:tc>
          <w:tcPr>
            <w:tcW w:w="801" w:type="pct"/>
          </w:tcPr>
          <w:p w14:paraId="3CE516D8" w14:textId="77777777" w:rsidR="00ED09CC" w:rsidRDefault="00ED09CC" w:rsidP="00A17BA0">
            <w:pPr>
              <w:pStyle w:val="a0"/>
              <w:spacing w:after="156"/>
              <w:ind w:firstLine="0"/>
              <w:rPr>
                <w:color w:val="FF0000"/>
              </w:rPr>
            </w:pPr>
            <w:r>
              <w:rPr>
                <w:color w:val="FF0000"/>
              </w:rPr>
              <w:t>April 14, 2025</w:t>
            </w:r>
          </w:p>
          <w:p w14:paraId="2A9E1D0E" w14:textId="18743AA4" w:rsidR="00ED09CC" w:rsidRDefault="00ED09CC" w:rsidP="00A17BA0">
            <w:pPr>
              <w:pStyle w:val="a0"/>
              <w:spacing w:after="156"/>
              <w:ind w:firstLine="0"/>
              <w:rPr>
                <w:color w:val="FF0000"/>
              </w:rPr>
            </w:pPr>
            <w:r>
              <w:rPr>
                <w:color w:val="FF0000"/>
              </w:rPr>
              <w:t>task 1010630</w:t>
            </w:r>
          </w:p>
        </w:tc>
        <w:tc>
          <w:tcPr>
            <w:tcW w:w="582" w:type="pct"/>
          </w:tcPr>
          <w:p w14:paraId="60077422" w14:textId="72755169" w:rsidR="00ED09CC" w:rsidRDefault="00ED09CC" w:rsidP="00A17BA0">
            <w:pPr>
              <w:pStyle w:val="a0"/>
              <w:spacing w:after="156"/>
              <w:ind w:firstLine="0"/>
              <w:rPr>
                <w:color w:val="FF0000"/>
              </w:rPr>
            </w:pPr>
            <w:r>
              <w:rPr>
                <w:rFonts w:hint="eastAsia"/>
                <w:color w:val="FF0000"/>
              </w:rPr>
              <w:t>3</w:t>
            </w:r>
            <w:r>
              <w:rPr>
                <w:color w:val="FF0000"/>
              </w:rPr>
              <w:t>.3.2</w:t>
            </w:r>
          </w:p>
          <w:p w14:paraId="0ECD623A" w14:textId="3DD2EE29" w:rsidR="00ED09CC" w:rsidRPr="00321E08" w:rsidRDefault="00ED09CC" w:rsidP="00A17BA0">
            <w:pPr>
              <w:pStyle w:val="a0"/>
              <w:spacing w:after="156"/>
              <w:ind w:firstLine="0"/>
              <w:rPr>
                <w:color w:val="FF0000"/>
              </w:rPr>
            </w:pPr>
            <w:r>
              <w:rPr>
                <w:rFonts w:hint="eastAsia"/>
                <w:color w:val="FF0000"/>
              </w:rPr>
              <w:t>5</w:t>
            </w:r>
          </w:p>
        </w:tc>
        <w:tc>
          <w:tcPr>
            <w:tcW w:w="2328" w:type="pct"/>
          </w:tcPr>
          <w:p w14:paraId="2A75493F" w14:textId="1A034B1E" w:rsidR="00C52754" w:rsidRDefault="00C52754" w:rsidP="00321E08">
            <w:pPr>
              <w:pStyle w:val="a0"/>
              <w:spacing w:after="156"/>
              <w:ind w:firstLine="0"/>
              <w:jc w:val="left"/>
              <w:rPr>
                <w:color w:val="FF0000"/>
              </w:rPr>
            </w:pPr>
            <w:r>
              <w:rPr>
                <w:rFonts w:hint="eastAsia"/>
                <w:color w:val="FF0000"/>
              </w:rPr>
              <w:t>3</w:t>
            </w:r>
            <w:r>
              <w:rPr>
                <w:color w:val="FF0000"/>
              </w:rPr>
              <w:t xml:space="preserve">.2.3 </w:t>
            </w:r>
            <w:r>
              <w:rPr>
                <w:rFonts w:hint="eastAsia"/>
                <w:color w:val="FF0000"/>
              </w:rPr>
              <w:t>增加</w:t>
            </w:r>
            <w:r>
              <w:rPr>
                <w:rFonts w:hint="eastAsia"/>
                <w:color w:val="FF0000"/>
              </w:rPr>
              <w:t>HiCar</w:t>
            </w:r>
            <w:r w:rsidRPr="00C52754">
              <w:rPr>
                <w:rFonts w:hint="eastAsia"/>
                <w:color w:val="FF0000"/>
              </w:rPr>
              <w:t>《智慧互联安全驾驶声明》</w:t>
            </w:r>
            <w:r>
              <w:rPr>
                <w:rFonts w:hint="eastAsia"/>
                <w:color w:val="FF0000"/>
              </w:rPr>
              <w:t>查看</w:t>
            </w:r>
          </w:p>
          <w:p w14:paraId="6AF23F00" w14:textId="1D3C3977" w:rsidR="00ED09CC" w:rsidRDefault="00ED09CC" w:rsidP="00321E08">
            <w:pPr>
              <w:pStyle w:val="a0"/>
              <w:spacing w:after="156"/>
              <w:ind w:firstLine="0"/>
              <w:jc w:val="left"/>
              <w:rPr>
                <w:color w:val="FF0000"/>
              </w:rPr>
            </w:pPr>
            <w:r>
              <w:rPr>
                <w:rFonts w:hint="eastAsia"/>
                <w:color w:val="FF0000"/>
              </w:rPr>
              <w:t>3</w:t>
            </w:r>
            <w:r>
              <w:rPr>
                <w:color w:val="FF0000"/>
              </w:rPr>
              <w:t xml:space="preserve">.3.2 </w:t>
            </w:r>
            <w:r w:rsidR="0019395B">
              <w:rPr>
                <w:rFonts w:hint="eastAsia"/>
                <w:color w:val="FF0000"/>
              </w:rPr>
              <w:t>增加</w:t>
            </w:r>
            <w:r w:rsidR="000C3641">
              <w:rPr>
                <w:rFonts w:hint="eastAsia"/>
                <w:color w:val="FF0000"/>
              </w:rPr>
              <w:t>HiCar</w:t>
            </w:r>
            <w:r>
              <w:rPr>
                <w:rFonts w:hint="eastAsia"/>
                <w:color w:val="FF0000"/>
              </w:rPr>
              <w:t>涉敏功能存在多个敏感授权时的</w:t>
            </w:r>
            <w:r w:rsidR="0019395B">
              <w:rPr>
                <w:rFonts w:hint="eastAsia"/>
                <w:color w:val="FF0000"/>
              </w:rPr>
              <w:t>分开授权逻辑</w:t>
            </w:r>
            <w:r>
              <w:rPr>
                <w:rFonts w:hint="eastAsia"/>
                <w:color w:val="FF0000"/>
              </w:rPr>
              <w:t>；</w:t>
            </w:r>
          </w:p>
          <w:p w14:paraId="783E1120" w14:textId="04955D83" w:rsidR="00ED09CC" w:rsidRPr="00321E08" w:rsidRDefault="00ED09CC" w:rsidP="00321E08">
            <w:pPr>
              <w:pStyle w:val="a0"/>
              <w:spacing w:after="156"/>
              <w:ind w:firstLine="0"/>
              <w:jc w:val="left"/>
              <w:rPr>
                <w:color w:val="FF0000"/>
              </w:rPr>
            </w:pPr>
            <w:r>
              <w:rPr>
                <w:rFonts w:hint="eastAsia"/>
                <w:color w:val="FF0000"/>
              </w:rPr>
              <w:t>5</w:t>
            </w:r>
            <w:r>
              <w:rPr>
                <w:color w:val="FF0000"/>
              </w:rPr>
              <w:t xml:space="preserve">. </w:t>
            </w:r>
            <w:r>
              <w:rPr>
                <w:rFonts w:hint="eastAsia"/>
                <w:color w:val="FF0000"/>
              </w:rPr>
              <w:t>增加</w:t>
            </w:r>
            <w:r>
              <w:rPr>
                <w:rFonts w:hint="eastAsia"/>
                <w:color w:val="FF0000"/>
              </w:rPr>
              <w:t>#</w:t>
            </w:r>
            <w:r>
              <w:rPr>
                <w:color w:val="FF0000"/>
              </w:rPr>
              <w:t>30</w:t>
            </w:r>
            <w:r>
              <w:rPr>
                <w:rFonts w:hint="eastAsia"/>
                <w:color w:val="FF0000"/>
              </w:rPr>
              <w:t>，</w:t>
            </w:r>
            <w:r>
              <w:rPr>
                <w:rFonts w:hint="eastAsia"/>
                <w:color w:val="FF0000"/>
              </w:rPr>
              <w:t>HiCar</w:t>
            </w:r>
            <w:r>
              <w:rPr>
                <w:rFonts w:hint="eastAsia"/>
                <w:color w:val="FF0000"/>
              </w:rPr>
              <w:t>隐私功能</w:t>
            </w:r>
          </w:p>
        </w:tc>
        <w:tc>
          <w:tcPr>
            <w:tcW w:w="710" w:type="pct"/>
          </w:tcPr>
          <w:p w14:paraId="0023F276" w14:textId="5943FDD9" w:rsidR="00ED09CC" w:rsidRDefault="00ED09CC" w:rsidP="00A17BA0">
            <w:pPr>
              <w:pStyle w:val="a0"/>
              <w:spacing w:after="156"/>
              <w:ind w:firstLine="0"/>
              <w:rPr>
                <w:color w:val="FF0000"/>
              </w:rPr>
            </w:pPr>
            <w:r>
              <w:rPr>
                <w:rFonts w:hint="eastAsia"/>
                <w:color w:val="FF0000"/>
              </w:rPr>
              <w:t>Zheng</w:t>
            </w:r>
            <w:r>
              <w:rPr>
                <w:color w:val="FF0000"/>
              </w:rPr>
              <w:t xml:space="preserve"> </w:t>
            </w:r>
            <w:r>
              <w:rPr>
                <w:rFonts w:hint="eastAsia"/>
                <w:color w:val="FF0000"/>
              </w:rPr>
              <w:t>Pan</w:t>
            </w:r>
          </w:p>
        </w:tc>
      </w:tr>
    </w:tbl>
    <w:p w14:paraId="0DD85507" w14:textId="77777777" w:rsidR="00CD33F3" w:rsidRPr="00906BF2" w:rsidRDefault="00CD33F3" w:rsidP="00CD33F3">
      <w:pPr>
        <w:rPr>
          <w:sz w:val="24"/>
          <w:szCs w:val="24"/>
        </w:rPr>
      </w:pPr>
    </w:p>
    <w:p w14:paraId="3F429E79" w14:textId="77777777" w:rsidR="0050104B" w:rsidRPr="00906BF2" w:rsidRDefault="0050104B" w:rsidP="0018029D">
      <w:pPr>
        <w:ind w:firstLineChars="100" w:firstLine="240"/>
        <w:rPr>
          <w:sz w:val="24"/>
          <w:szCs w:val="24"/>
        </w:rPr>
      </w:pPr>
    </w:p>
    <w:sectPr w:rsidR="0050104B" w:rsidRPr="00906BF2" w:rsidSect="009617EC">
      <w:headerReference w:type="default" r:id="rId46"/>
      <w:footerReference w:type="default" r:id="rId47"/>
      <w:pgSz w:w="11906" w:h="16838"/>
      <w:pgMar w:top="1440" w:right="1077" w:bottom="1440" w:left="1077" w:header="709" w:footer="709"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4" w:author="Zheng Pan 郑攀(ISSEC,PATAC)" w:date="2024-10-08T10:43:00Z" w:initials="ZP郑">
    <w:p w14:paraId="7571870C" w14:textId="77777777" w:rsidR="00AE3245" w:rsidRDefault="00AE3245">
      <w:pPr>
        <w:pStyle w:val="CommentText"/>
      </w:pPr>
      <w:r>
        <w:rPr>
          <w:rStyle w:val="CommentReference"/>
        </w:rPr>
        <w:annotationRef/>
      </w:r>
      <w:r>
        <w:object w:dxaOrig="10951" w:dyaOrig="5721" w14:anchorId="5D4B9284">
          <v:shape id="_x0000_i1040" type="#_x0000_t75" style="width:261.35pt;height:135.7pt" o:ole="">
            <v:imagedata r:id="rId1" o:title=""/>
          </v:shape>
          <o:OLEObject Type="Embed" ProgID="Visio.Drawing.15" ShapeID="_x0000_i1040" DrawAspect="Content" ObjectID="_1806414433" r:id="rId2"/>
        </w:objec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571870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85853E" w14:textId="77777777" w:rsidR="000B4D0D" w:rsidRDefault="000B4D0D" w:rsidP="002236AF">
      <w:r>
        <w:separator/>
      </w:r>
    </w:p>
    <w:p w14:paraId="50557BBB" w14:textId="77777777" w:rsidR="000B4D0D" w:rsidRDefault="000B4D0D"/>
    <w:p w14:paraId="7A789776" w14:textId="77777777" w:rsidR="000B4D0D" w:rsidRDefault="000B4D0D"/>
  </w:endnote>
  <w:endnote w:type="continuationSeparator" w:id="0">
    <w:p w14:paraId="5B86CFCD" w14:textId="77777777" w:rsidR="000B4D0D" w:rsidRDefault="000B4D0D" w:rsidP="002236AF">
      <w:r>
        <w:continuationSeparator/>
      </w:r>
    </w:p>
    <w:p w14:paraId="5DDECCCE" w14:textId="77777777" w:rsidR="000B4D0D" w:rsidRDefault="000B4D0D"/>
    <w:p w14:paraId="4763D2CD" w14:textId="77777777" w:rsidR="000B4D0D" w:rsidRDefault="000B4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Arial Unicode MS"/>
    <w:panose1 w:val="02010609060101010101"/>
    <w:charset w:val="86"/>
    <w:family w:val="modern"/>
    <w:pitch w:val="fixed"/>
    <w:sig w:usb0="00000000"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0653229"/>
      <w:docPartObj>
        <w:docPartGallery w:val="Page Numbers (Bottom of Page)"/>
        <w:docPartUnique/>
      </w:docPartObj>
    </w:sdtPr>
    <w:sdtEndPr>
      <w:rPr>
        <w:noProof/>
      </w:rPr>
    </w:sdtEndPr>
    <w:sdtContent>
      <w:p w14:paraId="452C89A1" w14:textId="7D505B7F" w:rsidR="00AE3245" w:rsidRDefault="00AE3245">
        <w:pPr>
          <w:pStyle w:val="Footer"/>
          <w:jc w:val="center"/>
        </w:pPr>
        <w:r>
          <w:fldChar w:fldCharType="begin"/>
        </w:r>
        <w:r>
          <w:instrText xml:space="preserve"> PAGE   \* MERGEFORMAT </w:instrText>
        </w:r>
        <w:r>
          <w:fldChar w:fldCharType="separate"/>
        </w:r>
        <w:r w:rsidR="007E5B5D">
          <w:rPr>
            <w:noProof/>
          </w:rPr>
          <w:t>44</w:t>
        </w:r>
        <w:r>
          <w:rPr>
            <w:noProof/>
          </w:rPr>
          <w:fldChar w:fldCharType="end"/>
        </w:r>
      </w:p>
    </w:sdtContent>
  </w:sdt>
  <w:p w14:paraId="58A8AC12" w14:textId="77777777" w:rsidR="00AE3245" w:rsidRDefault="00AE3245">
    <w:pPr>
      <w:pStyle w:val="Footer"/>
    </w:pPr>
  </w:p>
  <w:p w14:paraId="59DE0C6C" w14:textId="77777777" w:rsidR="00AE3245" w:rsidRDefault="00AE3245"/>
  <w:p w14:paraId="368F7BED" w14:textId="77777777" w:rsidR="00AE3245" w:rsidRDefault="00AE324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F66975" w14:textId="77777777" w:rsidR="000B4D0D" w:rsidRDefault="000B4D0D" w:rsidP="002236AF">
      <w:r>
        <w:separator/>
      </w:r>
    </w:p>
    <w:p w14:paraId="27386D32" w14:textId="77777777" w:rsidR="000B4D0D" w:rsidRDefault="000B4D0D"/>
    <w:p w14:paraId="3AC1D9C7" w14:textId="77777777" w:rsidR="000B4D0D" w:rsidRDefault="000B4D0D"/>
  </w:footnote>
  <w:footnote w:type="continuationSeparator" w:id="0">
    <w:p w14:paraId="7283498D" w14:textId="77777777" w:rsidR="000B4D0D" w:rsidRDefault="000B4D0D" w:rsidP="002236AF">
      <w:r>
        <w:continuationSeparator/>
      </w:r>
    </w:p>
    <w:p w14:paraId="31A999C3" w14:textId="77777777" w:rsidR="000B4D0D" w:rsidRDefault="000B4D0D"/>
    <w:p w14:paraId="527CAB46" w14:textId="77777777" w:rsidR="000B4D0D" w:rsidRDefault="000B4D0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D1DC5F" w14:textId="0232779A" w:rsidR="00AE3245" w:rsidRPr="002236AF" w:rsidRDefault="00AE3245" w:rsidP="00526572">
    <w:pPr>
      <w:pStyle w:val="a3"/>
    </w:pPr>
    <w:r w:rsidRPr="002236AF">
      <w:rPr>
        <w:rFonts w:hint="eastAsia"/>
      </w:rPr>
      <w:t xml:space="preserve">Func Spec </w:t>
    </w:r>
    <w:r w:rsidRPr="002236AF">
      <w:t>–</w:t>
    </w:r>
    <w:r>
      <w:rPr>
        <w:rFonts w:hint="eastAsia"/>
      </w:rPr>
      <w:t xml:space="preserve"> PIS2</w:t>
    </w:r>
    <w:r>
      <w:t>114</w:t>
    </w:r>
    <w:r w:rsidRPr="002236AF">
      <w:rPr>
        <w:rFonts w:hint="eastAsia"/>
      </w:rPr>
      <w:t>:</w:t>
    </w:r>
    <w:r w:rsidRPr="00E80F94">
      <w:rPr>
        <w:rFonts w:hint="eastAsia"/>
        <w:color w:val="FF0000"/>
      </w:rPr>
      <w:t xml:space="preserve"> </w:t>
    </w:r>
    <w:r w:rsidRPr="00D41BEE">
      <w:rPr>
        <w:color w:val="002060"/>
      </w:rPr>
      <w:t>Data Security Requirement</w:t>
    </w:r>
    <w:r>
      <w:ptab w:relativeTo="margin" w:alignment="right" w:leader="none"/>
    </w:r>
    <w:r>
      <w:rPr>
        <w:rFonts w:hint="eastAsia"/>
      </w:rPr>
      <w:t xml:space="preserve">Version </w:t>
    </w:r>
    <w:r w:rsidRPr="00291B78">
      <w:rPr>
        <w:rFonts w:hint="eastAsia"/>
      </w:rPr>
      <w:t>0.0.</w:t>
    </w:r>
    <w:r w:rsidRPr="007E5B5D">
      <w:t>1</w:t>
    </w:r>
    <w:r w:rsidRPr="00291B78">
      <w:rPr>
        <w:rFonts w:hint="eastAsia"/>
      </w:rPr>
      <w:t>.</w:t>
    </w:r>
    <w:r w:rsidR="007E5B5D">
      <w:rPr>
        <w:color w:val="FF0000"/>
      </w:rPr>
      <w:t>1</w:t>
    </w:r>
  </w:p>
  <w:p w14:paraId="0BFFDFAA" w14:textId="77777777" w:rsidR="00AE3245" w:rsidRDefault="00AE3245"/>
  <w:p w14:paraId="7234243E" w14:textId="77777777" w:rsidR="00AE3245" w:rsidRDefault="00AE324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29F9"/>
    <w:multiLevelType w:val="hybridMultilevel"/>
    <w:tmpl w:val="CDF6090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7225FAB"/>
    <w:multiLevelType w:val="hybridMultilevel"/>
    <w:tmpl w:val="D0CCB902"/>
    <w:lvl w:ilvl="0" w:tplc="00FE5EEA">
      <w:start w:val="2"/>
      <w:numFmt w:val="bullet"/>
      <w:lvlText w:val="-"/>
      <w:lvlJc w:val="left"/>
      <w:pPr>
        <w:ind w:left="420" w:hanging="420"/>
      </w:pPr>
      <w:rPr>
        <w:rFonts w:ascii="Calibri" w:eastAsia="宋体"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F57813"/>
    <w:multiLevelType w:val="hybridMultilevel"/>
    <w:tmpl w:val="A1C8E8AA"/>
    <w:lvl w:ilvl="0" w:tplc="00FE5EEA">
      <w:start w:val="2"/>
      <w:numFmt w:val="bullet"/>
      <w:lvlText w:val="-"/>
      <w:lvlJc w:val="left"/>
      <w:pPr>
        <w:ind w:left="420" w:hanging="420"/>
      </w:pPr>
      <w:rPr>
        <w:rFonts w:ascii="Calibri" w:eastAsia="宋体"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F816963"/>
    <w:multiLevelType w:val="hybridMultilevel"/>
    <w:tmpl w:val="6D642EA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194943DC"/>
    <w:multiLevelType w:val="hybridMultilevel"/>
    <w:tmpl w:val="C9F67E2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19D07A68"/>
    <w:multiLevelType w:val="hybridMultilevel"/>
    <w:tmpl w:val="6890B576"/>
    <w:lvl w:ilvl="0" w:tplc="C002C6EA">
      <w:numFmt w:val="bullet"/>
      <w:lvlText w:val="●"/>
      <w:lvlJc w:val="left"/>
      <w:pPr>
        <w:ind w:left="840" w:hanging="420"/>
      </w:pPr>
      <w:rPr>
        <w:rFonts w:ascii="Calibri" w:eastAsia="宋体" w:hAnsi="Calibri" w:hint="default"/>
      </w:rPr>
    </w:lvl>
    <w:lvl w:ilvl="1" w:tplc="C002C6EA">
      <w:numFmt w:val="bullet"/>
      <w:lvlText w:val="●"/>
      <w:lvlJc w:val="left"/>
      <w:pPr>
        <w:ind w:left="840" w:hanging="420"/>
      </w:pPr>
      <w:rPr>
        <w:rFonts w:ascii="Calibri" w:eastAsia="宋体" w:hAnsi="Calibri" w:hint="default"/>
      </w:rPr>
    </w:lvl>
    <w:lvl w:ilvl="2" w:tplc="E29ADBA0">
      <w:numFmt w:val="bullet"/>
      <w:lvlText w:val="-"/>
      <w:lvlJc w:val="left"/>
      <w:pPr>
        <w:ind w:left="1200" w:hanging="360"/>
      </w:pPr>
      <w:rPr>
        <w:rFonts w:ascii="Calibri" w:eastAsia="宋体" w:hAnsi="Calibri" w:cs="Calibri"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5F32248"/>
    <w:multiLevelType w:val="hybridMultilevel"/>
    <w:tmpl w:val="0122E6E2"/>
    <w:lvl w:ilvl="0" w:tplc="CC4285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01029"/>
    <w:multiLevelType w:val="hybridMultilevel"/>
    <w:tmpl w:val="BF84C374"/>
    <w:lvl w:ilvl="0" w:tplc="00FE5EEA">
      <w:start w:val="2"/>
      <w:numFmt w:val="bullet"/>
      <w:lvlText w:val="-"/>
      <w:lvlJc w:val="left"/>
      <w:pPr>
        <w:ind w:left="778" w:hanging="360"/>
      </w:pPr>
      <w:rPr>
        <w:rFonts w:ascii="Calibri" w:eastAsia="宋体" w:hAnsi="Calibri" w:cs="Calibri" w:hint="default"/>
      </w:rPr>
    </w:lvl>
    <w:lvl w:ilvl="1" w:tplc="04090003" w:tentative="1">
      <w:start w:val="1"/>
      <w:numFmt w:val="bullet"/>
      <w:lvlText w:val=""/>
      <w:lvlJc w:val="left"/>
      <w:pPr>
        <w:ind w:left="1258" w:hanging="420"/>
      </w:pPr>
      <w:rPr>
        <w:rFonts w:ascii="Wingdings" w:hAnsi="Wingdings" w:hint="default"/>
      </w:rPr>
    </w:lvl>
    <w:lvl w:ilvl="2" w:tplc="04090005" w:tentative="1">
      <w:start w:val="1"/>
      <w:numFmt w:val="bullet"/>
      <w:lvlText w:val=""/>
      <w:lvlJc w:val="left"/>
      <w:pPr>
        <w:ind w:left="1678" w:hanging="420"/>
      </w:pPr>
      <w:rPr>
        <w:rFonts w:ascii="Wingdings" w:hAnsi="Wingdings" w:hint="default"/>
      </w:rPr>
    </w:lvl>
    <w:lvl w:ilvl="3" w:tplc="04090001" w:tentative="1">
      <w:start w:val="1"/>
      <w:numFmt w:val="bullet"/>
      <w:lvlText w:val=""/>
      <w:lvlJc w:val="left"/>
      <w:pPr>
        <w:ind w:left="2098" w:hanging="420"/>
      </w:pPr>
      <w:rPr>
        <w:rFonts w:ascii="Wingdings" w:hAnsi="Wingdings" w:hint="default"/>
      </w:rPr>
    </w:lvl>
    <w:lvl w:ilvl="4" w:tplc="04090003" w:tentative="1">
      <w:start w:val="1"/>
      <w:numFmt w:val="bullet"/>
      <w:lvlText w:val=""/>
      <w:lvlJc w:val="left"/>
      <w:pPr>
        <w:ind w:left="2518" w:hanging="420"/>
      </w:pPr>
      <w:rPr>
        <w:rFonts w:ascii="Wingdings" w:hAnsi="Wingdings" w:hint="default"/>
      </w:rPr>
    </w:lvl>
    <w:lvl w:ilvl="5" w:tplc="04090005" w:tentative="1">
      <w:start w:val="1"/>
      <w:numFmt w:val="bullet"/>
      <w:lvlText w:val=""/>
      <w:lvlJc w:val="left"/>
      <w:pPr>
        <w:ind w:left="2938" w:hanging="420"/>
      </w:pPr>
      <w:rPr>
        <w:rFonts w:ascii="Wingdings" w:hAnsi="Wingdings" w:hint="default"/>
      </w:rPr>
    </w:lvl>
    <w:lvl w:ilvl="6" w:tplc="04090001" w:tentative="1">
      <w:start w:val="1"/>
      <w:numFmt w:val="bullet"/>
      <w:lvlText w:val=""/>
      <w:lvlJc w:val="left"/>
      <w:pPr>
        <w:ind w:left="3358" w:hanging="420"/>
      </w:pPr>
      <w:rPr>
        <w:rFonts w:ascii="Wingdings" w:hAnsi="Wingdings" w:hint="default"/>
      </w:rPr>
    </w:lvl>
    <w:lvl w:ilvl="7" w:tplc="04090003" w:tentative="1">
      <w:start w:val="1"/>
      <w:numFmt w:val="bullet"/>
      <w:lvlText w:val=""/>
      <w:lvlJc w:val="left"/>
      <w:pPr>
        <w:ind w:left="3778" w:hanging="420"/>
      </w:pPr>
      <w:rPr>
        <w:rFonts w:ascii="Wingdings" w:hAnsi="Wingdings" w:hint="default"/>
      </w:rPr>
    </w:lvl>
    <w:lvl w:ilvl="8" w:tplc="04090005" w:tentative="1">
      <w:start w:val="1"/>
      <w:numFmt w:val="bullet"/>
      <w:lvlText w:val=""/>
      <w:lvlJc w:val="left"/>
      <w:pPr>
        <w:ind w:left="4198" w:hanging="420"/>
      </w:pPr>
      <w:rPr>
        <w:rFonts w:ascii="Wingdings" w:hAnsi="Wingdings" w:hint="default"/>
      </w:rPr>
    </w:lvl>
  </w:abstractNum>
  <w:abstractNum w:abstractNumId="8" w15:restartNumberingAfterBreak="0">
    <w:nsid w:val="2F6D151E"/>
    <w:multiLevelType w:val="hybridMultilevel"/>
    <w:tmpl w:val="8EA84C40"/>
    <w:lvl w:ilvl="0" w:tplc="6FD0F7EA">
      <w:start w:val="1"/>
      <w:numFmt w:val="decimal"/>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33673686"/>
    <w:multiLevelType w:val="hybridMultilevel"/>
    <w:tmpl w:val="196A77EE"/>
    <w:lvl w:ilvl="0" w:tplc="00FE5EEA">
      <w:start w:val="2"/>
      <w:numFmt w:val="bullet"/>
      <w:lvlText w:val="-"/>
      <w:lvlJc w:val="left"/>
      <w:pPr>
        <w:ind w:left="420" w:hanging="420"/>
      </w:pPr>
      <w:rPr>
        <w:rFonts w:ascii="Calibri" w:eastAsia="宋体"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67726D4"/>
    <w:multiLevelType w:val="hybridMultilevel"/>
    <w:tmpl w:val="C5284C46"/>
    <w:lvl w:ilvl="0" w:tplc="D0CCA8A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F431D"/>
    <w:multiLevelType w:val="hybridMultilevel"/>
    <w:tmpl w:val="04D4BB68"/>
    <w:lvl w:ilvl="0" w:tplc="00FE5EEA">
      <w:start w:val="2"/>
      <w:numFmt w:val="bullet"/>
      <w:lvlText w:val="-"/>
      <w:lvlJc w:val="left"/>
      <w:pPr>
        <w:ind w:left="420" w:hanging="420"/>
      </w:pPr>
      <w:rPr>
        <w:rFonts w:ascii="Calibri" w:eastAsia="宋体" w:hAnsi="Calibri" w:cs="Calibri"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BAF3572"/>
    <w:multiLevelType w:val="hybridMultilevel"/>
    <w:tmpl w:val="8990E64C"/>
    <w:lvl w:ilvl="0" w:tplc="0409000F">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AB3BBD"/>
    <w:multiLevelType w:val="hybridMultilevel"/>
    <w:tmpl w:val="03AE726E"/>
    <w:lvl w:ilvl="0" w:tplc="FF24B6A2">
      <w:start w:val="1"/>
      <w:numFmt w:val="decimal"/>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A0666E7"/>
    <w:multiLevelType w:val="hybridMultilevel"/>
    <w:tmpl w:val="BB62140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5A7864E0"/>
    <w:multiLevelType w:val="hybridMultilevel"/>
    <w:tmpl w:val="1DA21404"/>
    <w:lvl w:ilvl="0" w:tplc="E8688D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910FB7"/>
    <w:multiLevelType w:val="hybridMultilevel"/>
    <w:tmpl w:val="246490D0"/>
    <w:lvl w:ilvl="0" w:tplc="00FE5EEA">
      <w:start w:val="2"/>
      <w:numFmt w:val="bullet"/>
      <w:lvlText w:val="-"/>
      <w:lvlJc w:val="left"/>
      <w:pPr>
        <w:ind w:left="420" w:hanging="420"/>
      </w:pPr>
      <w:rPr>
        <w:rFonts w:ascii="Calibri" w:eastAsia="宋体"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E553176"/>
    <w:multiLevelType w:val="hybridMultilevel"/>
    <w:tmpl w:val="1C72ABC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8" w15:restartNumberingAfterBreak="0">
    <w:nsid w:val="60A326B2"/>
    <w:multiLevelType w:val="hybridMultilevel"/>
    <w:tmpl w:val="C59C7D64"/>
    <w:lvl w:ilvl="0" w:tplc="CEE00B1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B77FD3"/>
    <w:multiLevelType w:val="hybridMultilevel"/>
    <w:tmpl w:val="A85AFFF4"/>
    <w:lvl w:ilvl="0" w:tplc="40288AEA">
      <w:start w:val="1"/>
      <w:numFmt w:val="decimal"/>
      <w:lvlText w:val="（%1）"/>
      <w:lvlJc w:val="left"/>
      <w:pPr>
        <w:ind w:left="1140" w:hanging="72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6D105C7F"/>
    <w:multiLevelType w:val="hybridMultilevel"/>
    <w:tmpl w:val="1F4E5546"/>
    <w:lvl w:ilvl="0" w:tplc="6B7A8D6E">
      <w:start w:val="1"/>
      <w:numFmt w:val="decimal"/>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6FDF1575"/>
    <w:multiLevelType w:val="multilevel"/>
    <w:tmpl w:val="43B02070"/>
    <w:lvl w:ilvl="0">
      <w:start w:val="1"/>
      <w:numFmt w:val="decimal"/>
      <w:pStyle w:val="Heading1"/>
      <w:suff w:val="space"/>
      <w:lvlText w:val="%1"/>
      <w:lvlJc w:val="left"/>
      <w:pPr>
        <w:ind w:left="425" w:hanging="425"/>
      </w:pPr>
      <w:rPr>
        <w:rFonts w:hint="eastAsia"/>
      </w:rPr>
    </w:lvl>
    <w:lvl w:ilvl="1">
      <w:start w:val="1"/>
      <w:numFmt w:val="decimal"/>
      <w:pStyle w:val="Heading2"/>
      <w:suff w:val="space"/>
      <w:lvlText w:val="%1.%2"/>
      <w:lvlJc w:val="left"/>
      <w:pPr>
        <w:ind w:left="567" w:hanging="567"/>
      </w:pPr>
      <w:rPr>
        <w:rFonts w:hint="eastAsia"/>
      </w:rPr>
    </w:lvl>
    <w:lvl w:ilvl="2">
      <w:start w:val="1"/>
      <w:numFmt w:val="decimal"/>
      <w:pStyle w:val="Heading3"/>
      <w:suff w:val="space"/>
      <w:lvlText w:val="%1.%2.%3"/>
      <w:lvlJc w:val="left"/>
      <w:pPr>
        <w:ind w:left="709" w:hanging="709"/>
      </w:pPr>
      <w:rPr>
        <w:rFonts w:hint="eastAsia"/>
      </w:rPr>
    </w:lvl>
    <w:lvl w:ilvl="3">
      <w:start w:val="1"/>
      <w:numFmt w:val="decimal"/>
      <w:pStyle w:val="Heading4"/>
      <w:suff w:val="space"/>
      <w:lvlText w:val="%1.%2.%3.%4"/>
      <w:lvlJc w:val="left"/>
      <w:pPr>
        <w:ind w:left="851" w:hanging="851"/>
      </w:pPr>
      <w:rPr>
        <w:rFonts w:hint="eastAsia"/>
      </w:rPr>
    </w:lvl>
    <w:lvl w:ilvl="4">
      <w:start w:val="1"/>
      <w:numFmt w:val="decimal"/>
      <w:pStyle w:val="Heading5"/>
      <w:suff w:val="space"/>
      <w:lvlText w:val="%1.%2.%3.%4.%5"/>
      <w:lvlJc w:val="left"/>
      <w:pPr>
        <w:ind w:left="993" w:hanging="993"/>
      </w:pPr>
      <w:rPr>
        <w:rFonts w:hint="eastAsia"/>
      </w:rPr>
    </w:lvl>
    <w:lvl w:ilvl="5">
      <w:start w:val="1"/>
      <w:numFmt w:val="decimal"/>
      <w:pStyle w:val="Heading6"/>
      <w:suff w:val="space"/>
      <w:lvlText w:val="%1.%2.%3.%4.%5.%6"/>
      <w:lvlJc w:val="left"/>
      <w:pPr>
        <w:ind w:left="1135" w:hanging="1135"/>
      </w:pPr>
      <w:rPr>
        <w:rFonts w:hint="eastAsia"/>
      </w:rPr>
    </w:lvl>
    <w:lvl w:ilvl="6">
      <w:start w:val="1"/>
      <w:numFmt w:val="decimal"/>
      <w:pStyle w:val="Heading7"/>
      <w:suff w:val="space"/>
      <w:lvlText w:val="%1.%2.%3.%4.%5.%6.%7"/>
      <w:lvlJc w:val="left"/>
      <w:pPr>
        <w:ind w:left="1277" w:hanging="1277"/>
      </w:pPr>
      <w:rPr>
        <w:rFonts w:hint="eastAsia"/>
      </w:rPr>
    </w:lvl>
    <w:lvl w:ilvl="7">
      <w:start w:val="1"/>
      <w:numFmt w:val="decimal"/>
      <w:pStyle w:val="Heading8"/>
      <w:suff w:val="space"/>
      <w:lvlText w:val="%1.%2.%3.%4.%5.%6.%7.%8"/>
      <w:lvlJc w:val="left"/>
      <w:pPr>
        <w:ind w:left="1419" w:hanging="1419"/>
      </w:pPr>
      <w:rPr>
        <w:rFonts w:hint="eastAsia"/>
      </w:rPr>
    </w:lvl>
    <w:lvl w:ilvl="8">
      <w:start w:val="1"/>
      <w:numFmt w:val="decimal"/>
      <w:pStyle w:val="Heading9"/>
      <w:suff w:val="space"/>
      <w:lvlText w:val="%1.%2.%3.%4.%5.%6.%7.%8.%9"/>
      <w:lvlJc w:val="left"/>
      <w:pPr>
        <w:ind w:left="1561" w:hanging="1561"/>
      </w:pPr>
      <w:rPr>
        <w:rFonts w:hint="eastAsia"/>
      </w:rPr>
    </w:lvl>
  </w:abstractNum>
  <w:abstractNum w:abstractNumId="22" w15:restartNumberingAfterBreak="0">
    <w:nsid w:val="788D0E3D"/>
    <w:multiLevelType w:val="hybridMultilevel"/>
    <w:tmpl w:val="63FE827E"/>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3" w15:restartNumberingAfterBreak="0">
    <w:nsid w:val="79A57D18"/>
    <w:multiLevelType w:val="hybridMultilevel"/>
    <w:tmpl w:val="9C9C9FB8"/>
    <w:lvl w:ilvl="0" w:tplc="91B69E9E">
      <w:start w:val="1"/>
      <w:numFmt w:val="decimal"/>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7ADC23E3"/>
    <w:multiLevelType w:val="hybridMultilevel"/>
    <w:tmpl w:val="FE54618E"/>
    <w:lvl w:ilvl="0" w:tplc="04090001">
      <w:start w:val="1"/>
      <w:numFmt w:val="bullet"/>
      <w:lvlText w:val=""/>
      <w:lvlJc w:val="left"/>
      <w:pPr>
        <w:ind w:left="1136" w:hanging="360"/>
      </w:pPr>
      <w:rPr>
        <w:rFonts w:ascii="Symbol" w:hAnsi="Symbol"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num w:numId="1">
    <w:abstractNumId w:val="21"/>
  </w:num>
  <w:num w:numId="2">
    <w:abstractNumId w:val="21"/>
  </w:num>
  <w:num w:numId="3">
    <w:abstractNumId w:val="12"/>
  </w:num>
  <w:num w:numId="4">
    <w:abstractNumId w:val="15"/>
  </w:num>
  <w:num w:numId="5">
    <w:abstractNumId w:val="18"/>
  </w:num>
  <w:num w:numId="6">
    <w:abstractNumId w:val="10"/>
  </w:num>
  <w:num w:numId="7">
    <w:abstractNumId w:val="19"/>
  </w:num>
  <w:num w:numId="8">
    <w:abstractNumId w:val="23"/>
  </w:num>
  <w:num w:numId="9">
    <w:abstractNumId w:val="6"/>
  </w:num>
  <w:num w:numId="10">
    <w:abstractNumId w:val="8"/>
  </w:num>
  <w:num w:numId="11">
    <w:abstractNumId w:val="13"/>
  </w:num>
  <w:num w:numId="12">
    <w:abstractNumId w:val="20"/>
  </w:num>
  <w:num w:numId="13">
    <w:abstractNumId w:val="4"/>
  </w:num>
  <w:num w:numId="14">
    <w:abstractNumId w:val="24"/>
  </w:num>
  <w:num w:numId="15">
    <w:abstractNumId w:val="0"/>
  </w:num>
  <w:num w:numId="16">
    <w:abstractNumId w:val="22"/>
  </w:num>
  <w:num w:numId="17">
    <w:abstractNumId w:val="17"/>
  </w:num>
  <w:num w:numId="18">
    <w:abstractNumId w:val="14"/>
  </w:num>
  <w:num w:numId="19">
    <w:abstractNumId w:val="3"/>
  </w:num>
  <w:num w:numId="20">
    <w:abstractNumId w:val="7"/>
  </w:num>
  <w:num w:numId="21">
    <w:abstractNumId w:val="5"/>
  </w:num>
  <w:num w:numId="22">
    <w:abstractNumId w:val="1"/>
  </w:num>
  <w:num w:numId="23">
    <w:abstractNumId w:val="9"/>
  </w:num>
  <w:num w:numId="24">
    <w:abstractNumId w:val="11"/>
  </w:num>
  <w:num w:numId="25">
    <w:abstractNumId w:val="16"/>
  </w:num>
  <w:num w:numId="26">
    <w:abstractNumId w:val="21"/>
  </w:num>
  <w:num w:numId="27">
    <w:abstractNumId w:val="21"/>
  </w:num>
  <w:num w:numId="28">
    <w:abstractNumId w:val="2"/>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heng Pan 郑攀(ISSEC,PATAC)">
    <w15:presenceInfo w15:providerId="AD" w15:userId="S-1-5-21-647455628-603139626-328618392-153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ttachedTemplate r:id="rId1"/>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F85"/>
    <w:rsid w:val="00000625"/>
    <w:rsid w:val="000015EF"/>
    <w:rsid w:val="00002B8D"/>
    <w:rsid w:val="000043A7"/>
    <w:rsid w:val="0000543B"/>
    <w:rsid w:val="00005597"/>
    <w:rsid w:val="00013A46"/>
    <w:rsid w:val="000158B4"/>
    <w:rsid w:val="000173A5"/>
    <w:rsid w:val="00021224"/>
    <w:rsid w:val="000217DF"/>
    <w:rsid w:val="000221CF"/>
    <w:rsid w:val="00023021"/>
    <w:rsid w:val="000240CF"/>
    <w:rsid w:val="00027559"/>
    <w:rsid w:val="00032F6A"/>
    <w:rsid w:val="000405BC"/>
    <w:rsid w:val="0004086E"/>
    <w:rsid w:val="0005128B"/>
    <w:rsid w:val="0005238C"/>
    <w:rsid w:val="0005409F"/>
    <w:rsid w:val="00055D5B"/>
    <w:rsid w:val="000615BC"/>
    <w:rsid w:val="000616F0"/>
    <w:rsid w:val="000623C1"/>
    <w:rsid w:val="000630DE"/>
    <w:rsid w:val="0007035E"/>
    <w:rsid w:val="00075217"/>
    <w:rsid w:val="0007653F"/>
    <w:rsid w:val="00080E27"/>
    <w:rsid w:val="0008173E"/>
    <w:rsid w:val="00081DA2"/>
    <w:rsid w:val="0008265D"/>
    <w:rsid w:val="000866F5"/>
    <w:rsid w:val="00087202"/>
    <w:rsid w:val="00094454"/>
    <w:rsid w:val="000958E2"/>
    <w:rsid w:val="000A0670"/>
    <w:rsid w:val="000A0A58"/>
    <w:rsid w:val="000A2653"/>
    <w:rsid w:val="000A28C2"/>
    <w:rsid w:val="000A48E6"/>
    <w:rsid w:val="000A6EC8"/>
    <w:rsid w:val="000A7296"/>
    <w:rsid w:val="000B06F5"/>
    <w:rsid w:val="000B11DC"/>
    <w:rsid w:val="000B18B3"/>
    <w:rsid w:val="000B417B"/>
    <w:rsid w:val="000B43A8"/>
    <w:rsid w:val="000B4D0D"/>
    <w:rsid w:val="000B55D4"/>
    <w:rsid w:val="000B5CB9"/>
    <w:rsid w:val="000C175B"/>
    <w:rsid w:val="000C3641"/>
    <w:rsid w:val="000C58E4"/>
    <w:rsid w:val="000C6B7E"/>
    <w:rsid w:val="000D09CD"/>
    <w:rsid w:val="000D3E78"/>
    <w:rsid w:val="000D463F"/>
    <w:rsid w:val="000D653B"/>
    <w:rsid w:val="000D679A"/>
    <w:rsid w:val="000D6CDF"/>
    <w:rsid w:val="000E28A4"/>
    <w:rsid w:val="000E4198"/>
    <w:rsid w:val="000E43A1"/>
    <w:rsid w:val="000E6F0B"/>
    <w:rsid w:val="000F056C"/>
    <w:rsid w:val="000F0B76"/>
    <w:rsid w:val="000F3BC5"/>
    <w:rsid w:val="000F3C9A"/>
    <w:rsid w:val="000F3FF4"/>
    <w:rsid w:val="000F5550"/>
    <w:rsid w:val="000F5EAA"/>
    <w:rsid w:val="00100D08"/>
    <w:rsid w:val="0010284F"/>
    <w:rsid w:val="001073EA"/>
    <w:rsid w:val="00121941"/>
    <w:rsid w:val="00122964"/>
    <w:rsid w:val="00124142"/>
    <w:rsid w:val="00124711"/>
    <w:rsid w:val="001336CF"/>
    <w:rsid w:val="00133AC9"/>
    <w:rsid w:val="0013432F"/>
    <w:rsid w:val="00137752"/>
    <w:rsid w:val="00141455"/>
    <w:rsid w:val="00141AF3"/>
    <w:rsid w:val="00143351"/>
    <w:rsid w:val="00144A52"/>
    <w:rsid w:val="00145C90"/>
    <w:rsid w:val="00146AC9"/>
    <w:rsid w:val="00147CD7"/>
    <w:rsid w:val="0015052E"/>
    <w:rsid w:val="00151E0A"/>
    <w:rsid w:val="0015308E"/>
    <w:rsid w:val="001546E0"/>
    <w:rsid w:val="00154D16"/>
    <w:rsid w:val="001576C9"/>
    <w:rsid w:val="00160B90"/>
    <w:rsid w:val="0016131D"/>
    <w:rsid w:val="001621EE"/>
    <w:rsid w:val="001629F0"/>
    <w:rsid w:val="00162EB2"/>
    <w:rsid w:val="00163497"/>
    <w:rsid w:val="00163A74"/>
    <w:rsid w:val="00173314"/>
    <w:rsid w:val="0017471D"/>
    <w:rsid w:val="0018029D"/>
    <w:rsid w:val="00180FA6"/>
    <w:rsid w:val="0018127F"/>
    <w:rsid w:val="0018543C"/>
    <w:rsid w:val="00185CC4"/>
    <w:rsid w:val="00185CD4"/>
    <w:rsid w:val="0019395B"/>
    <w:rsid w:val="001953B5"/>
    <w:rsid w:val="00195F27"/>
    <w:rsid w:val="0019763C"/>
    <w:rsid w:val="00197B69"/>
    <w:rsid w:val="001A03D0"/>
    <w:rsid w:val="001A1ECB"/>
    <w:rsid w:val="001B11A3"/>
    <w:rsid w:val="001B152E"/>
    <w:rsid w:val="001B304B"/>
    <w:rsid w:val="001B5B09"/>
    <w:rsid w:val="001B7D23"/>
    <w:rsid w:val="001C37AC"/>
    <w:rsid w:val="001C58FA"/>
    <w:rsid w:val="001C5C6B"/>
    <w:rsid w:val="001D4B68"/>
    <w:rsid w:val="001D5BBD"/>
    <w:rsid w:val="001D6EAF"/>
    <w:rsid w:val="001E17DB"/>
    <w:rsid w:val="001E38B9"/>
    <w:rsid w:val="001E7B5D"/>
    <w:rsid w:val="001F0B53"/>
    <w:rsid w:val="001F0D55"/>
    <w:rsid w:val="001F4F85"/>
    <w:rsid w:val="001F537B"/>
    <w:rsid w:val="001F6798"/>
    <w:rsid w:val="002150DD"/>
    <w:rsid w:val="00217540"/>
    <w:rsid w:val="00221E9E"/>
    <w:rsid w:val="00221EFE"/>
    <w:rsid w:val="00222FE3"/>
    <w:rsid w:val="002236AF"/>
    <w:rsid w:val="00223724"/>
    <w:rsid w:val="0022421D"/>
    <w:rsid w:val="00224450"/>
    <w:rsid w:val="00230E19"/>
    <w:rsid w:val="00233CE2"/>
    <w:rsid w:val="00234797"/>
    <w:rsid w:val="00250046"/>
    <w:rsid w:val="00253925"/>
    <w:rsid w:val="00253BA4"/>
    <w:rsid w:val="002550A5"/>
    <w:rsid w:val="00255650"/>
    <w:rsid w:val="00255CBE"/>
    <w:rsid w:val="00257290"/>
    <w:rsid w:val="002607EF"/>
    <w:rsid w:val="00260C10"/>
    <w:rsid w:val="00264C51"/>
    <w:rsid w:val="00265CDD"/>
    <w:rsid w:val="00266360"/>
    <w:rsid w:val="00266682"/>
    <w:rsid w:val="00270946"/>
    <w:rsid w:val="00270DA6"/>
    <w:rsid w:val="00270E86"/>
    <w:rsid w:val="002726E9"/>
    <w:rsid w:val="00276AC9"/>
    <w:rsid w:val="00276BE3"/>
    <w:rsid w:val="00277114"/>
    <w:rsid w:val="00277600"/>
    <w:rsid w:val="00281EE3"/>
    <w:rsid w:val="00283F50"/>
    <w:rsid w:val="00285D8D"/>
    <w:rsid w:val="00291260"/>
    <w:rsid w:val="00291B78"/>
    <w:rsid w:val="00295484"/>
    <w:rsid w:val="00296A5B"/>
    <w:rsid w:val="002A0F2C"/>
    <w:rsid w:val="002A18AB"/>
    <w:rsid w:val="002A1FBA"/>
    <w:rsid w:val="002A2EAD"/>
    <w:rsid w:val="002A30C4"/>
    <w:rsid w:val="002A5F63"/>
    <w:rsid w:val="002A61F1"/>
    <w:rsid w:val="002A76E2"/>
    <w:rsid w:val="002B01C4"/>
    <w:rsid w:val="002B2622"/>
    <w:rsid w:val="002B2D88"/>
    <w:rsid w:val="002B7965"/>
    <w:rsid w:val="002C01BF"/>
    <w:rsid w:val="002C6139"/>
    <w:rsid w:val="002C6C45"/>
    <w:rsid w:val="002C6C8C"/>
    <w:rsid w:val="002D25EC"/>
    <w:rsid w:val="002D3C5A"/>
    <w:rsid w:val="002D40B3"/>
    <w:rsid w:val="002D7594"/>
    <w:rsid w:val="002E0DD4"/>
    <w:rsid w:val="002E18BF"/>
    <w:rsid w:val="002E2A15"/>
    <w:rsid w:val="002E35CB"/>
    <w:rsid w:val="002E51DA"/>
    <w:rsid w:val="002E6C9C"/>
    <w:rsid w:val="002E70F5"/>
    <w:rsid w:val="002F4AEA"/>
    <w:rsid w:val="002F518F"/>
    <w:rsid w:val="002F5B66"/>
    <w:rsid w:val="002F6265"/>
    <w:rsid w:val="002F6BBD"/>
    <w:rsid w:val="00300132"/>
    <w:rsid w:val="00300F25"/>
    <w:rsid w:val="00303934"/>
    <w:rsid w:val="00305CEE"/>
    <w:rsid w:val="00305FA8"/>
    <w:rsid w:val="003067DD"/>
    <w:rsid w:val="00311517"/>
    <w:rsid w:val="00311BE4"/>
    <w:rsid w:val="003145B4"/>
    <w:rsid w:val="00316291"/>
    <w:rsid w:val="00316E0F"/>
    <w:rsid w:val="00321639"/>
    <w:rsid w:val="00321E08"/>
    <w:rsid w:val="003223C6"/>
    <w:rsid w:val="003243B7"/>
    <w:rsid w:val="00326971"/>
    <w:rsid w:val="00327586"/>
    <w:rsid w:val="00327E6F"/>
    <w:rsid w:val="00330B64"/>
    <w:rsid w:val="00330CB5"/>
    <w:rsid w:val="00332FB5"/>
    <w:rsid w:val="00337732"/>
    <w:rsid w:val="00342047"/>
    <w:rsid w:val="00356B21"/>
    <w:rsid w:val="003606FC"/>
    <w:rsid w:val="003609AF"/>
    <w:rsid w:val="00361230"/>
    <w:rsid w:val="0036550C"/>
    <w:rsid w:val="00365864"/>
    <w:rsid w:val="003712CD"/>
    <w:rsid w:val="0037185F"/>
    <w:rsid w:val="00371CFC"/>
    <w:rsid w:val="00372107"/>
    <w:rsid w:val="00373120"/>
    <w:rsid w:val="00375A6B"/>
    <w:rsid w:val="003763BA"/>
    <w:rsid w:val="00376BB0"/>
    <w:rsid w:val="00376CB4"/>
    <w:rsid w:val="00380F85"/>
    <w:rsid w:val="00385CD4"/>
    <w:rsid w:val="00386208"/>
    <w:rsid w:val="003862C2"/>
    <w:rsid w:val="00391234"/>
    <w:rsid w:val="00394FD7"/>
    <w:rsid w:val="0039774E"/>
    <w:rsid w:val="003A078B"/>
    <w:rsid w:val="003A0B28"/>
    <w:rsid w:val="003A20B8"/>
    <w:rsid w:val="003A2818"/>
    <w:rsid w:val="003A49FA"/>
    <w:rsid w:val="003A75B7"/>
    <w:rsid w:val="003B015F"/>
    <w:rsid w:val="003B1304"/>
    <w:rsid w:val="003B1667"/>
    <w:rsid w:val="003B399A"/>
    <w:rsid w:val="003B3D37"/>
    <w:rsid w:val="003B443A"/>
    <w:rsid w:val="003B61DF"/>
    <w:rsid w:val="003B7753"/>
    <w:rsid w:val="003B7EEA"/>
    <w:rsid w:val="003C1C9A"/>
    <w:rsid w:val="003C268C"/>
    <w:rsid w:val="003C52C7"/>
    <w:rsid w:val="003C6447"/>
    <w:rsid w:val="003D0A88"/>
    <w:rsid w:val="003D19CC"/>
    <w:rsid w:val="003D3C81"/>
    <w:rsid w:val="003D3D90"/>
    <w:rsid w:val="003D668F"/>
    <w:rsid w:val="003E048D"/>
    <w:rsid w:val="003E1AD4"/>
    <w:rsid w:val="003E48FD"/>
    <w:rsid w:val="003E524C"/>
    <w:rsid w:val="003F6934"/>
    <w:rsid w:val="003F7D69"/>
    <w:rsid w:val="00401D78"/>
    <w:rsid w:val="00401F35"/>
    <w:rsid w:val="004055DD"/>
    <w:rsid w:val="00407325"/>
    <w:rsid w:val="00407636"/>
    <w:rsid w:val="0041264E"/>
    <w:rsid w:val="00412A59"/>
    <w:rsid w:val="004141EC"/>
    <w:rsid w:val="00414B77"/>
    <w:rsid w:val="004207D7"/>
    <w:rsid w:val="00423DB3"/>
    <w:rsid w:val="00425540"/>
    <w:rsid w:val="00431AAE"/>
    <w:rsid w:val="00431CE5"/>
    <w:rsid w:val="00432E01"/>
    <w:rsid w:val="0043322F"/>
    <w:rsid w:val="00433B62"/>
    <w:rsid w:val="00434737"/>
    <w:rsid w:val="00436A48"/>
    <w:rsid w:val="00441043"/>
    <w:rsid w:val="004425C4"/>
    <w:rsid w:val="00442C3C"/>
    <w:rsid w:val="004465D1"/>
    <w:rsid w:val="00446B90"/>
    <w:rsid w:val="00447D1B"/>
    <w:rsid w:val="004511D2"/>
    <w:rsid w:val="0045668E"/>
    <w:rsid w:val="004569CC"/>
    <w:rsid w:val="00456A94"/>
    <w:rsid w:val="0046025D"/>
    <w:rsid w:val="00462718"/>
    <w:rsid w:val="00463225"/>
    <w:rsid w:val="004638BB"/>
    <w:rsid w:val="00463FCB"/>
    <w:rsid w:val="0046778A"/>
    <w:rsid w:val="0047022D"/>
    <w:rsid w:val="004749F3"/>
    <w:rsid w:val="00475044"/>
    <w:rsid w:val="00476EAB"/>
    <w:rsid w:val="00483B5D"/>
    <w:rsid w:val="00485C5C"/>
    <w:rsid w:val="004918F9"/>
    <w:rsid w:val="0049605B"/>
    <w:rsid w:val="0049676F"/>
    <w:rsid w:val="004A1C61"/>
    <w:rsid w:val="004A20FA"/>
    <w:rsid w:val="004A2358"/>
    <w:rsid w:val="004A2930"/>
    <w:rsid w:val="004A3094"/>
    <w:rsid w:val="004A37F6"/>
    <w:rsid w:val="004A627C"/>
    <w:rsid w:val="004B6739"/>
    <w:rsid w:val="004B6835"/>
    <w:rsid w:val="004B6FC2"/>
    <w:rsid w:val="004B7B96"/>
    <w:rsid w:val="004C093E"/>
    <w:rsid w:val="004C226D"/>
    <w:rsid w:val="004C52D2"/>
    <w:rsid w:val="004C5C11"/>
    <w:rsid w:val="004C7612"/>
    <w:rsid w:val="004D0AC6"/>
    <w:rsid w:val="004D1235"/>
    <w:rsid w:val="004D2FC2"/>
    <w:rsid w:val="004E067B"/>
    <w:rsid w:val="004E0CD2"/>
    <w:rsid w:val="004E1BFD"/>
    <w:rsid w:val="004E78F7"/>
    <w:rsid w:val="004F0999"/>
    <w:rsid w:val="004F1711"/>
    <w:rsid w:val="004F231A"/>
    <w:rsid w:val="004F237E"/>
    <w:rsid w:val="004F2E8E"/>
    <w:rsid w:val="004F4BE7"/>
    <w:rsid w:val="004F7B10"/>
    <w:rsid w:val="004F7F0B"/>
    <w:rsid w:val="0050104B"/>
    <w:rsid w:val="005027DC"/>
    <w:rsid w:val="00502B0F"/>
    <w:rsid w:val="0050425E"/>
    <w:rsid w:val="005043F5"/>
    <w:rsid w:val="00507B18"/>
    <w:rsid w:val="00510583"/>
    <w:rsid w:val="005113CD"/>
    <w:rsid w:val="005123FD"/>
    <w:rsid w:val="00513802"/>
    <w:rsid w:val="00514773"/>
    <w:rsid w:val="00514B29"/>
    <w:rsid w:val="00516A80"/>
    <w:rsid w:val="005211C4"/>
    <w:rsid w:val="00526572"/>
    <w:rsid w:val="005277F5"/>
    <w:rsid w:val="00530E12"/>
    <w:rsid w:val="0053111E"/>
    <w:rsid w:val="005345C3"/>
    <w:rsid w:val="00535E61"/>
    <w:rsid w:val="005403B9"/>
    <w:rsid w:val="0054152E"/>
    <w:rsid w:val="005429D8"/>
    <w:rsid w:val="00543E5F"/>
    <w:rsid w:val="00546877"/>
    <w:rsid w:val="00546AE4"/>
    <w:rsid w:val="0055463F"/>
    <w:rsid w:val="00556A2B"/>
    <w:rsid w:val="00562491"/>
    <w:rsid w:val="005624BB"/>
    <w:rsid w:val="005628F7"/>
    <w:rsid w:val="00563313"/>
    <w:rsid w:val="00566433"/>
    <w:rsid w:val="00575189"/>
    <w:rsid w:val="00575955"/>
    <w:rsid w:val="00581868"/>
    <w:rsid w:val="00582908"/>
    <w:rsid w:val="00583829"/>
    <w:rsid w:val="00584AE2"/>
    <w:rsid w:val="00586668"/>
    <w:rsid w:val="00587F14"/>
    <w:rsid w:val="00592EE1"/>
    <w:rsid w:val="00593CE7"/>
    <w:rsid w:val="005954E5"/>
    <w:rsid w:val="00595550"/>
    <w:rsid w:val="00595E18"/>
    <w:rsid w:val="00597594"/>
    <w:rsid w:val="005A0E52"/>
    <w:rsid w:val="005A18F8"/>
    <w:rsid w:val="005A19B9"/>
    <w:rsid w:val="005A1B99"/>
    <w:rsid w:val="005A5311"/>
    <w:rsid w:val="005A5664"/>
    <w:rsid w:val="005A6416"/>
    <w:rsid w:val="005B1EA5"/>
    <w:rsid w:val="005B1FEA"/>
    <w:rsid w:val="005B2272"/>
    <w:rsid w:val="005B37AE"/>
    <w:rsid w:val="005B4C6C"/>
    <w:rsid w:val="005C11FC"/>
    <w:rsid w:val="005C3852"/>
    <w:rsid w:val="005C432E"/>
    <w:rsid w:val="005C44E0"/>
    <w:rsid w:val="005C5386"/>
    <w:rsid w:val="005C701E"/>
    <w:rsid w:val="005D55A4"/>
    <w:rsid w:val="005E0135"/>
    <w:rsid w:val="005E12F6"/>
    <w:rsid w:val="005E2AE0"/>
    <w:rsid w:val="005E3313"/>
    <w:rsid w:val="005F17A1"/>
    <w:rsid w:val="005F1EF8"/>
    <w:rsid w:val="006005AF"/>
    <w:rsid w:val="00604081"/>
    <w:rsid w:val="006048CE"/>
    <w:rsid w:val="0061143F"/>
    <w:rsid w:val="0061568C"/>
    <w:rsid w:val="0061717D"/>
    <w:rsid w:val="006218C1"/>
    <w:rsid w:val="00630C32"/>
    <w:rsid w:val="00632DAF"/>
    <w:rsid w:val="0063522E"/>
    <w:rsid w:val="006403E9"/>
    <w:rsid w:val="00641A3B"/>
    <w:rsid w:val="006465B6"/>
    <w:rsid w:val="00646816"/>
    <w:rsid w:val="00650374"/>
    <w:rsid w:val="00650B25"/>
    <w:rsid w:val="00653EAE"/>
    <w:rsid w:val="00654A8D"/>
    <w:rsid w:val="00654CFB"/>
    <w:rsid w:val="006550AE"/>
    <w:rsid w:val="00660F36"/>
    <w:rsid w:val="00662C78"/>
    <w:rsid w:val="006630E3"/>
    <w:rsid w:val="00663B58"/>
    <w:rsid w:val="006655A0"/>
    <w:rsid w:val="00666B3A"/>
    <w:rsid w:val="00666F84"/>
    <w:rsid w:val="00667DEC"/>
    <w:rsid w:val="00670AC6"/>
    <w:rsid w:val="00671A14"/>
    <w:rsid w:val="00674C0E"/>
    <w:rsid w:val="00682643"/>
    <w:rsid w:val="00682BA3"/>
    <w:rsid w:val="0068498A"/>
    <w:rsid w:val="00686DE4"/>
    <w:rsid w:val="00693FEF"/>
    <w:rsid w:val="006972D8"/>
    <w:rsid w:val="00697B2D"/>
    <w:rsid w:val="006A0BFE"/>
    <w:rsid w:val="006A12F8"/>
    <w:rsid w:val="006A15B9"/>
    <w:rsid w:val="006A4B7C"/>
    <w:rsid w:val="006A6410"/>
    <w:rsid w:val="006A7AA8"/>
    <w:rsid w:val="006B0FDA"/>
    <w:rsid w:val="006B337F"/>
    <w:rsid w:val="006B37BB"/>
    <w:rsid w:val="006B4E38"/>
    <w:rsid w:val="006B6156"/>
    <w:rsid w:val="006C1823"/>
    <w:rsid w:val="006C4E77"/>
    <w:rsid w:val="006D065D"/>
    <w:rsid w:val="006D2B70"/>
    <w:rsid w:val="006D34B0"/>
    <w:rsid w:val="006D3B7C"/>
    <w:rsid w:val="006D4AD0"/>
    <w:rsid w:val="006D5EFF"/>
    <w:rsid w:val="006D61F5"/>
    <w:rsid w:val="006E2EFF"/>
    <w:rsid w:val="006E449E"/>
    <w:rsid w:val="006E688E"/>
    <w:rsid w:val="006E77AD"/>
    <w:rsid w:val="006F206B"/>
    <w:rsid w:val="006F54AE"/>
    <w:rsid w:val="006F6615"/>
    <w:rsid w:val="006F6994"/>
    <w:rsid w:val="006F6AA1"/>
    <w:rsid w:val="0070264C"/>
    <w:rsid w:val="00704F0C"/>
    <w:rsid w:val="007124E4"/>
    <w:rsid w:val="007171E3"/>
    <w:rsid w:val="007202E1"/>
    <w:rsid w:val="007205BB"/>
    <w:rsid w:val="007235E4"/>
    <w:rsid w:val="00723DAD"/>
    <w:rsid w:val="00724317"/>
    <w:rsid w:val="0072478B"/>
    <w:rsid w:val="00727039"/>
    <w:rsid w:val="007332AF"/>
    <w:rsid w:val="00735CF5"/>
    <w:rsid w:val="00736DCD"/>
    <w:rsid w:val="0073790A"/>
    <w:rsid w:val="0074003E"/>
    <w:rsid w:val="00741115"/>
    <w:rsid w:val="007464EC"/>
    <w:rsid w:val="007507C1"/>
    <w:rsid w:val="00752915"/>
    <w:rsid w:val="007529DD"/>
    <w:rsid w:val="00752A72"/>
    <w:rsid w:val="00752CAB"/>
    <w:rsid w:val="00752F71"/>
    <w:rsid w:val="00755CC5"/>
    <w:rsid w:val="00756241"/>
    <w:rsid w:val="00764422"/>
    <w:rsid w:val="007646AC"/>
    <w:rsid w:val="00767549"/>
    <w:rsid w:val="00767D6E"/>
    <w:rsid w:val="00767F3E"/>
    <w:rsid w:val="0077051F"/>
    <w:rsid w:val="00771F08"/>
    <w:rsid w:val="00773A6A"/>
    <w:rsid w:val="0077444E"/>
    <w:rsid w:val="0078051C"/>
    <w:rsid w:val="007830AF"/>
    <w:rsid w:val="0078364B"/>
    <w:rsid w:val="00783BE9"/>
    <w:rsid w:val="00786362"/>
    <w:rsid w:val="00793624"/>
    <w:rsid w:val="00795795"/>
    <w:rsid w:val="00797B8C"/>
    <w:rsid w:val="007A07C2"/>
    <w:rsid w:val="007A5489"/>
    <w:rsid w:val="007A756C"/>
    <w:rsid w:val="007B35F0"/>
    <w:rsid w:val="007B77D1"/>
    <w:rsid w:val="007C067A"/>
    <w:rsid w:val="007C1DB1"/>
    <w:rsid w:val="007C272B"/>
    <w:rsid w:val="007C32E5"/>
    <w:rsid w:val="007C3326"/>
    <w:rsid w:val="007C35FA"/>
    <w:rsid w:val="007C4632"/>
    <w:rsid w:val="007D3E01"/>
    <w:rsid w:val="007D6069"/>
    <w:rsid w:val="007E2077"/>
    <w:rsid w:val="007E2FEA"/>
    <w:rsid w:val="007E33C9"/>
    <w:rsid w:val="007E381C"/>
    <w:rsid w:val="007E40C9"/>
    <w:rsid w:val="007E505F"/>
    <w:rsid w:val="007E5497"/>
    <w:rsid w:val="007E5B5D"/>
    <w:rsid w:val="007E66BC"/>
    <w:rsid w:val="007F4D07"/>
    <w:rsid w:val="007F57F0"/>
    <w:rsid w:val="008003FA"/>
    <w:rsid w:val="008005C9"/>
    <w:rsid w:val="00800B29"/>
    <w:rsid w:val="00802EB0"/>
    <w:rsid w:val="00810606"/>
    <w:rsid w:val="00812C64"/>
    <w:rsid w:val="008252C8"/>
    <w:rsid w:val="0082609A"/>
    <w:rsid w:val="008261F8"/>
    <w:rsid w:val="00827382"/>
    <w:rsid w:val="00833B3F"/>
    <w:rsid w:val="0083617D"/>
    <w:rsid w:val="0083718E"/>
    <w:rsid w:val="00837EAB"/>
    <w:rsid w:val="00840506"/>
    <w:rsid w:val="00840768"/>
    <w:rsid w:val="0084370C"/>
    <w:rsid w:val="00843BE5"/>
    <w:rsid w:val="00844434"/>
    <w:rsid w:val="00844BA3"/>
    <w:rsid w:val="00845A73"/>
    <w:rsid w:val="00847F7A"/>
    <w:rsid w:val="00850620"/>
    <w:rsid w:val="00853D55"/>
    <w:rsid w:val="008544E9"/>
    <w:rsid w:val="00854D3D"/>
    <w:rsid w:val="008578BF"/>
    <w:rsid w:val="00860789"/>
    <w:rsid w:val="00861AA7"/>
    <w:rsid w:val="00862DBA"/>
    <w:rsid w:val="008636AB"/>
    <w:rsid w:val="008637BD"/>
    <w:rsid w:val="00865FFB"/>
    <w:rsid w:val="00866C4E"/>
    <w:rsid w:val="00866CBC"/>
    <w:rsid w:val="00870175"/>
    <w:rsid w:val="008701F8"/>
    <w:rsid w:val="00870F2D"/>
    <w:rsid w:val="008733F8"/>
    <w:rsid w:val="00877CFB"/>
    <w:rsid w:val="00880649"/>
    <w:rsid w:val="0088108A"/>
    <w:rsid w:val="008826E3"/>
    <w:rsid w:val="00885741"/>
    <w:rsid w:val="00887026"/>
    <w:rsid w:val="00887C12"/>
    <w:rsid w:val="00891DE7"/>
    <w:rsid w:val="0089311D"/>
    <w:rsid w:val="008961E1"/>
    <w:rsid w:val="008A0765"/>
    <w:rsid w:val="008A0E3E"/>
    <w:rsid w:val="008A24EE"/>
    <w:rsid w:val="008A286C"/>
    <w:rsid w:val="008A2A10"/>
    <w:rsid w:val="008A2E28"/>
    <w:rsid w:val="008A5439"/>
    <w:rsid w:val="008A647D"/>
    <w:rsid w:val="008A6EC1"/>
    <w:rsid w:val="008A7E6D"/>
    <w:rsid w:val="008B2CE5"/>
    <w:rsid w:val="008B494B"/>
    <w:rsid w:val="008B4CA9"/>
    <w:rsid w:val="008B53B8"/>
    <w:rsid w:val="008B5629"/>
    <w:rsid w:val="008C1DF8"/>
    <w:rsid w:val="008C4345"/>
    <w:rsid w:val="008C666F"/>
    <w:rsid w:val="008D294E"/>
    <w:rsid w:val="008D3864"/>
    <w:rsid w:val="008D421E"/>
    <w:rsid w:val="008D5D29"/>
    <w:rsid w:val="008D6C54"/>
    <w:rsid w:val="008E08A7"/>
    <w:rsid w:val="008E0AF6"/>
    <w:rsid w:val="008E28A0"/>
    <w:rsid w:val="008E5320"/>
    <w:rsid w:val="008E61E8"/>
    <w:rsid w:val="008F01D8"/>
    <w:rsid w:val="008F4610"/>
    <w:rsid w:val="008F52A7"/>
    <w:rsid w:val="008F594A"/>
    <w:rsid w:val="008F6E1D"/>
    <w:rsid w:val="00900286"/>
    <w:rsid w:val="00901BA5"/>
    <w:rsid w:val="009028A2"/>
    <w:rsid w:val="00904451"/>
    <w:rsid w:val="00906BF2"/>
    <w:rsid w:val="009076B3"/>
    <w:rsid w:val="00907B67"/>
    <w:rsid w:val="00911571"/>
    <w:rsid w:val="00911A97"/>
    <w:rsid w:val="00913A35"/>
    <w:rsid w:val="00923068"/>
    <w:rsid w:val="00923ADF"/>
    <w:rsid w:val="009259E6"/>
    <w:rsid w:val="00930609"/>
    <w:rsid w:val="00932A15"/>
    <w:rsid w:val="00932EE6"/>
    <w:rsid w:val="0093307D"/>
    <w:rsid w:val="0093382D"/>
    <w:rsid w:val="00934606"/>
    <w:rsid w:val="009369BC"/>
    <w:rsid w:val="009403AA"/>
    <w:rsid w:val="00941580"/>
    <w:rsid w:val="00944BFD"/>
    <w:rsid w:val="00945788"/>
    <w:rsid w:val="009547B1"/>
    <w:rsid w:val="009617EC"/>
    <w:rsid w:val="00961AB6"/>
    <w:rsid w:val="00966575"/>
    <w:rsid w:val="00970553"/>
    <w:rsid w:val="00970689"/>
    <w:rsid w:val="00970F5C"/>
    <w:rsid w:val="00973576"/>
    <w:rsid w:val="00973F63"/>
    <w:rsid w:val="00976C9E"/>
    <w:rsid w:val="0098077B"/>
    <w:rsid w:val="00984F64"/>
    <w:rsid w:val="009904DD"/>
    <w:rsid w:val="00995EB6"/>
    <w:rsid w:val="009A063B"/>
    <w:rsid w:val="009A2134"/>
    <w:rsid w:val="009A2BC7"/>
    <w:rsid w:val="009A32C3"/>
    <w:rsid w:val="009A3E08"/>
    <w:rsid w:val="009A51D6"/>
    <w:rsid w:val="009A6AFA"/>
    <w:rsid w:val="009A7E82"/>
    <w:rsid w:val="009B2566"/>
    <w:rsid w:val="009B7169"/>
    <w:rsid w:val="009B73D8"/>
    <w:rsid w:val="009B7618"/>
    <w:rsid w:val="009C0E41"/>
    <w:rsid w:val="009C1A40"/>
    <w:rsid w:val="009D03C5"/>
    <w:rsid w:val="009D6FA7"/>
    <w:rsid w:val="009D751B"/>
    <w:rsid w:val="009E24FC"/>
    <w:rsid w:val="009E6E16"/>
    <w:rsid w:val="009E73CA"/>
    <w:rsid w:val="009F0FF0"/>
    <w:rsid w:val="009F1DC5"/>
    <w:rsid w:val="009F1E17"/>
    <w:rsid w:val="009F2D93"/>
    <w:rsid w:val="009F2EB9"/>
    <w:rsid w:val="009F4AC6"/>
    <w:rsid w:val="009F4EE9"/>
    <w:rsid w:val="009F5035"/>
    <w:rsid w:val="00A03872"/>
    <w:rsid w:val="00A03BD3"/>
    <w:rsid w:val="00A03FE9"/>
    <w:rsid w:val="00A04573"/>
    <w:rsid w:val="00A04E77"/>
    <w:rsid w:val="00A051A4"/>
    <w:rsid w:val="00A05970"/>
    <w:rsid w:val="00A0781D"/>
    <w:rsid w:val="00A1186C"/>
    <w:rsid w:val="00A17BA0"/>
    <w:rsid w:val="00A200F6"/>
    <w:rsid w:val="00A220B1"/>
    <w:rsid w:val="00A2276B"/>
    <w:rsid w:val="00A22F8E"/>
    <w:rsid w:val="00A2659B"/>
    <w:rsid w:val="00A27F54"/>
    <w:rsid w:val="00A27F85"/>
    <w:rsid w:val="00A3028F"/>
    <w:rsid w:val="00A320C0"/>
    <w:rsid w:val="00A32915"/>
    <w:rsid w:val="00A3303C"/>
    <w:rsid w:val="00A33F35"/>
    <w:rsid w:val="00A377BF"/>
    <w:rsid w:val="00A413BB"/>
    <w:rsid w:val="00A4226A"/>
    <w:rsid w:val="00A425CD"/>
    <w:rsid w:val="00A43DF6"/>
    <w:rsid w:val="00A44278"/>
    <w:rsid w:val="00A52D18"/>
    <w:rsid w:val="00A535CA"/>
    <w:rsid w:val="00A54B5C"/>
    <w:rsid w:val="00A612E7"/>
    <w:rsid w:val="00A61BD3"/>
    <w:rsid w:val="00A6599E"/>
    <w:rsid w:val="00A669C9"/>
    <w:rsid w:val="00A72D8F"/>
    <w:rsid w:val="00A7552B"/>
    <w:rsid w:val="00A76F12"/>
    <w:rsid w:val="00A81AE0"/>
    <w:rsid w:val="00A91356"/>
    <w:rsid w:val="00A941FC"/>
    <w:rsid w:val="00A946A4"/>
    <w:rsid w:val="00A955C4"/>
    <w:rsid w:val="00A96641"/>
    <w:rsid w:val="00A96A6A"/>
    <w:rsid w:val="00AA27B9"/>
    <w:rsid w:val="00AA297E"/>
    <w:rsid w:val="00AA49A3"/>
    <w:rsid w:val="00AA5E56"/>
    <w:rsid w:val="00AA7390"/>
    <w:rsid w:val="00AB0DC3"/>
    <w:rsid w:val="00AB3497"/>
    <w:rsid w:val="00AB3E70"/>
    <w:rsid w:val="00AB4DDB"/>
    <w:rsid w:val="00AB5C08"/>
    <w:rsid w:val="00AC21D4"/>
    <w:rsid w:val="00AC3169"/>
    <w:rsid w:val="00AC46F9"/>
    <w:rsid w:val="00AC5AAB"/>
    <w:rsid w:val="00AC5B43"/>
    <w:rsid w:val="00AC64D6"/>
    <w:rsid w:val="00AC727C"/>
    <w:rsid w:val="00AC7899"/>
    <w:rsid w:val="00AC7CED"/>
    <w:rsid w:val="00AD18B3"/>
    <w:rsid w:val="00AD29E3"/>
    <w:rsid w:val="00AD3818"/>
    <w:rsid w:val="00AD585F"/>
    <w:rsid w:val="00AD7030"/>
    <w:rsid w:val="00AE054E"/>
    <w:rsid w:val="00AE1536"/>
    <w:rsid w:val="00AE1553"/>
    <w:rsid w:val="00AE3245"/>
    <w:rsid w:val="00AE45D8"/>
    <w:rsid w:val="00AE6C64"/>
    <w:rsid w:val="00AF1F40"/>
    <w:rsid w:val="00AF3142"/>
    <w:rsid w:val="00AF63C9"/>
    <w:rsid w:val="00AF76A0"/>
    <w:rsid w:val="00B00D2D"/>
    <w:rsid w:val="00B01D7F"/>
    <w:rsid w:val="00B0655D"/>
    <w:rsid w:val="00B10F64"/>
    <w:rsid w:val="00B12890"/>
    <w:rsid w:val="00B12E13"/>
    <w:rsid w:val="00B1391A"/>
    <w:rsid w:val="00B15C2E"/>
    <w:rsid w:val="00B161A3"/>
    <w:rsid w:val="00B16E1E"/>
    <w:rsid w:val="00B21308"/>
    <w:rsid w:val="00B232D4"/>
    <w:rsid w:val="00B24248"/>
    <w:rsid w:val="00B246C9"/>
    <w:rsid w:val="00B25F41"/>
    <w:rsid w:val="00B270C6"/>
    <w:rsid w:val="00B27B4E"/>
    <w:rsid w:val="00B31CEB"/>
    <w:rsid w:val="00B34B7E"/>
    <w:rsid w:val="00B34EB7"/>
    <w:rsid w:val="00B354EE"/>
    <w:rsid w:val="00B36DCD"/>
    <w:rsid w:val="00B409E8"/>
    <w:rsid w:val="00B4130D"/>
    <w:rsid w:val="00B4270C"/>
    <w:rsid w:val="00B43494"/>
    <w:rsid w:val="00B445BC"/>
    <w:rsid w:val="00B44C1D"/>
    <w:rsid w:val="00B47360"/>
    <w:rsid w:val="00B514D7"/>
    <w:rsid w:val="00B531AE"/>
    <w:rsid w:val="00B53DD2"/>
    <w:rsid w:val="00B5424C"/>
    <w:rsid w:val="00B54830"/>
    <w:rsid w:val="00B57C71"/>
    <w:rsid w:val="00B607E6"/>
    <w:rsid w:val="00B61516"/>
    <w:rsid w:val="00B625FA"/>
    <w:rsid w:val="00B64433"/>
    <w:rsid w:val="00B66A79"/>
    <w:rsid w:val="00B70C09"/>
    <w:rsid w:val="00B73E18"/>
    <w:rsid w:val="00B7681E"/>
    <w:rsid w:val="00B76F5C"/>
    <w:rsid w:val="00B84E28"/>
    <w:rsid w:val="00B90C0F"/>
    <w:rsid w:val="00B90DAA"/>
    <w:rsid w:val="00B90EA6"/>
    <w:rsid w:val="00B91D07"/>
    <w:rsid w:val="00B922B8"/>
    <w:rsid w:val="00B92B28"/>
    <w:rsid w:val="00B93E2D"/>
    <w:rsid w:val="00B940EB"/>
    <w:rsid w:val="00B94165"/>
    <w:rsid w:val="00B94A09"/>
    <w:rsid w:val="00B97778"/>
    <w:rsid w:val="00B97A30"/>
    <w:rsid w:val="00B97DEE"/>
    <w:rsid w:val="00BA1DFE"/>
    <w:rsid w:val="00BA3774"/>
    <w:rsid w:val="00BA4027"/>
    <w:rsid w:val="00BA6CC5"/>
    <w:rsid w:val="00BA78CF"/>
    <w:rsid w:val="00BB2C4F"/>
    <w:rsid w:val="00BB3ACE"/>
    <w:rsid w:val="00BB48AF"/>
    <w:rsid w:val="00BB5833"/>
    <w:rsid w:val="00BC110F"/>
    <w:rsid w:val="00BC3178"/>
    <w:rsid w:val="00BC32B0"/>
    <w:rsid w:val="00BC743A"/>
    <w:rsid w:val="00BD0726"/>
    <w:rsid w:val="00BD3AE6"/>
    <w:rsid w:val="00BD4F89"/>
    <w:rsid w:val="00BD6094"/>
    <w:rsid w:val="00BD6FD7"/>
    <w:rsid w:val="00BE067E"/>
    <w:rsid w:val="00BE32FC"/>
    <w:rsid w:val="00BE621D"/>
    <w:rsid w:val="00BE626B"/>
    <w:rsid w:val="00BE6523"/>
    <w:rsid w:val="00BF2616"/>
    <w:rsid w:val="00BF429D"/>
    <w:rsid w:val="00BF4690"/>
    <w:rsid w:val="00BF5614"/>
    <w:rsid w:val="00C01158"/>
    <w:rsid w:val="00C02150"/>
    <w:rsid w:val="00C04FF6"/>
    <w:rsid w:val="00C0518C"/>
    <w:rsid w:val="00C10D46"/>
    <w:rsid w:val="00C12BE9"/>
    <w:rsid w:val="00C13C7D"/>
    <w:rsid w:val="00C14577"/>
    <w:rsid w:val="00C15A21"/>
    <w:rsid w:val="00C17971"/>
    <w:rsid w:val="00C22231"/>
    <w:rsid w:val="00C2258A"/>
    <w:rsid w:val="00C23C0B"/>
    <w:rsid w:val="00C2491E"/>
    <w:rsid w:val="00C267C5"/>
    <w:rsid w:val="00C27F05"/>
    <w:rsid w:val="00C3010A"/>
    <w:rsid w:val="00C33C1C"/>
    <w:rsid w:val="00C33EC1"/>
    <w:rsid w:val="00C34649"/>
    <w:rsid w:val="00C3470C"/>
    <w:rsid w:val="00C3789D"/>
    <w:rsid w:val="00C4034D"/>
    <w:rsid w:val="00C42EAF"/>
    <w:rsid w:val="00C44751"/>
    <w:rsid w:val="00C464B0"/>
    <w:rsid w:val="00C4784B"/>
    <w:rsid w:val="00C51C2F"/>
    <w:rsid w:val="00C52754"/>
    <w:rsid w:val="00C540B5"/>
    <w:rsid w:val="00C63A0D"/>
    <w:rsid w:val="00C673A6"/>
    <w:rsid w:val="00C71450"/>
    <w:rsid w:val="00C7226D"/>
    <w:rsid w:val="00C7517B"/>
    <w:rsid w:val="00C7533B"/>
    <w:rsid w:val="00C753B6"/>
    <w:rsid w:val="00C75B49"/>
    <w:rsid w:val="00C7723E"/>
    <w:rsid w:val="00C773E7"/>
    <w:rsid w:val="00C77D37"/>
    <w:rsid w:val="00C810D4"/>
    <w:rsid w:val="00C8212E"/>
    <w:rsid w:val="00C82A46"/>
    <w:rsid w:val="00C85DDC"/>
    <w:rsid w:val="00C9005B"/>
    <w:rsid w:val="00C9119C"/>
    <w:rsid w:val="00C929EE"/>
    <w:rsid w:val="00C92FC2"/>
    <w:rsid w:val="00C933A3"/>
    <w:rsid w:val="00C938BD"/>
    <w:rsid w:val="00C94873"/>
    <w:rsid w:val="00C95F53"/>
    <w:rsid w:val="00C96695"/>
    <w:rsid w:val="00C96E3B"/>
    <w:rsid w:val="00C972E9"/>
    <w:rsid w:val="00C97E20"/>
    <w:rsid w:val="00CA0C7D"/>
    <w:rsid w:val="00CA257F"/>
    <w:rsid w:val="00CA2E56"/>
    <w:rsid w:val="00CA619B"/>
    <w:rsid w:val="00CA6937"/>
    <w:rsid w:val="00CA7292"/>
    <w:rsid w:val="00CA7414"/>
    <w:rsid w:val="00CB3A9A"/>
    <w:rsid w:val="00CB5430"/>
    <w:rsid w:val="00CB54BE"/>
    <w:rsid w:val="00CB5F34"/>
    <w:rsid w:val="00CB7891"/>
    <w:rsid w:val="00CC01A6"/>
    <w:rsid w:val="00CC04BC"/>
    <w:rsid w:val="00CC45E0"/>
    <w:rsid w:val="00CC46B6"/>
    <w:rsid w:val="00CC7826"/>
    <w:rsid w:val="00CC7EE1"/>
    <w:rsid w:val="00CD132C"/>
    <w:rsid w:val="00CD1ECE"/>
    <w:rsid w:val="00CD2413"/>
    <w:rsid w:val="00CD33F3"/>
    <w:rsid w:val="00CE2C04"/>
    <w:rsid w:val="00CE2E94"/>
    <w:rsid w:val="00CE4BC4"/>
    <w:rsid w:val="00CF30AD"/>
    <w:rsid w:val="00CF4D39"/>
    <w:rsid w:val="00D014D2"/>
    <w:rsid w:val="00D017D9"/>
    <w:rsid w:val="00D0444F"/>
    <w:rsid w:val="00D049C0"/>
    <w:rsid w:val="00D103AB"/>
    <w:rsid w:val="00D1040C"/>
    <w:rsid w:val="00D10557"/>
    <w:rsid w:val="00D13BAA"/>
    <w:rsid w:val="00D14F62"/>
    <w:rsid w:val="00D15F1C"/>
    <w:rsid w:val="00D20BEB"/>
    <w:rsid w:val="00D215B5"/>
    <w:rsid w:val="00D224B8"/>
    <w:rsid w:val="00D2345D"/>
    <w:rsid w:val="00D26FBB"/>
    <w:rsid w:val="00D3393A"/>
    <w:rsid w:val="00D35813"/>
    <w:rsid w:val="00D36C20"/>
    <w:rsid w:val="00D36D1C"/>
    <w:rsid w:val="00D41AD5"/>
    <w:rsid w:val="00D41BEE"/>
    <w:rsid w:val="00D424F7"/>
    <w:rsid w:val="00D50454"/>
    <w:rsid w:val="00D5073E"/>
    <w:rsid w:val="00D5488D"/>
    <w:rsid w:val="00D55BBC"/>
    <w:rsid w:val="00D5777C"/>
    <w:rsid w:val="00D60405"/>
    <w:rsid w:val="00D60E1A"/>
    <w:rsid w:val="00D6132C"/>
    <w:rsid w:val="00D62231"/>
    <w:rsid w:val="00D7075A"/>
    <w:rsid w:val="00D735DF"/>
    <w:rsid w:val="00D73906"/>
    <w:rsid w:val="00D74D37"/>
    <w:rsid w:val="00D76C17"/>
    <w:rsid w:val="00D76D33"/>
    <w:rsid w:val="00D7710B"/>
    <w:rsid w:val="00D77986"/>
    <w:rsid w:val="00D80AE1"/>
    <w:rsid w:val="00D80E25"/>
    <w:rsid w:val="00D8225B"/>
    <w:rsid w:val="00D82860"/>
    <w:rsid w:val="00D83FFB"/>
    <w:rsid w:val="00D854FB"/>
    <w:rsid w:val="00D86A2A"/>
    <w:rsid w:val="00D873E9"/>
    <w:rsid w:val="00D92D63"/>
    <w:rsid w:val="00D9481D"/>
    <w:rsid w:val="00D948D9"/>
    <w:rsid w:val="00D94DEF"/>
    <w:rsid w:val="00D954CD"/>
    <w:rsid w:val="00D960B3"/>
    <w:rsid w:val="00D96ECD"/>
    <w:rsid w:val="00D978EB"/>
    <w:rsid w:val="00DA07E3"/>
    <w:rsid w:val="00DA0825"/>
    <w:rsid w:val="00DA16D6"/>
    <w:rsid w:val="00DA1D54"/>
    <w:rsid w:val="00DA282F"/>
    <w:rsid w:val="00DA33EA"/>
    <w:rsid w:val="00DA3C7A"/>
    <w:rsid w:val="00DA52BE"/>
    <w:rsid w:val="00DA58E3"/>
    <w:rsid w:val="00DA6D15"/>
    <w:rsid w:val="00DB1026"/>
    <w:rsid w:val="00DB20E5"/>
    <w:rsid w:val="00DB6901"/>
    <w:rsid w:val="00DC1338"/>
    <w:rsid w:val="00DC2023"/>
    <w:rsid w:val="00DC3A29"/>
    <w:rsid w:val="00DC62CD"/>
    <w:rsid w:val="00DC698A"/>
    <w:rsid w:val="00DD0080"/>
    <w:rsid w:val="00DD241B"/>
    <w:rsid w:val="00DD2F9F"/>
    <w:rsid w:val="00DD590E"/>
    <w:rsid w:val="00DD5A77"/>
    <w:rsid w:val="00DE0540"/>
    <w:rsid w:val="00DE0AC1"/>
    <w:rsid w:val="00DE3943"/>
    <w:rsid w:val="00DE5BE9"/>
    <w:rsid w:val="00DE667F"/>
    <w:rsid w:val="00DE66DD"/>
    <w:rsid w:val="00DE73EB"/>
    <w:rsid w:val="00DF0148"/>
    <w:rsid w:val="00DF0946"/>
    <w:rsid w:val="00DF22C2"/>
    <w:rsid w:val="00DF25EC"/>
    <w:rsid w:val="00DF7C05"/>
    <w:rsid w:val="00E02905"/>
    <w:rsid w:val="00E0451C"/>
    <w:rsid w:val="00E05333"/>
    <w:rsid w:val="00E05899"/>
    <w:rsid w:val="00E14480"/>
    <w:rsid w:val="00E16019"/>
    <w:rsid w:val="00E16EB0"/>
    <w:rsid w:val="00E22781"/>
    <w:rsid w:val="00E2483E"/>
    <w:rsid w:val="00E24E86"/>
    <w:rsid w:val="00E259FB"/>
    <w:rsid w:val="00E267D3"/>
    <w:rsid w:val="00E30A2E"/>
    <w:rsid w:val="00E31F98"/>
    <w:rsid w:val="00E33F48"/>
    <w:rsid w:val="00E33F5E"/>
    <w:rsid w:val="00E4012F"/>
    <w:rsid w:val="00E414DE"/>
    <w:rsid w:val="00E41552"/>
    <w:rsid w:val="00E4175C"/>
    <w:rsid w:val="00E42292"/>
    <w:rsid w:val="00E42664"/>
    <w:rsid w:val="00E473EA"/>
    <w:rsid w:val="00E5211A"/>
    <w:rsid w:val="00E5254C"/>
    <w:rsid w:val="00E53232"/>
    <w:rsid w:val="00E53D39"/>
    <w:rsid w:val="00E549CE"/>
    <w:rsid w:val="00E572E5"/>
    <w:rsid w:val="00E604E6"/>
    <w:rsid w:val="00E60C64"/>
    <w:rsid w:val="00E60DFF"/>
    <w:rsid w:val="00E60FFC"/>
    <w:rsid w:val="00E63A4E"/>
    <w:rsid w:val="00E71F7D"/>
    <w:rsid w:val="00E757F1"/>
    <w:rsid w:val="00E75F0F"/>
    <w:rsid w:val="00E7671A"/>
    <w:rsid w:val="00E80F94"/>
    <w:rsid w:val="00E8396C"/>
    <w:rsid w:val="00E84848"/>
    <w:rsid w:val="00E92385"/>
    <w:rsid w:val="00E93C54"/>
    <w:rsid w:val="00E954EF"/>
    <w:rsid w:val="00E9582E"/>
    <w:rsid w:val="00EA04DF"/>
    <w:rsid w:val="00EA1E61"/>
    <w:rsid w:val="00EA250E"/>
    <w:rsid w:val="00EA3190"/>
    <w:rsid w:val="00EA3EAC"/>
    <w:rsid w:val="00EA5053"/>
    <w:rsid w:val="00EB1F8E"/>
    <w:rsid w:val="00EB2563"/>
    <w:rsid w:val="00EC1632"/>
    <w:rsid w:val="00EC2701"/>
    <w:rsid w:val="00EC2711"/>
    <w:rsid w:val="00EC3A34"/>
    <w:rsid w:val="00EC4D39"/>
    <w:rsid w:val="00EC74FF"/>
    <w:rsid w:val="00EC78AC"/>
    <w:rsid w:val="00EC7C37"/>
    <w:rsid w:val="00ED09CC"/>
    <w:rsid w:val="00ED7B9B"/>
    <w:rsid w:val="00EE1398"/>
    <w:rsid w:val="00EE2DFB"/>
    <w:rsid w:val="00EE4B34"/>
    <w:rsid w:val="00EF0994"/>
    <w:rsid w:val="00EF3DC5"/>
    <w:rsid w:val="00EF4140"/>
    <w:rsid w:val="00EF5A46"/>
    <w:rsid w:val="00EF7603"/>
    <w:rsid w:val="00F012FF"/>
    <w:rsid w:val="00F01A39"/>
    <w:rsid w:val="00F021C3"/>
    <w:rsid w:val="00F02808"/>
    <w:rsid w:val="00F03AEE"/>
    <w:rsid w:val="00F05A10"/>
    <w:rsid w:val="00F062D7"/>
    <w:rsid w:val="00F06D58"/>
    <w:rsid w:val="00F071EC"/>
    <w:rsid w:val="00F07740"/>
    <w:rsid w:val="00F07EF5"/>
    <w:rsid w:val="00F14927"/>
    <w:rsid w:val="00F2168C"/>
    <w:rsid w:val="00F23DE4"/>
    <w:rsid w:val="00F251BB"/>
    <w:rsid w:val="00F331C7"/>
    <w:rsid w:val="00F34644"/>
    <w:rsid w:val="00F35043"/>
    <w:rsid w:val="00F3561A"/>
    <w:rsid w:val="00F36ED3"/>
    <w:rsid w:val="00F404B4"/>
    <w:rsid w:val="00F42E08"/>
    <w:rsid w:val="00F43463"/>
    <w:rsid w:val="00F45C0B"/>
    <w:rsid w:val="00F510A3"/>
    <w:rsid w:val="00F52B37"/>
    <w:rsid w:val="00F52F58"/>
    <w:rsid w:val="00F54924"/>
    <w:rsid w:val="00F5521F"/>
    <w:rsid w:val="00F556A1"/>
    <w:rsid w:val="00F56A21"/>
    <w:rsid w:val="00F60141"/>
    <w:rsid w:val="00F63B4D"/>
    <w:rsid w:val="00F66E77"/>
    <w:rsid w:val="00F678B8"/>
    <w:rsid w:val="00F67B21"/>
    <w:rsid w:val="00F67F99"/>
    <w:rsid w:val="00F70200"/>
    <w:rsid w:val="00F7153D"/>
    <w:rsid w:val="00F72F88"/>
    <w:rsid w:val="00F75535"/>
    <w:rsid w:val="00F76968"/>
    <w:rsid w:val="00F804F6"/>
    <w:rsid w:val="00F80F13"/>
    <w:rsid w:val="00F9399E"/>
    <w:rsid w:val="00F95A10"/>
    <w:rsid w:val="00F972EC"/>
    <w:rsid w:val="00FA2B9F"/>
    <w:rsid w:val="00FA2D86"/>
    <w:rsid w:val="00FA4F26"/>
    <w:rsid w:val="00FA5849"/>
    <w:rsid w:val="00FA5FD5"/>
    <w:rsid w:val="00FB14B1"/>
    <w:rsid w:val="00FB1620"/>
    <w:rsid w:val="00FB1DEC"/>
    <w:rsid w:val="00FB24AB"/>
    <w:rsid w:val="00FB36E3"/>
    <w:rsid w:val="00FB3EAB"/>
    <w:rsid w:val="00FB42D4"/>
    <w:rsid w:val="00FB4719"/>
    <w:rsid w:val="00FC0E6A"/>
    <w:rsid w:val="00FC26A3"/>
    <w:rsid w:val="00FC4B85"/>
    <w:rsid w:val="00FC5F73"/>
    <w:rsid w:val="00FC79BD"/>
    <w:rsid w:val="00FD0FAE"/>
    <w:rsid w:val="00FD5C45"/>
    <w:rsid w:val="00FD666D"/>
    <w:rsid w:val="00FD66A9"/>
    <w:rsid w:val="00FD6BB1"/>
    <w:rsid w:val="00FE3317"/>
    <w:rsid w:val="00FE6CC7"/>
    <w:rsid w:val="00FF06FC"/>
    <w:rsid w:val="00FF0CAD"/>
    <w:rsid w:val="00FF1082"/>
    <w:rsid w:val="00FF1199"/>
    <w:rsid w:val="00FF2C48"/>
    <w:rsid w:val="00FF6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10FC1"/>
  <w15:docId w15:val="{C52C995D-F391-4AB3-98DF-48A4E314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491"/>
    <w:pPr>
      <w:widowControl w:val="0"/>
      <w:spacing w:after="120"/>
      <w:jc w:val="both"/>
    </w:pPr>
  </w:style>
  <w:style w:type="paragraph" w:styleId="Heading1">
    <w:name w:val="heading 1"/>
    <w:basedOn w:val="Normal"/>
    <w:next w:val="Normal"/>
    <w:link w:val="Heading1Char"/>
    <w:uiPriority w:val="9"/>
    <w:qFormat/>
    <w:rsid w:val="004B6FC2"/>
    <w:pPr>
      <w:keepNext/>
      <w:keepLines/>
      <w:numPr>
        <w:numId w:val="2"/>
      </w:numPr>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6FC2"/>
    <w:pPr>
      <w:keepNext/>
      <w:keepLines/>
      <w:numPr>
        <w:ilvl w:val="1"/>
        <w:numId w:val="2"/>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6FC2"/>
    <w:pPr>
      <w:keepNext/>
      <w:keepLines/>
      <w:numPr>
        <w:ilvl w:val="2"/>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6FC2"/>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4B6FC2"/>
    <w:pPr>
      <w:keepNext/>
      <w:keepLines/>
      <w:numPr>
        <w:ilvl w:val="4"/>
        <w:numId w:val="2"/>
      </w:numPr>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4B6FC2"/>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semiHidden/>
    <w:unhideWhenUsed/>
    <w:qFormat/>
    <w:rsid w:val="004B6FC2"/>
    <w:pPr>
      <w:keepNext/>
      <w:keepLines/>
      <w:numPr>
        <w:ilvl w:val="6"/>
        <w:numId w:val="2"/>
      </w:numPr>
      <w:spacing w:before="240" w:after="64" w:line="320" w:lineRule="auto"/>
      <w:outlineLvl w:val="6"/>
    </w:pPr>
    <w:rPr>
      <w:b/>
      <w:bCs/>
      <w:sz w:val="24"/>
      <w:szCs w:val="24"/>
    </w:rPr>
  </w:style>
  <w:style w:type="paragraph" w:styleId="Heading8">
    <w:name w:val="heading 8"/>
    <w:basedOn w:val="Normal"/>
    <w:next w:val="Normal"/>
    <w:link w:val="Heading8Char"/>
    <w:uiPriority w:val="9"/>
    <w:semiHidden/>
    <w:unhideWhenUsed/>
    <w:qFormat/>
    <w:rsid w:val="004B6FC2"/>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4B6FC2"/>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name w:val="基础表格样式"/>
    <w:basedOn w:val="TableGrid"/>
    <w:uiPriority w:val="99"/>
    <w:rsid w:val="00CB5F34"/>
    <w:tblPr>
      <w:jc w:val="center"/>
    </w:tblPr>
    <w:trPr>
      <w:jc w:val="center"/>
    </w:trPr>
    <w:tcPr>
      <w:vAlign w:val="center"/>
    </w:tcPr>
  </w:style>
  <w:style w:type="table" w:styleId="TableGrid">
    <w:name w:val="Table Grid"/>
    <w:basedOn w:val="TableNormal"/>
    <w:uiPriority w:val="59"/>
    <w:rsid w:val="00584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B6FC2"/>
    <w:pPr>
      <w:ind w:firstLineChars="200" w:firstLine="420"/>
    </w:pPr>
  </w:style>
  <w:style w:type="character" w:customStyle="1" w:styleId="Heading1Char">
    <w:name w:val="Heading 1 Char"/>
    <w:basedOn w:val="DefaultParagraphFont"/>
    <w:link w:val="Heading1"/>
    <w:uiPriority w:val="9"/>
    <w:rsid w:val="004B6FC2"/>
    <w:rPr>
      <w:b/>
      <w:bCs/>
      <w:kern w:val="44"/>
      <w:sz w:val="44"/>
      <w:szCs w:val="44"/>
    </w:rPr>
  </w:style>
  <w:style w:type="character" w:customStyle="1" w:styleId="Heading2Char">
    <w:name w:val="Heading 2 Char"/>
    <w:basedOn w:val="DefaultParagraphFont"/>
    <w:link w:val="Heading2"/>
    <w:uiPriority w:val="9"/>
    <w:rsid w:val="004B6FC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6FC2"/>
    <w:rPr>
      <w:b/>
      <w:bCs/>
      <w:sz w:val="32"/>
      <w:szCs w:val="32"/>
    </w:rPr>
  </w:style>
  <w:style w:type="character" w:customStyle="1" w:styleId="Heading4Char">
    <w:name w:val="Heading 4 Char"/>
    <w:basedOn w:val="DefaultParagraphFont"/>
    <w:link w:val="Heading4"/>
    <w:uiPriority w:val="9"/>
    <w:rsid w:val="004B6FC2"/>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rsid w:val="004B6FC2"/>
    <w:rPr>
      <w:b/>
      <w:bCs/>
      <w:sz w:val="28"/>
      <w:szCs w:val="28"/>
    </w:rPr>
  </w:style>
  <w:style w:type="character" w:customStyle="1" w:styleId="Heading6Char">
    <w:name w:val="Heading 6 Char"/>
    <w:basedOn w:val="DefaultParagraphFont"/>
    <w:link w:val="Heading6"/>
    <w:uiPriority w:val="9"/>
    <w:semiHidden/>
    <w:rsid w:val="004B6FC2"/>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rsid w:val="004B6FC2"/>
    <w:rPr>
      <w:b/>
      <w:bCs/>
      <w:sz w:val="24"/>
      <w:szCs w:val="24"/>
    </w:rPr>
  </w:style>
  <w:style w:type="character" w:customStyle="1" w:styleId="Heading8Char">
    <w:name w:val="Heading 8 Char"/>
    <w:basedOn w:val="DefaultParagraphFont"/>
    <w:link w:val="Heading8"/>
    <w:uiPriority w:val="9"/>
    <w:semiHidden/>
    <w:rsid w:val="004B6FC2"/>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4B6FC2"/>
    <w:rPr>
      <w:rFonts w:asciiTheme="majorHAnsi" w:eastAsiaTheme="majorEastAsia" w:hAnsiTheme="majorHAnsi" w:cstheme="majorBidi"/>
      <w:szCs w:val="21"/>
    </w:rPr>
  </w:style>
  <w:style w:type="paragraph" w:customStyle="1" w:styleId="a0">
    <w:name w:val="普通正文"/>
    <w:basedOn w:val="Normal"/>
    <w:link w:val="Char"/>
    <w:qFormat/>
    <w:rsid w:val="00133AC9"/>
    <w:pPr>
      <w:spacing w:afterLines="50" w:after="50"/>
      <w:ind w:firstLine="420"/>
    </w:pPr>
    <w:rPr>
      <w:sz w:val="24"/>
    </w:rPr>
  </w:style>
  <w:style w:type="paragraph" w:styleId="TOC1">
    <w:name w:val="toc 1"/>
    <w:basedOn w:val="Normal"/>
    <w:next w:val="Normal"/>
    <w:autoRedefine/>
    <w:uiPriority w:val="39"/>
    <w:unhideWhenUsed/>
    <w:rsid w:val="004638BB"/>
  </w:style>
  <w:style w:type="paragraph" w:styleId="TOC2">
    <w:name w:val="toc 2"/>
    <w:basedOn w:val="Normal"/>
    <w:next w:val="Normal"/>
    <w:autoRedefine/>
    <w:uiPriority w:val="39"/>
    <w:unhideWhenUsed/>
    <w:rsid w:val="004638BB"/>
    <w:pPr>
      <w:ind w:leftChars="200" w:left="420"/>
    </w:pPr>
  </w:style>
  <w:style w:type="paragraph" w:styleId="TOC3">
    <w:name w:val="toc 3"/>
    <w:basedOn w:val="Normal"/>
    <w:next w:val="Normal"/>
    <w:autoRedefine/>
    <w:uiPriority w:val="39"/>
    <w:unhideWhenUsed/>
    <w:rsid w:val="004638BB"/>
    <w:pPr>
      <w:ind w:leftChars="400" w:left="840"/>
    </w:pPr>
  </w:style>
  <w:style w:type="character" w:styleId="Hyperlink">
    <w:name w:val="Hyperlink"/>
    <w:basedOn w:val="DefaultParagraphFont"/>
    <w:uiPriority w:val="99"/>
    <w:unhideWhenUsed/>
    <w:rsid w:val="004638BB"/>
    <w:rPr>
      <w:color w:val="0000FF" w:themeColor="hyperlink"/>
      <w:u w:val="single"/>
    </w:rPr>
  </w:style>
  <w:style w:type="paragraph" w:styleId="Title">
    <w:name w:val="Title"/>
    <w:basedOn w:val="Normal"/>
    <w:next w:val="Normal"/>
    <w:link w:val="TitleChar"/>
    <w:uiPriority w:val="10"/>
    <w:qFormat/>
    <w:rsid w:val="004C093E"/>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4C093E"/>
    <w:rPr>
      <w:rFonts w:asciiTheme="majorHAnsi" w:eastAsia="宋体" w:hAnsiTheme="majorHAnsi" w:cstheme="majorBidi"/>
      <w:b/>
      <w:bCs/>
      <w:sz w:val="32"/>
      <w:szCs w:val="32"/>
    </w:rPr>
  </w:style>
  <w:style w:type="paragraph" w:styleId="BalloonText">
    <w:name w:val="Balloon Text"/>
    <w:basedOn w:val="Normal"/>
    <w:link w:val="BalloonTextChar"/>
    <w:uiPriority w:val="99"/>
    <w:semiHidden/>
    <w:unhideWhenUsed/>
    <w:rsid w:val="00F63B4D"/>
    <w:rPr>
      <w:sz w:val="16"/>
      <w:szCs w:val="16"/>
    </w:rPr>
  </w:style>
  <w:style w:type="character" w:customStyle="1" w:styleId="BalloonTextChar">
    <w:name w:val="Balloon Text Char"/>
    <w:basedOn w:val="DefaultParagraphFont"/>
    <w:link w:val="BalloonText"/>
    <w:uiPriority w:val="99"/>
    <w:semiHidden/>
    <w:rsid w:val="00F63B4D"/>
    <w:rPr>
      <w:sz w:val="16"/>
      <w:szCs w:val="16"/>
    </w:rPr>
  </w:style>
  <w:style w:type="paragraph" w:styleId="Caption">
    <w:name w:val="caption"/>
    <w:basedOn w:val="Normal"/>
    <w:next w:val="Normal"/>
    <w:uiPriority w:val="35"/>
    <w:unhideWhenUsed/>
    <w:qFormat/>
    <w:rsid w:val="00F63B4D"/>
    <w:rPr>
      <w:rFonts w:asciiTheme="majorHAnsi" w:eastAsia="黑体" w:hAnsiTheme="majorHAnsi" w:cstheme="majorBidi"/>
      <w:sz w:val="20"/>
      <w:szCs w:val="20"/>
    </w:rPr>
  </w:style>
  <w:style w:type="paragraph" w:customStyle="1" w:styleId="a1">
    <w:name w:val="图注样式"/>
    <w:basedOn w:val="a0"/>
    <w:link w:val="Char0"/>
    <w:qFormat/>
    <w:rsid w:val="00F63B4D"/>
    <w:pPr>
      <w:spacing w:after="156"/>
      <w:jc w:val="center"/>
    </w:pPr>
  </w:style>
  <w:style w:type="paragraph" w:customStyle="1" w:styleId="a2">
    <w:name w:val="代码样式"/>
    <w:basedOn w:val="a0"/>
    <w:link w:val="Char1"/>
    <w:qFormat/>
    <w:rsid w:val="0050104B"/>
    <w:pPr>
      <w:spacing w:afterLines="0" w:after="0"/>
      <w:ind w:firstLine="0"/>
    </w:pPr>
    <w:rPr>
      <w:rFonts w:ascii="Consolas" w:hAnsi="Consolas" w:cs="Consolas"/>
    </w:rPr>
  </w:style>
  <w:style w:type="character" w:customStyle="1" w:styleId="Char">
    <w:name w:val="普通正文 Char"/>
    <w:basedOn w:val="DefaultParagraphFont"/>
    <w:link w:val="a0"/>
    <w:rsid w:val="00133AC9"/>
    <w:rPr>
      <w:sz w:val="24"/>
    </w:rPr>
  </w:style>
  <w:style w:type="character" w:customStyle="1" w:styleId="Char0">
    <w:name w:val="图注样式 Char"/>
    <w:basedOn w:val="Char"/>
    <w:link w:val="a1"/>
    <w:rsid w:val="00F63B4D"/>
    <w:rPr>
      <w:sz w:val="24"/>
    </w:rPr>
  </w:style>
  <w:style w:type="paragraph" w:styleId="Header">
    <w:name w:val="header"/>
    <w:basedOn w:val="Normal"/>
    <w:link w:val="HeaderChar"/>
    <w:uiPriority w:val="99"/>
    <w:unhideWhenUsed/>
    <w:rsid w:val="002236AF"/>
    <w:pPr>
      <w:pBdr>
        <w:bottom w:val="single" w:sz="6" w:space="1" w:color="auto"/>
      </w:pBdr>
      <w:tabs>
        <w:tab w:val="center" w:pos="4153"/>
        <w:tab w:val="right" w:pos="8306"/>
      </w:tabs>
      <w:snapToGrid w:val="0"/>
      <w:jc w:val="center"/>
    </w:pPr>
    <w:rPr>
      <w:sz w:val="18"/>
      <w:szCs w:val="18"/>
    </w:rPr>
  </w:style>
  <w:style w:type="character" w:customStyle="1" w:styleId="Char1">
    <w:name w:val="代码样式 Char"/>
    <w:basedOn w:val="Char"/>
    <w:link w:val="a2"/>
    <w:rsid w:val="0050104B"/>
    <w:rPr>
      <w:rFonts w:ascii="Consolas" w:hAnsi="Consolas" w:cs="Consolas"/>
      <w:sz w:val="24"/>
    </w:rPr>
  </w:style>
  <w:style w:type="character" w:customStyle="1" w:styleId="HeaderChar">
    <w:name w:val="Header Char"/>
    <w:basedOn w:val="DefaultParagraphFont"/>
    <w:link w:val="Header"/>
    <w:uiPriority w:val="99"/>
    <w:rsid w:val="002236AF"/>
    <w:rPr>
      <w:sz w:val="18"/>
      <w:szCs w:val="18"/>
    </w:rPr>
  </w:style>
  <w:style w:type="paragraph" w:styleId="Footer">
    <w:name w:val="footer"/>
    <w:basedOn w:val="Normal"/>
    <w:link w:val="FooterChar"/>
    <w:uiPriority w:val="99"/>
    <w:unhideWhenUsed/>
    <w:rsid w:val="002236A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236AF"/>
    <w:rPr>
      <w:sz w:val="18"/>
      <w:szCs w:val="18"/>
    </w:rPr>
  </w:style>
  <w:style w:type="paragraph" w:customStyle="1" w:styleId="a3">
    <w:name w:val="页眉样式"/>
    <w:basedOn w:val="Header"/>
    <w:link w:val="Char2"/>
    <w:qFormat/>
    <w:rsid w:val="00526572"/>
    <w:pPr>
      <w:jc w:val="left"/>
    </w:pPr>
    <w:rPr>
      <w:b/>
      <w:sz w:val="28"/>
      <w:szCs w:val="28"/>
    </w:rPr>
  </w:style>
  <w:style w:type="character" w:customStyle="1" w:styleId="Char2">
    <w:name w:val="页眉样式 Char"/>
    <w:basedOn w:val="HeaderChar"/>
    <w:link w:val="a3"/>
    <w:rsid w:val="00526572"/>
    <w:rPr>
      <w:b/>
      <w:sz w:val="28"/>
      <w:szCs w:val="28"/>
    </w:rPr>
  </w:style>
  <w:style w:type="paragraph" w:styleId="NormalWeb">
    <w:name w:val="Normal (Web)"/>
    <w:basedOn w:val="Normal"/>
    <w:uiPriority w:val="99"/>
    <w:semiHidden/>
    <w:unhideWhenUsed/>
    <w:rsid w:val="00CD33F3"/>
    <w:pPr>
      <w:widowControl/>
      <w:spacing w:before="100" w:beforeAutospacing="1" w:after="100" w:afterAutospacing="1"/>
      <w:jc w:val="left"/>
    </w:pPr>
    <w:rPr>
      <w:rFonts w:ascii="宋体" w:eastAsia="宋体" w:hAnsi="宋体" w:cs="宋体"/>
      <w:kern w:val="0"/>
      <w:sz w:val="24"/>
      <w:szCs w:val="24"/>
    </w:rPr>
  </w:style>
  <w:style w:type="character" w:customStyle="1" w:styleId="ListParagraphChar">
    <w:name w:val="List Paragraph Char"/>
    <w:basedOn w:val="DefaultParagraphFont"/>
    <w:link w:val="ListParagraph"/>
    <w:uiPriority w:val="34"/>
    <w:rsid w:val="00D224B8"/>
  </w:style>
  <w:style w:type="table" w:customStyle="1" w:styleId="TableGrid1">
    <w:name w:val="Table Grid1"/>
    <w:basedOn w:val="TableNormal"/>
    <w:next w:val="TableGrid"/>
    <w:uiPriority w:val="39"/>
    <w:rsid w:val="00E75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01158"/>
    <w:rPr>
      <w:sz w:val="21"/>
      <w:szCs w:val="21"/>
    </w:rPr>
  </w:style>
  <w:style w:type="paragraph" w:styleId="CommentText">
    <w:name w:val="annotation text"/>
    <w:basedOn w:val="Normal"/>
    <w:link w:val="CommentTextChar"/>
    <w:uiPriority w:val="99"/>
    <w:semiHidden/>
    <w:unhideWhenUsed/>
    <w:rsid w:val="00C01158"/>
    <w:pPr>
      <w:jc w:val="left"/>
    </w:pPr>
  </w:style>
  <w:style w:type="character" w:customStyle="1" w:styleId="CommentTextChar">
    <w:name w:val="Comment Text Char"/>
    <w:basedOn w:val="DefaultParagraphFont"/>
    <w:link w:val="CommentText"/>
    <w:uiPriority w:val="99"/>
    <w:semiHidden/>
    <w:rsid w:val="00C01158"/>
  </w:style>
  <w:style w:type="paragraph" w:styleId="CommentSubject">
    <w:name w:val="annotation subject"/>
    <w:basedOn w:val="CommentText"/>
    <w:next w:val="CommentText"/>
    <w:link w:val="CommentSubjectChar"/>
    <w:uiPriority w:val="99"/>
    <w:semiHidden/>
    <w:unhideWhenUsed/>
    <w:rsid w:val="00C01158"/>
    <w:rPr>
      <w:b/>
      <w:bCs/>
    </w:rPr>
  </w:style>
  <w:style w:type="character" w:customStyle="1" w:styleId="CommentSubjectChar">
    <w:name w:val="Comment Subject Char"/>
    <w:basedOn w:val="CommentTextChar"/>
    <w:link w:val="CommentSubject"/>
    <w:uiPriority w:val="99"/>
    <w:semiHidden/>
    <w:rsid w:val="00C011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024067">
      <w:bodyDiv w:val="1"/>
      <w:marLeft w:val="0"/>
      <w:marRight w:val="0"/>
      <w:marTop w:val="0"/>
      <w:marBottom w:val="0"/>
      <w:divBdr>
        <w:top w:val="none" w:sz="0" w:space="0" w:color="auto"/>
        <w:left w:val="none" w:sz="0" w:space="0" w:color="auto"/>
        <w:bottom w:val="none" w:sz="0" w:space="0" w:color="auto"/>
        <w:right w:val="none" w:sz="0" w:space="0" w:color="auto"/>
      </w:divBdr>
    </w:div>
    <w:div w:id="1017732217">
      <w:bodyDiv w:val="1"/>
      <w:marLeft w:val="0"/>
      <w:marRight w:val="0"/>
      <w:marTop w:val="0"/>
      <w:marBottom w:val="0"/>
      <w:divBdr>
        <w:top w:val="none" w:sz="0" w:space="0" w:color="auto"/>
        <w:left w:val="none" w:sz="0" w:space="0" w:color="auto"/>
        <w:bottom w:val="none" w:sz="0" w:space="0" w:color="auto"/>
        <w:right w:val="none" w:sz="0" w:space="0" w:color="auto"/>
      </w:divBdr>
    </w:div>
    <w:div w:id="1438987809">
      <w:bodyDiv w:val="1"/>
      <w:marLeft w:val="0"/>
      <w:marRight w:val="0"/>
      <w:marTop w:val="0"/>
      <w:marBottom w:val="0"/>
      <w:divBdr>
        <w:top w:val="none" w:sz="0" w:space="0" w:color="auto"/>
        <w:left w:val="none" w:sz="0" w:space="0" w:color="auto"/>
        <w:bottom w:val="none" w:sz="0" w:space="0" w:color="auto"/>
        <w:right w:val="none" w:sz="0" w:space="0" w:color="auto"/>
      </w:divBdr>
    </w:div>
    <w:div w:id="1558935346">
      <w:bodyDiv w:val="1"/>
      <w:marLeft w:val="0"/>
      <w:marRight w:val="0"/>
      <w:marTop w:val="0"/>
      <w:marBottom w:val="0"/>
      <w:divBdr>
        <w:top w:val="none" w:sz="0" w:space="0" w:color="auto"/>
        <w:left w:val="none" w:sz="0" w:space="0" w:color="auto"/>
        <w:bottom w:val="none" w:sz="0" w:space="0" w:color="auto"/>
        <w:right w:val="none" w:sz="0" w:space="0" w:color="auto"/>
      </w:divBdr>
    </w:div>
    <w:div w:id="1681272142">
      <w:bodyDiv w:val="1"/>
      <w:marLeft w:val="0"/>
      <w:marRight w:val="0"/>
      <w:marTop w:val="0"/>
      <w:marBottom w:val="0"/>
      <w:divBdr>
        <w:top w:val="none" w:sz="0" w:space="0" w:color="auto"/>
        <w:left w:val="none" w:sz="0" w:space="0" w:color="auto"/>
        <w:bottom w:val="none" w:sz="0" w:space="0" w:color="auto"/>
        <w:right w:val="none" w:sz="0" w:space="0" w:color="auto"/>
      </w:divBdr>
    </w:div>
    <w:div w:id="170979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package" Target="embeddings/Microsoft_Visio_Drawing10.vsdx"/><Relationship Id="rId1" Type="http://schemas.openxmlformats.org/officeDocument/2006/relationships/image" Target="media/image17.emf"/></Relationship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7.emf"/><Relationship Id="rId26" Type="http://schemas.openxmlformats.org/officeDocument/2006/relationships/package" Target="embeddings/Microsoft_Visio_Drawing5.vsdx"/><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package" Target="embeddings/Microsoft_Visio_Drawing4.vsdx"/><Relationship Id="rId34" Type="http://schemas.openxmlformats.org/officeDocument/2006/relationships/image" Target="media/image16.emf"/><Relationship Id="rId42" Type="http://schemas.openxmlformats.org/officeDocument/2006/relationships/image" Target="media/image21.emf"/><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package" Target="embeddings/Microsoft_Visio_Drawing2.vsdx"/><Relationship Id="rId25" Type="http://schemas.openxmlformats.org/officeDocument/2006/relationships/image" Target="media/image11.emf"/><Relationship Id="rId33" Type="http://schemas.openxmlformats.org/officeDocument/2006/relationships/package" Target="embeddings/Microsoft_Visio_Drawing8.vsdx"/><Relationship Id="rId38" Type="http://schemas.openxmlformats.org/officeDocument/2006/relationships/image" Target="media/image18.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image" Target="media/image13.emf"/><Relationship Id="rId41"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5.emf"/><Relationship Id="rId37" Type="http://schemas.microsoft.com/office/2011/relationships/commentsExtended" Target="commentsExtended.xml"/><Relationship Id="rId40" Type="http://schemas.openxmlformats.org/officeDocument/2006/relationships/image" Target="media/image20.emf"/><Relationship Id="rId45" Type="http://schemas.openxmlformats.org/officeDocument/2006/relationships/package" Target="embeddings/Microsoft_Excel_Worksheet12.xlsx"/><Relationship Id="rId5"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package" Target="embeddings/Microsoft_PowerPoint_Presentation.pptx"/><Relationship Id="rId28" Type="http://schemas.openxmlformats.org/officeDocument/2006/relationships/package" Target="embeddings/Microsoft_Visio_Drawing6.vsdx"/><Relationship Id="rId36" Type="http://schemas.openxmlformats.org/officeDocument/2006/relationships/comments" Target="comments.xml"/><Relationship Id="rId49" Type="http://schemas.microsoft.com/office/2011/relationships/people" Target="people.xml"/><Relationship Id="rId10" Type="http://schemas.microsoft.com/office/2007/relationships/hdphoto" Target="media/hdphoto1.wdp"/><Relationship Id="rId19" Type="http://schemas.openxmlformats.org/officeDocument/2006/relationships/package" Target="embeddings/Microsoft_Visio_Drawing3.vsdx"/><Relationship Id="rId31" Type="http://schemas.openxmlformats.org/officeDocument/2006/relationships/image" Target="media/image14.png"/><Relationship Id="rId44"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image" Target="media/image12.emf"/><Relationship Id="rId30" Type="http://schemas.openxmlformats.org/officeDocument/2006/relationships/package" Target="embeddings/Microsoft_Visio_Drawing7.vsdx"/><Relationship Id="rId35" Type="http://schemas.openxmlformats.org/officeDocument/2006/relationships/package" Target="embeddings/Microsoft_Visio_Drawing9.vsdx"/><Relationship Id="rId43" Type="http://schemas.openxmlformats.org/officeDocument/2006/relationships/package" Target="embeddings/Microsoft_Excel_Worksheet11.xlsx"/><Relationship Id="rId48"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NutDisk_Receive\00%20CR%20study\&#29992;&#25143;&#38544;&#31169;&#31649;&#29702;&#27861;\Function&#25991;&#26723;_&#26102;&#24207;&#22270;\PIS-2114_Infomation%20Safety%20Requir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3B3BE-7EC5-428D-9872-224385931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PIS-2114_Infomation Safety Requirement.dotx</Template>
  <TotalTime>1693</TotalTime>
  <Pages>46</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SGM</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Chao 刘超(ESS,PATAC)</dc:creator>
  <cp:keywords/>
  <dc:description/>
  <cp:lastModifiedBy>Zheng Pan 郑攀(ISSEC,PATAC)</cp:lastModifiedBy>
  <cp:revision>132</cp:revision>
  <cp:lastPrinted>2023-11-10T07:15:00Z</cp:lastPrinted>
  <dcterms:created xsi:type="dcterms:W3CDTF">2024-09-30T09:02:00Z</dcterms:created>
  <dcterms:modified xsi:type="dcterms:W3CDTF">2025-04-17T08:52:00Z</dcterms:modified>
</cp:coreProperties>
</file>